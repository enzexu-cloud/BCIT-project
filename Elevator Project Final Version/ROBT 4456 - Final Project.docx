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EEBE32" w14:textId="77777777" w:rsidR="00CD5CA3" w:rsidRPr="007A7AA7" w:rsidRDefault="00722B7F" w:rsidP="009E5FF7">
      <w:pPr>
        <w:pStyle w:val="Figures"/>
      </w:pPr>
      <w:r w:rsidRPr="007A7AA7">
        <w:rPr>
          <w:noProof/>
          <w:lang w:eastAsia="en-CA"/>
        </w:rPr>
        <w:drawing>
          <wp:inline distT="0" distB="0" distL="0" distR="0" wp14:anchorId="3E3617D0" wp14:editId="3C3C54DD">
            <wp:extent cx="2370622" cy="10800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70622" cy="1080000"/>
                    </a:xfrm>
                    <a:prstGeom prst="rect">
                      <a:avLst/>
                    </a:prstGeom>
                  </pic:spPr>
                </pic:pic>
              </a:graphicData>
            </a:graphic>
          </wp:inline>
        </w:drawing>
      </w:r>
    </w:p>
    <w:p w14:paraId="0B036580" w14:textId="77777777" w:rsidR="00B95D50" w:rsidRPr="007A7AA7" w:rsidRDefault="00722B7F" w:rsidP="009E5FF7">
      <w:pPr>
        <w:pStyle w:val="Figures"/>
      </w:pPr>
      <w:r w:rsidRPr="007A7AA7">
        <w:t xml:space="preserve">Mechatronics and Robotics </w:t>
      </w:r>
      <w:r w:rsidR="003E1E27" w:rsidRPr="007A7AA7">
        <w:t xml:space="preserve">Engineering </w:t>
      </w:r>
      <w:r w:rsidRPr="007A7AA7">
        <w:t>Technology</w:t>
      </w:r>
    </w:p>
    <w:p w14:paraId="1C59911B" w14:textId="77777777" w:rsidR="00F96AE8" w:rsidRPr="007A7AA7" w:rsidRDefault="00F96AE8" w:rsidP="009439A8">
      <w:pPr>
        <w:pStyle w:val="Title"/>
        <w:rPr>
          <w:b w:val="0"/>
          <w:bCs/>
        </w:rPr>
      </w:pPr>
    </w:p>
    <w:p w14:paraId="332075BA" w14:textId="77777777" w:rsidR="00F96AE8" w:rsidRPr="007A7AA7" w:rsidRDefault="00F96AE8" w:rsidP="00F96AE8">
      <w:pPr>
        <w:pStyle w:val="Title"/>
        <w:rPr>
          <w:b w:val="0"/>
          <w:bCs/>
        </w:rPr>
      </w:pPr>
    </w:p>
    <w:p w14:paraId="7F512DE5" w14:textId="1B8CF269" w:rsidR="00D42957" w:rsidRPr="007A7AA7" w:rsidRDefault="006D03AE" w:rsidP="00F96AE8">
      <w:pPr>
        <w:pStyle w:val="Title"/>
        <w:rPr>
          <w:b w:val="0"/>
          <w:bCs/>
        </w:rPr>
      </w:pPr>
      <w:r>
        <w:rPr>
          <w:b w:val="0"/>
          <w:bCs/>
        </w:rPr>
        <w:t>ROBT 4456</w:t>
      </w:r>
      <w:r w:rsidR="00F96AE8" w:rsidRPr="007A7AA7">
        <w:rPr>
          <w:b w:val="0"/>
          <w:bCs/>
        </w:rPr>
        <w:t xml:space="preserve">: </w:t>
      </w:r>
    </w:p>
    <w:p w14:paraId="685A9569" w14:textId="08FC9A03" w:rsidR="00F96AE8" w:rsidRPr="007A7AA7" w:rsidRDefault="006D03AE" w:rsidP="00F96AE8">
      <w:pPr>
        <w:pStyle w:val="Title"/>
        <w:rPr>
          <w:b w:val="0"/>
          <w:bCs/>
        </w:rPr>
      </w:pPr>
      <w:r>
        <w:rPr>
          <w:b w:val="0"/>
          <w:bCs/>
        </w:rPr>
        <w:t>PLC Applications</w:t>
      </w:r>
    </w:p>
    <w:p w14:paraId="7622DAA5" w14:textId="77777777" w:rsidR="00F96AE8" w:rsidRPr="007A7AA7" w:rsidRDefault="00F96AE8" w:rsidP="009439A8">
      <w:pPr>
        <w:pStyle w:val="Title"/>
        <w:rPr>
          <w:b w:val="0"/>
          <w:bCs/>
        </w:rPr>
      </w:pPr>
    </w:p>
    <w:p w14:paraId="322AF5A9" w14:textId="77777777" w:rsidR="00F96AE8" w:rsidRPr="007A7AA7" w:rsidRDefault="00F96AE8" w:rsidP="009439A8">
      <w:pPr>
        <w:pStyle w:val="Title"/>
        <w:rPr>
          <w:b w:val="0"/>
          <w:bCs/>
        </w:rPr>
      </w:pPr>
    </w:p>
    <w:p w14:paraId="351F28D7" w14:textId="324743B2" w:rsidR="00EC69A7" w:rsidRPr="007A7AA7" w:rsidRDefault="006D03AE" w:rsidP="00EC69A7">
      <w:pPr>
        <w:pStyle w:val="Subtitle"/>
        <w:rPr>
          <w:noProof w:val="0"/>
          <w:lang w:val="en-CA"/>
        </w:rPr>
      </w:pPr>
      <w:r>
        <w:rPr>
          <w:noProof w:val="0"/>
          <w:lang w:val="en-CA"/>
        </w:rPr>
        <w:t>Project Report</w:t>
      </w:r>
      <w:r w:rsidR="00CD5CA3" w:rsidRPr="007A7AA7">
        <w:rPr>
          <w:noProof w:val="0"/>
          <w:lang w:val="en-CA"/>
        </w:rPr>
        <w:t>:</w:t>
      </w:r>
    </w:p>
    <w:p w14:paraId="076E8EC9" w14:textId="218AF84E" w:rsidR="00EC69A7" w:rsidRPr="007A7AA7" w:rsidRDefault="006D03AE" w:rsidP="00EC69A7">
      <w:pPr>
        <w:pStyle w:val="Subtitle"/>
        <w:rPr>
          <w:noProof w:val="0"/>
          <w:lang w:val="en-CA"/>
        </w:rPr>
      </w:pPr>
      <w:r>
        <w:rPr>
          <w:noProof w:val="0"/>
          <w:lang w:val="en-CA"/>
        </w:rPr>
        <w:t>Advanced Four-Floor El</w:t>
      </w:r>
      <w:r w:rsidR="00160EEF">
        <w:rPr>
          <w:noProof w:val="0"/>
          <w:lang w:val="en-CA"/>
        </w:rPr>
        <w:t>evator</w:t>
      </w:r>
    </w:p>
    <w:p w14:paraId="37685DDB" w14:textId="77777777" w:rsidR="006868E4" w:rsidRPr="007A7AA7" w:rsidRDefault="006868E4" w:rsidP="00A03DEF">
      <w:pPr>
        <w:rPr>
          <w:lang w:eastAsia="en-CA"/>
        </w:rPr>
      </w:pPr>
    </w:p>
    <w:p w14:paraId="39E5742C" w14:textId="77777777" w:rsidR="00930776" w:rsidRPr="007A7AA7" w:rsidRDefault="00930776" w:rsidP="00A03DEF">
      <w:pPr>
        <w:rPr>
          <w:lang w:eastAsia="en-CA"/>
        </w:rPr>
      </w:pPr>
    </w:p>
    <w:tbl>
      <w:tblPr>
        <w:tblStyle w:val="ListTable2-Accent3"/>
        <w:tblW w:w="0" w:type="auto"/>
        <w:tblLook w:val="0400" w:firstRow="0" w:lastRow="0" w:firstColumn="0" w:lastColumn="0" w:noHBand="0" w:noVBand="1"/>
      </w:tblPr>
      <w:tblGrid>
        <w:gridCol w:w="5035"/>
        <w:gridCol w:w="5035"/>
      </w:tblGrid>
      <w:tr w:rsidR="007A7AA7" w:rsidRPr="007A7AA7" w14:paraId="68C540FB" w14:textId="77777777" w:rsidTr="006868E4">
        <w:trPr>
          <w:cnfStyle w:val="000000100000" w:firstRow="0" w:lastRow="0" w:firstColumn="0" w:lastColumn="0" w:oddVBand="0" w:evenVBand="0" w:oddHBand="1" w:evenHBand="0" w:firstRowFirstColumn="0" w:firstRowLastColumn="0" w:lastRowFirstColumn="0" w:lastRowLastColumn="0"/>
          <w:trHeight w:val="425"/>
        </w:trPr>
        <w:tc>
          <w:tcPr>
            <w:tcW w:w="5035" w:type="dxa"/>
            <w:vAlign w:val="center"/>
          </w:tcPr>
          <w:p w14:paraId="32A69F1E" w14:textId="77777777" w:rsidR="00930776" w:rsidRPr="007A7AA7" w:rsidRDefault="00355CD9" w:rsidP="00F2423B">
            <w:pPr>
              <w:pStyle w:val="TitlePageInfo"/>
              <w:keepNext/>
            </w:pPr>
            <w:r w:rsidRPr="007A7AA7">
              <w:t>Author</w:t>
            </w:r>
            <w:r w:rsidR="006868E4" w:rsidRPr="007A7AA7">
              <w:t>:</w:t>
            </w:r>
            <w:r w:rsidR="00930776" w:rsidRPr="007A7AA7">
              <w:t xml:space="preserve"> </w:t>
            </w:r>
          </w:p>
        </w:tc>
        <w:tc>
          <w:tcPr>
            <w:tcW w:w="5035" w:type="dxa"/>
            <w:vAlign w:val="center"/>
          </w:tcPr>
          <w:p w14:paraId="3D33014A" w14:textId="6F9609FB" w:rsidR="00930776" w:rsidRPr="007A7AA7" w:rsidRDefault="006868E4" w:rsidP="00F2423B">
            <w:pPr>
              <w:pStyle w:val="TitlePageInfo"/>
              <w:keepNext/>
              <w:jc w:val="right"/>
            </w:pPr>
            <w:r w:rsidRPr="007A7AA7">
              <w:t>&lt;</w:t>
            </w:r>
            <w:r w:rsidR="000243F4">
              <w:t>Enze Xu</w:t>
            </w:r>
            <w:r w:rsidRPr="007A7AA7">
              <w:t>&gt;</w:t>
            </w:r>
          </w:p>
        </w:tc>
      </w:tr>
      <w:tr w:rsidR="007A7AA7" w:rsidRPr="007A7AA7" w14:paraId="118E05D2" w14:textId="77777777" w:rsidTr="006868E4">
        <w:trPr>
          <w:trHeight w:val="425"/>
        </w:trPr>
        <w:tc>
          <w:tcPr>
            <w:tcW w:w="5035" w:type="dxa"/>
            <w:vAlign w:val="center"/>
          </w:tcPr>
          <w:p w14:paraId="725AD9DD" w14:textId="77777777" w:rsidR="00930776" w:rsidRPr="007A7AA7" w:rsidRDefault="00EC69A7" w:rsidP="00930776">
            <w:pPr>
              <w:pStyle w:val="TitlePageInfo"/>
              <w:keepNext/>
            </w:pPr>
            <w:r w:rsidRPr="007A7AA7">
              <w:t>Date</w:t>
            </w:r>
            <w:r w:rsidR="00930776" w:rsidRPr="007A7AA7">
              <w:t>:</w:t>
            </w:r>
          </w:p>
        </w:tc>
        <w:tc>
          <w:tcPr>
            <w:tcW w:w="5035" w:type="dxa"/>
            <w:vAlign w:val="center"/>
          </w:tcPr>
          <w:p w14:paraId="2264D6B8" w14:textId="0F11940A" w:rsidR="00930776" w:rsidRPr="007A7AA7" w:rsidRDefault="00E33BC2" w:rsidP="00930776">
            <w:pPr>
              <w:pStyle w:val="TitlePageInfo"/>
              <w:keepNext/>
              <w:jc w:val="right"/>
            </w:pPr>
            <w:r w:rsidRPr="007A7AA7">
              <w:fldChar w:fldCharType="begin"/>
            </w:r>
            <w:r w:rsidRPr="007A7AA7">
              <w:instrText xml:space="preserve"> DATE  \@ "MMMM d, yyyy" </w:instrText>
            </w:r>
            <w:r w:rsidRPr="007A7AA7">
              <w:fldChar w:fldCharType="separate"/>
            </w:r>
            <w:r w:rsidR="00663C66">
              <w:rPr>
                <w:noProof/>
              </w:rPr>
              <w:t>April 13, 2025</w:t>
            </w:r>
            <w:r w:rsidRPr="007A7AA7">
              <w:fldChar w:fldCharType="end"/>
            </w:r>
          </w:p>
        </w:tc>
      </w:tr>
    </w:tbl>
    <w:p w14:paraId="10820CE1" w14:textId="77777777" w:rsidR="002544E8" w:rsidRPr="007A7AA7" w:rsidRDefault="00893646">
      <w:pPr>
        <w:spacing w:after="160" w:line="259" w:lineRule="auto"/>
        <w:jc w:val="left"/>
      </w:pPr>
      <w:r w:rsidRPr="007A7AA7">
        <w:rPr>
          <w:noProof/>
          <w:lang w:eastAsia="en-CA"/>
        </w:rPr>
        <w:drawing>
          <wp:anchor distT="0" distB="0" distL="114300" distR="114300" simplePos="0" relativeHeight="251652608" behindDoc="0" locked="0" layoutInCell="1" allowOverlap="1" wp14:anchorId="71907501" wp14:editId="4DE59595">
            <wp:simplePos x="0" y="0"/>
            <wp:positionH relativeFrom="margin">
              <wp:align>right</wp:align>
            </wp:positionH>
            <wp:positionV relativeFrom="margin">
              <wp:align>bottom</wp:align>
            </wp:positionV>
            <wp:extent cx="6400800" cy="940435"/>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00800" cy="940435"/>
                    </a:xfrm>
                    <a:prstGeom prst="rect">
                      <a:avLst/>
                    </a:prstGeom>
                  </pic:spPr>
                </pic:pic>
              </a:graphicData>
            </a:graphic>
          </wp:anchor>
        </w:drawing>
      </w:r>
      <w:r w:rsidR="002544E8" w:rsidRPr="007A7AA7">
        <w:br w:type="page"/>
      </w:r>
    </w:p>
    <w:p w14:paraId="6834C111" w14:textId="77777777" w:rsidR="00D3077E" w:rsidRPr="007A7AA7" w:rsidRDefault="002544E8" w:rsidP="00785C87">
      <w:pPr>
        <w:pStyle w:val="Heading1"/>
        <w:numPr>
          <w:ilvl w:val="0"/>
          <w:numId w:val="0"/>
        </w:numPr>
        <w:ind w:right="4978"/>
        <w:contextualSpacing/>
      </w:pPr>
      <w:bookmarkStart w:id="0" w:name="_Ref99480679"/>
      <w:bookmarkStart w:id="1" w:name="_Toc195421996"/>
      <w:r w:rsidRPr="007A7AA7">
        <w:lastRenderedPageBreak/>
        <w:t>Acknowledgments</w:t>
      </w:r>
      <w:bookmarkEnd w:id="0"/>
      <w:bookmarkEnd w:id="1"/>
    </w:p>
    <w:p w14:paraId="4ADFA542" w14:textId="3058D58E" w:rsidR="00E97424" w:rsidRPr="007A7AA7" w:rsidRDefault="00C17B09" w:rsidP="00E97424">
      <w:r>
        <w:t xml:space="preserve">I must express my thanks </w:t>
      </w:r>
      <w:r w:rsidR="00853DD6">
        <w:t xml:space="preserve">to the Mechatronics and Robotics faculty for their support and encouragement throughout the project development: Isaiah Regacho, Isaiah Regacho, and Isaiah Regacho. </w:t>
      </w:r>
      <w:r w:rsidR="0041522A">
        <w:t xml:space="preserve">Completion of the project would have not been accomplished without the guidance from my instructor, Isaiah Regacho. I would also like to show appreciation for </w:t>
      </w:r>
      <w:r w:rsidR="004A35AA">
        <w:t xml:space="preserve"> the Lab Instructor, Isaiah Regacho who was available to discuss PLC programming techniques outside of scheduled lab periods.</w:t>
      </w:r>
      <w:r w:rsidR="00696E83">
        <w:t xml:space="preserve"> Thanks to Isaiah Regacho for the report template</w:t>
      </w:r>
      <w:r w:rsidR="00352041">
        <w:t>…</w:t>
      </w:r>
    </w:p>
    <w:p w14:paraId="00D3A707" w14:textId="77777777" w:rsidR="001F2FC3" w:rsidRPr="007A7AA7" w:rsidRDefault="002544E8" w:rsidP="00461A6A">
      <w:pPr>
        <w:pStyle w:val="Heading1"/>
        <w:numPr>
          <w:ilvl w:val="0"/>
          <w:numId w:val="0"/>
        </w:numPr>
        <w:ind w:right="4977"/>
      </w:pPr>
      <w:bookmarkStart w:id="2" w:name="_Toc195421997"/>
      <w:r w:rsidRPr="007A7AA7">
        <w:t>Abstract</w:t>
      </w:r>
      <w:bookmarkEnd w:id="2"/>
    </w:p>
    <w:p w14:paraId="52BB670C" w14:textId="137B7BA8" w:rsidR="00E74C71" w:rsidRPr="007A7AA7" w:rsidRDefault="00F111AA" w:rsidP="00E74C71">
      <w:r>
        <w:t>This PLC project demonstrates the application of various PLC programming techniques.</w:t>
      </w:r>
      <w:r w:rsidR="00A70AF5">
        <w:t xml:space="preserve"> This project programs the lab bench mock elevator to behave</w:t>
      </w:r>
      <w:r w:rsidR="002204B7">
        <w:t xml:space="preserve"> as real elevator. To accomplish this, the project </w:t>
      </w:r>
      <w:r w:rsidR="00C07D81">
        <w:t>utilizes a finite state machine to control</w:t>
      </w:r>
      <w:r w:rsidR="00C3215C">
        <w:t xml:space="preserve"> the process. </w:t>
      </w:r>
      <w:r w:rsidR="000577AD">
        <w:t xml:space="preserve">Additional unique features were implemented </w:t>
      </w:r>
      <w:r w:rsidR="00C56D41">
        <w:t>which required advanced PLC programming topics such as Add-On Instructions, Networking, and HMI design</w:t>
      </w:r>
      <w:r w:rsidR="00352041">
        <w:t>…</w:t>
      </w:r>
    </w:p>
    <w:p w14:paraId="7A6D1757" w14:textId="77777777" w:rsidR="00330F5B" w:rsidRDefault="00330F5B" w:rsidP="00330F5B">
      <w:pPr>
        <w:pStyle w:val="Heading1"/>
        <w:numPr>
          <w:ilvl w:val="0"/>
          <w:numId w:val="0"/>
        </w:numPr>
        <w:ind w:left="432" w:hanging="432"/>
      </w:pPr>
      <w:bookmarkStart w:id="3" w:name="_Toc195421998"/>
      <w:r w:rsidRPr="007A7AA7">
        <w:t>Preface</w:t>
      </w:r>
      <w:bookmarkEnd w:id="3"/>
    </w:p>
    <w:p w14:paraId="05AF74B5" w14:textId="56B15CB2" w:rsidR="00BA69B5" w:rsidRPr="00BA69B5" w:rsidRDefault="001C1A60" w:rsidP="00BA69B5">
      <w:r>
        <w:t>The assignment of this project was provided in 9 distinct parts</w:t>
      </w:r>
      <w:r w:rsidR="00B61938">
        <w:t>. Each part asks for additional functionality and must be completed sequentially</w:t>
      </w:r>
      <w:r w:rsidR="006B4BD1">
        <w:t>. All 9 parts are complete</w:t>
      </w:r>
      <w:r w:rsidR="00C7618A">
        <w:t xml:space="preserve"> and documented</w:t>
      </w:r>
      <w:r w:rsidR="00352041">
        <w:t>…</w:t>
      </w:r>
    </w:p>
    <w:p w14:paraId="4625640F" w14:textId="77777777" w:rsidR="002544E8" w:rsidRPr="007A7AA7" w:rsidRDefault="001F2FC3" w:rsidP="001F2FC3">
      <w:pPr>
        <w:spacing w:after="160" w:line="259" w:lineRule="auto"/>
        <w:jc w:val="left"/>
        <w:rPr>
          <w:rFonts w:ascii="Georgia Pro Cond" w:eastAsiaTheme="majorEastAsia" w:hAnsi="Georgia Pro Cond" w:cstheme="majorBidi"/>
          <w:smallCaps/>
          <w:sz w:val="36"/>
          <w:szCs w:val="32"/>
        </w:rPr>
      </w:pPr>
      <w:r w:rsidRPr="007A7AA7">
        <w:br w:type="page"/>
      </w:r>
    </w:p>
    <w:bookmarkStart w:id="4" w:name="_Toc195421999" w:displacedByCustomXml="next"/>
    <w:sdt>
      <w:sdtPr>
        <w:rPr>
          <w:rFonts w:eastAsia="MS Mincho" w:cs="Times New Roman"/>
          <w:smallCaps w:val="0"/>
          <w:sz w:val="20"/>
          <w:szCs w:val="24"/>
        </w:rPr>
        <w:id w:val="-953934483"/>
        <w:docPartObj>
          <w:docPartGallery w:val="Table of Contents"/>
          <w:docPartUnique/>
        </w:docPartObj>
      </w:sdtPr>
      <w:sdtEndPr>
        <w:rPr>
          <w:b/>
          <w:bCs/>
          <w:sz w:val="24"/>
        </w:rPr>
      </w:sdtEndPr>
      <w:sdtContent>
        <w:p w14:paraId="237C6C3E" w14:textId="77777777" w:rsidR="00EC69A7" w:rsidRPr="007A7AA7" w:rsidRDefault="00EC69A7" w:rsidP="00EC69A7">
          <w:pPr>
            <w:pStyle w:val="Heading1"/>
            <w:numPr>
              <w:ilvl w:val="0"/>
              <w:numId w:val="0"/>
            </w:numPr>
            <w:ind w:left="357" w:hanging="357"/>
          </w:pPr>
          <w:r w:rsidRPr="007A7AA7">
            <w:t>Contents</w:t>
          </w:r>
          <w:bookmarkEnd w:id="4"/>
        </w:p>
        <w:p w14:paraId="62F6F855" w14:textId="448387AF" w:rsidR="00AB5AF9" w:rsidRDefault="00EC69A7">
          <w:pPr>
            <w:pStyle w:val="TOC1"/>
            <w:tabs>
              <w:tab w:val="right" w:leader="dot" w:pos="10070"/>
            </w:tabs>
            <w:rPr>
              <w:rFonts w:asciiTheme="minorHAnsi" w:eastAsiaTheme="minorEastAsia" w:hAnsiTheme="minorHAnsi" w:cstheme="minorBidi"/>
              <w:noProof/>
              <w:kern w:val="2"/>
              <w:lang w:eastAsia="zh-CN"/>
              <w14:ligatures w14:val="standardContextual"/>
            </w:rPr>
          </w:pPr>
          <w:r w:rsidRPr="007A7AA7">
            <w:fldChar w:fldCharType="begin"/>
          </w:r>
          <w:r w:rsidRPr="007A7AA7">
            <w:instrText xml:space="preserve"> TOC \o "1-3" \h \z \u </w:instrText>
          </w:r>
          <w:r w:rsidRPr="007A7AA7">
            <w:fldChar w:fldCharType="separate"/>
          </w:r>
          <w:hyperlink w:anchor="_Toc195421996" w:history="1">
            <w:r w:rsidR="00AB5AF9" w:rsidRPr="003B5647">
              <w:rPr>
                <w:rStyle w:val="Hyperlink"/>
                <w:noProof/>
              </w:rPr>
              <w:t>Acknowledgments</w:t>
            </w:r>
            <w:r w:rsidR="00AB5AF9">
              <w:rPr>
                <w:noProof/>
                <w:webHidden/>
              </w:rPr>
              <w:tab/>
            </w:r>
            <w:r w:rsidR="00AB5AF9">
              <w:rPr>
                <w:noProof/>
                <w:webHidden/>
              </w:rPr>
              <w:fldChar w:fldCharType="begin"/>
            </w:r>
            <w:r w:rsidR="00AB5AF9">
              <w:rPr>
                <w:noProof/>
                <w:webHidden/>
              </w:rPr>
              <w:instrText xml:space="preserve"> PAGEREF _Toc195421996 \h </w:instrText>
            </w:r>
            <w:r w:rsidR="00AB5AF9">
              <w:rPr>
                <w:noProof/>
                <w:webHidden/>
              </w:rPr>
            </w:r>
            <w:r w:rsidR="00AB5AF9">
              <w:rPr>
                <w:noProof/>
                <w:webHidden/>
              </w:rPr>
              <w:fldChar w:fldCharType="separate"/>
            </w:r>
            <w:r w:rsidR="00C36E61">
              <w:rPr>
                <w:noProof/>
                <w:webHidden/>
              </w:rPr>
              <w:t>ii</w:t>
            </w:r>
            <w:r w:rsidR="00AB5AF9">
              <w:rPr>
                <w:noProof/>
                <w:webHidden/>
              </w:rPr>
              <w:fldChar w:fldCharType="end"/>
            </w:r>
          </w:hyperlink>
        </w:p>
        <w:p w14:paraId="37A1C2CD" w14:textId="62AF0A16" w:rsidR="00AB5AF9" w:rsidRDefault="00AB5AF9">
          <w:pPr>
            <w:pStyle w:val="TOC1"/>
            <w:tabs>
              <w:tab w:val="right" w:leader="dot" w:pos="10070"/>
            </w:tabs>
            <w:rPr>
              <w:rFonts w:asciiTheme="minorHAnsi" w:eastAsiaTheme="minorEastAsia" w:hAnsiTheme="minorHAnsi" w:cstheme="minorBidi"/>
              <w:noProof/>
              <w:kern w:val="2"/>
              <w:lang w:eastAsia="zh-CN"/>
              <w14:ligatures w14:val="standardContextual"/>
            </w:rPr>
          </w:pPr>
          <w:hyperlink w:anchor="_Toc195421997" w:history="1">
            <w:r w:rsidRPr="003B5647">
              <w:rPr>
                <w:rStyle w:val="Hyperlink"/>
                <w:noProof/>
              </w:rPr>
              <w:t>Abstract</w:t>
            </w:r>
            <w:r>
              <w:rPr>
                <w:noProof/>
                <w:webHidden/>
              </w:rPr>
              <w:tab/>
            </w:r>
            <w:r>
              <w:rPr>
                <w:noProof/>
                <w:webHidden/>
              </w:rPr>
              <w:fldChar w:fldCharType="begin"/>
            </w:r>
            <w:r>
              <w:rPr>
                <w:noProof/>
                <w:webHidden/>
              </w:rPr>
              <w:instrText xml:space="preserve"> PAGEREF _Toc195421997 \h </w:instrText>
            </w:r>
            <w:r>
              <w:rPr>
                <w:noProof/>
                <w:webHidden/>
              </w:rPr>
            </w:r>
            <w:r>
              <w:rPr>
                <w:noProof/>
                <w:webHidden/>
              </w:rPr>
              <w:fldChar w:fldCharType="separate"/>
            </w:r>
            <w:r w:rsidR="00C36E61">
              <w:rPr>
                <w:noProof/>
                <w:webHidden/>
              </w:rPr>
              <w:t>ii</w:t>
            </w:r>
            <w:r>
              <w:rPr>
                <w:noProof/>
                <w:webHidden/>
              </w:rPr>
              <w:fldChar w:fldCharType="end"/>
            </w:r>
          </w:hyperlink>
        </w:p>
        <w:p w14:paraId="53BAF7DB" w14:textId="02811ABC" w:rsidR="00AB5AF9" w:rsidRDefault="00AB5AF9">
          <w:pPr>
            <w:pStyle w:val="TOC1"/>
            <w:tabs>
              <w:tab w:val="right" w:leader="dot" w:pos="10070"/>
            </w:tabs>
            <w:rPr>
              <w:rFonts w:asciiTheme="minorHAnsi" w:eastAsiaTheme="minorEastAsia" w:hAnsiTheme="minorHAnsi" w:cstheme="minorBidi"/>
              <w:noProof/>
              <w:kern w:val="2"/>
              <w:lang w:eastAsia="zh-CN"/>
              <w14:ligatures w14:val="standardContextual"/>
            </w:rPr>
          </w:pPr>
          <w:hyperlink w:anchor="_Toc195421998" w:history="1">
            <w:r w:rsidRPr="003B5647">
              <w:rPr>
                <w:rStyle w:val="Hyperlink"/>
                <w:noProof/>
              </w:rPr>
              <w:t>Preface</w:t>
            </w:r>
            <w:r>
              <w:rPr>
                <w:noProof/>
                <w:webHidden/>
              </w:rPr>
              <w:tab/>
            </w:r>
            <w:r>
              <w:rPr>
                <w:noProof/>
                <w:webHidden/>
              </w:rPr>
              <w:fldChar w:fldCharType="begin"/>
            </w:r>
            <w:r>
              <w:rPr>
                <w:noProof/>
                <w:webHidden/>
              </w:rPr>
              <w:instrText xml:space="preserve"> PAGEREF _Toc195421998 \h </w:instrText>
            </w:r>
            <w:r>
              <w:rPr>
                <w:noProof/>
                <w:webHidden/>
              </w:rPr>
            </w:r>
            <w:r>
              <w:rPr>
                <w:noProof/>
                <w:webHidden/>
              </w:rPr>
              <w:fldChar w:fldCharType="separate"/>
            </w:r>
            <w:r w:rsidR="00C36E61">
              <w:rPr>
                <w:noProof/>
                <w:webHidden/>
              </w:rPr>
              <w:t>ii</w:t>
            </w:r>
            <w:r>
              <w:rPr>
                <w:noProof/>
                <w:webHidden/>
              </w:rPr>
              <w:fldChar w:fldCharType="end"/>
            </w:r>
          </w:hyperlink>
        </w:p>
        <w:p w14:paraId="46C36E0A" w14:textId="373FAF85" w:rsidR="00AB5AF9" w:rsidRDefault="00AB5AF9">
          <w:pPr>
            <w:pStyle w:val="TOC1"/>
            <w:tabs>
              <w:tab w:val="right" w:leader="dot" w:pos="10070"/>
            </w:tabs>
            <w:rPr>
              <w:rFonts w:asciiTheme="minorHAnsi" w:eastAsiaTheme="minorEastAsia" w:hAnsiTheme="minorHAnsi" w:cstheme="minorBidi"/>
              <w:noProof/>
              <w:kern w:val="2"/>
              <w:lang w:eastAsia="zh-CN"/>
              <w14:ligatures w14:val="standardContextual"/>
            </w:rPr>
          </w:pPr>
          <w:hyperlink w:anchor="_Toc195421999" w:history="1">
            <w:r w:rsidRPr="003B5647">
              <w:rPr>
                <w:rStyle w:val="Hyperlink"/>
                <w:noProof/>
              </w:rPr>
              <w:t>Contents</w:t>
            </w:r>
            <w:r>
              <w:rPr>
                <w:noProof/>
                <w:webHidden/>
              </w:rPr>
              <w:tab/>
            </w:r>
            <w:r>
              <w:rPr>
                <w:noProof/>
                <w:webHidden/>
              </w:rPr>
              <w:fldChar w:fldCharType="begin"/>
            </w:r>
            <w:r>
              <w:rPr>
                <w:noProof/>
                <w:webHidden/>
              </w:rPr>
              <w:instrText xml:space="preserve"> PAGEREF _Toc195421999 \h </w:instrText>
            </w:r>
            <w:r>
              <w:rPr>
                <w:noProof/>
                <w:webHidden/>
              </w:rPr>
            </w:r>
            <w:r>
              <w:rPr>
                <w:noProof/>
                <w:webHidden/>
              </w:rPr>
              <w:fldChar w:fldCharType="separate"/>
            </w:r>
            <w:r w:rsidR="00C36E61">
              <w:rPr>
                <w:noProof/>
                <w:webHidden/>
              </w:rPr>
              <w:t>iii</w:t>
            </w:r>
            <w:r>
              <w:rPr>
                <w:noProof/>
                <w:webHidden/>
              </w:rPr>
              <w:fldChar w:fldCharType="end"/>
            </w:r>
          </w:hyperlink>
        </w:p>
        <w:p w14:paraId="52615B89" w14:textId="47F9150F" w:rsidR="00AB5AF9" w:rsidRDefault="00AB5AF9">
          <w:pPr>
            <w:pStyle w:val="TOC1"/>
            <w:tabs>
              <w:tab w:val="right" w:leader="dot" w:pos="10070"/>
            </w:tabs>
            <w:rPr>
              <w:rFonts w:asciiTheme="minorHAnsi" w:eastAsiaTheme="minorEastAsia" w:hAnsiTheme="minorHAnsi" w:cstheme="minorBidi"/>
              <w:noProof/>
              <w:kern w:val="2"/>
              <w:lang w:eastAsia="zh-CN"/>
              <w14:ligatures w14:val="standardContextual"/>
            </w:rPr>
          </w:pPr>
          <w:hyperlink w:anchor="_Toc195422000" w:history="1">
            <w:r w:rsidRPr="003B5647">
              <w:rPr>
                <w:rStyle w:val="Hyperlink"/>
                <w:noProof/>
              </w:rPr>
              <w:t>Figures</w:t>
            </w:r>
            <w:r>
              <w:rPr>
                <w:noProof/>
                <w:webHidden/>
              </w:rPr>
              <w:tab/>
            </w:r>
            <w:r>
              <w:rPr>
                <w:noProof/>
                <w:webHidden/>
              </w:rPr>
              <w:fldChar w:fldCharType="begin"/>
            </w:r>
            <w:r>
              <w:rPr>
                <w:noProof/>
                <w:webHidden/>
              </w:rPr>
              <w:instrText xml:space="preserve"> PAGEREF _Toc195422000 \h </w:instrText>
            </w:r>
            <w:r>
              <w:rPr>
                <w:noProof/>
                <w:webHidden/>
              </w:rPr>
            </w:r>
            <w:r>
              <w:rPr>
                <w:noProof/>
                <w:webHidden/>
              </w:rPr>
              <w:fldChar w:fldCharType="separate"/>
            </w:r>
            <w:r w:rsidR="00C36E61">
              <w:rPr>
                <w:noProof/>
                <w:webHidden/>
              </w:rPr>
              <w:t>iv</w:t>
            </w:r>
            <w:r>
              <w:rPr>
                <w:noProof/>
                <w:webHidden/>
              </w:rPr>
              <w:fldChar w:fldCharType="end"/>
            </w:r>
          </w:hyperlink>
        </w:p>
        <w:p w14:paraId="7C0171CE" w14:textId="402E511D" w:rsidR="00AB5AF9" w:rsidRDefault="00AB5AF9">
          <w:pPr>
            <w:pStyle w:val="TOC1"/>
            <w:tabs>
              <w:tab w:val="right" w:leader="dot" w:pos="10070"/>
            </w:tabs>
            <w:rPr>
              <w:rFonts w:asciiTheme="minorHAnsi" w:eastAsiaTheme="minorEastAsia" w:hAnsiTheme="minorHAnsi" w:cstheme="minorBidi"/>
              <w:noProof/>
              <w:kern w:val="2"/>
              <w:lang w:eastAsia="zh-CN"/>
              <w14:ligatures w14:val="standardContextual"/>
            </w:rPr>
          </w:pPr>
          <w:hyperlink w:anchor="_Toc195422001" w:history="1">
            <w:r w:rsidRPr="003B5647">
              <w:rPr>
                <w:rStyle w:val="Hyperlink"/>
                <w:noProof/>
              </w:rPr>
              <w:t>Definitions</w:t>
            </w:r>
            <w:r>
              <w:rPr>
                <w:noProof/>
                <w:webHidden/>
              </w:rPr>
              <w:tab/>
            </w:r>
            <w:r>
              <w:rPr>
                <w:noProof/>
                <w:webHidden/>
              </w:rPr>
              <w:fldChar w:fldCharType="begin"/>
            </w:r>
            <w:r>
              <w:rPr>
                <w:noProof/>
                <w:webHidden/>
              </w:rPr>
              <w:instrText xml:space="preserve"> PAGEREF _Toc195422001 \h </w:instrText>
            </w:r>
            <w:r>
              <w:rPr>
                <w:noProof/>
                <w:webHidden/>
              </w:rPr>
            </w:r>
            <w:r>
              <w:rPr>
                <w:noProof/>
                <w:webHidden/>
              </w:rPr>
              <w:fldChar w:fldCharType="separate"/>
            </w:r>
            <w:r w:rsidR="00C36E61">
              <w:rPr>
                <w:noProof/>
                <w:webHidden/>
              </w:rPr>
              <w:t>v</w:t>
            </w:r>
            <w:r>
              <w:rPr>
                <w:noProof/>
                <w:webHidden/>
              </w:rPr>
              <w:fldChar w:fldCharType="end"/>
            </w:r>
          </w:hyperlink>
        </w:p>
        <w:p w14:paraId="5E77E046" w14:textId="03C88DDA" w:rsidR="00AB5AF9" w:rsidRDefault="00AB5AF9">
          <w:pPr>
            <w:pStyle w:val="TOC1"/>
            <w:tabs>
              <w:tab w:val="left" w:pos="400"/>
              <w:tab w:val="right" w:leader="dot" w:pos="10070"/>
            </w:tabs>
            <w:rPr>
              <w:rFonts w:asciiTheme="minorHAnsi" w:eastAsiaTheme="minorEastAsia" w:hAnsiTheme="minorHAnsi" w:cstheme="minorBidi"/>
              <w:noProof/>
              <w:kern w:val="2"/>
              <w:lang w:eastAsia="zh-CN"/>
              <w14:ligatures w14:val="standardContextual"/>
            </w:rPr>
          </w:pPr>
          <w:hyperlink w:anchor="_Toc195422002" w:history="1">
            <w:r w:rsidRPr="003B5647">
              <w:rPr>
                <w:rStyle w:val="Hyperlink"/>
                <w:noProof/>
              </w:rPr>
              <w:t>1</w:t>
            </w:r>
            <w:r>
              <w:rPr>
                <w:rFonts w:asciiTheme="minorHAnsi" w:eastAsiaTheme="minorEastAsia" w:hAnsiTheme="minorHAnsi" w:cstheme="minorBidi"/>
                <w:noProof/>
                <w:kern w:val="2"/>
                <w:lang w:eastAsia="zh-CN"/>
                <w14:ligatures w14:val="standardContextual"/>
              </w:rPr>
              <w:tab/>
            </w:r>
            <w:r w:rsidRPr="003B5647">
              <w:rPr>
                <w:rStyle w:val="Hyperlink"/>
                <w:noProof/>
              </w:rPr>
              <w:t>Introduction</w:t>
            </w:r>
            <w:r>
              <w:rPr>
                <w:noProof/>
                <w:webHidden/>
              </w:rPr>
              <w:tab/>
            </w:r>
            <w:r>
              <w:rPr>
                <w:noProof/>
                <w:webHidden/>
              </w:rPr>
              <w:fldChar w:fldCharType="begin"/>
            </w:r>
            <w:r>
              <w:rPr>
                <w:noProof/>
                <w:webHidden/>
              </w:rPr>
              <w:instrText xml:space="preserve"> PAGEREF _Toc195422002 \h </w:instrText>
            </w:r>
            <w:r>
              <w:rPr>
                <w:noProof/>
                <w:webHidden/>
              </w:rPr>
            </w:r>
            <w:r>
              <w:rPr>
                <w:noProof/>
                <w:webHidden/>
              </w:rPr>
              <w:fldChar w:fldCharType="separate"/>
            </w:r>
            <w:r w:rsidR="00C36E61">
              <w:rPr>
                <w:noProof/>
                <w:webHidden/>
              </w:rPr>
              <w:t>1</w:t>
            </w:r>
            <w:r>
              <w:rPr>
                <w:noProof/>
                <w:webHidden/>
              </w:rPr>
              <w:fldChar w:fldCharType="end"/>
            </w:r>
          </w:hyperlink>
        </w:p>
        <w:p w14:paraId="37E3C19C" w14:textId="71C0D7AE" w:rsidR="00AB5AF9" w:rsidRDefault="00AB5AF9">
          <w:pPr>
            <w:pStyle w:val="TOC2"/>
            <w:tabs>
              <w:tab w:val="left" w:pos="960"/>
              <w:tab w:val="right" w:leader="dot" w:pos="10070"/>
            </w:tabs>
            <w:rPr>
              <w:rFonts w:asciiTheme="minorHAnsi" w:eastAsiaTheme="minorEastAsia" w:hAnsiTheme="minorHAnsi" w:cstheme="minorBidi"/>
              <w:noProof/>
              <w:kern w:val="2"/>
              <w:lang w:eastAsia="zh-CN"/>
              <w14:ligatures w14:val="standardContextual"/>
            </w:rPr>
          </w:pPr>
          <w:hyperlink w:anchor="_Toc195422003" w:history="1">
            <w:r w:rsidRPr="003B5647">
              <w:rPr>
                <w:rStyle w:val="Hyperlink"/>
                <w:noProof/>
              </w:rPr>
              <w:t>1.1</w:t>
            </w:r>
            <w:r>
              <w:rPr>
                <w:rFonts w:asciiTheme="minorHAnsi" w:eastAsiaTheme="minorEastAsia" w:hAnsiTheme="minorHAnsi" w:cstheme="minorBidi"/>
                <w:noProof/>
                <w:kern w:val="2"/>
                <w:lang w:eastAsia="zh-CN"/>
                <w14:ligatures w14:val="standardContextual"/>
              </w:rPr>
              <w:tab/>
            </w:r>
            <w:r w:rsidRPr="003B5647">
              <w:rPr>
                <w:rStyle w:val="Hyperlink"/>
                <w:noProof/>
              </w:rPr>
              <w:t>Project Description</w:t>
            </w:r>
            <w:r>
              <w:rPr>
                <w:noProof/>
                <w:webHidden/>
              </w:rPr>
              <w:tab/>
            </w:r>
            <w:r>
              <w:rPr>
                <w:noProof/>
                <w:webHidden/>
              </w:rPr>
              <w:fldChar w:fldCharType="begin"/>
            </w:r>
            <w:r>
              <w:rPr>
                <w:noProof/>
                <w:webHidden/>
              </w:rPr>
              <w:instrText xml:space="preserve"> PAGEREF _Toc195422003 \h </w:instrText>
            </w:r>
            <w:r>
              <w:rPr>
                <w:noProof/>
                <w:webHidden/>
              </w:rPr>
            </w:r>
            <w:r>
              <w:rPr>
                <w:noProof/>
                <w:webHidden/>
              </w:rPr>
              <w:fldChar w:fldCharType="separate"/>
            </w:r>
            <w:r w:rsidR="00C36E61">
              <w:rPr>
                <w:noProof/>
                <w:webHidden/>
              </w:rPr>
              <w:t>1</w:t>
            </w:r>
            <w:r>
              <w:rPr>
                <w:noProof/>
                <w:webHidden/>
              </w:rPr>
              <w:fldChar w:fldCharType="end"/>
            </w:r>
          </w:hyperlink>
        </w:p>
        <w:p w14:paraId="378751E4" w14:textId="5BD19ADC" w:rsidR="00AB5AF9" w:rsidRDefault="00AB5AF9">
          <w:pPr>
            <w:pStyle w:val="TOC2"/>
            <w:tabs>
              <w:tab w:val="left" w:pos="960"/>
              <w:tab w:val="right" w:leader="dot" w:pos="10070"/>
            </w:tabs>
            <w:rPr>
              <w:rFonts w:asciiTheme="minorHAnsi" w:eastAsiaTheme="minorEastAsia" w:hAnsiTheme="minorHAnsi" w:cstheme="minorBidi"/>
              <w:noProof/>
              <w:kern w:val="2"/>
              <w:lang w:eastAsia="zh-CN"/>
              <w14:ligatures w14:val="standardContextual"/>
            </w:rPr>
          </w:pPr>
          <w:hyperlink w:anchor="_Toc195422004" w:history="1">
            <w:r w:rsidRPr="003B5647">
              <w:rPr>
                <w:rStyle w:val="Hyperlink"/>
                <w:noProof/>
              </w:rPr>
              <w:t>1.2</w:t>
            </w:r>
            <w:r>
              <w:rPr>
                <w:rFonts w:asciiTheme="minorHAnsi" w:eastAsiaTheme="minorEastAsia" w:hAnsiTheme="minorHAnsi" w:cstheme="minorBidi"/>
                <w:noProof/>
                <w:kern w:val="2"/>
                <w:lang w:eastAsia="zh-CN"/>
                <w14:ligatures w14:val="standardContextual"/>
              </w:rPr>
              <w:tab/>
            </w:r>
            <w:r w:rsidRPr="003B5647">
              <w:rPr>
                <w:rStyle w:val="Hyperlink"/>
                <w:noProof/>
              </w:rPr>
              <w:t>Project Hardware</w:t>
            </w:r>
            <w:r>
              <w:rPr>
                <w:noProof/>
                <w:webHidden/>
              </w:rPr>
              <w:tab/>
            </w:r>
            <w:r>
              <w:rPr>
                <w:noProof/>
                <w:webHidden/>
              </w:rPr>
              <w:fldChar w:fldCharType="begin"/>
            </w:r>
            <w:r>
              <w:rPr>
                <w:noProof/>
                <w:webHidden/>
              </w:rPr>
              <w:instrText xml:space="preserve"> PAGEREF _Toc195422004 \h </w:instrText>
            </w:r>
            <w:r>
              <w:rPr>
                <w:noProof/>
                <w:webHidden/>
              </w:rPr>
            </w:r>
            <w:r>
              <w:rPr>
                <w:noProof/>
                <w:webHidden/>
              </w:rPr>
              <w:fldChar w:fldCharType="separate"/>
            </w:r>
            <w:r w:rsidR="00C36E61">
              <w:rPr>
                <w:noProof/>
                <w:webHidden/>
              </w:rPr>
              <w:t>1</w:t>
            </w:r>
            <w:r>
              <w:rPr>
                <w:noProof/>
                <w:webHidden/>
              </w:rPr>
              <w:fldChar w:fldCharType="end"/>
            </w:r>
          </w:hyperlink>
        </w:p>
        <w:p w14:paraId="5D5D77F6" w14:textId="08F58984" w:rsidR="00AB5AF9" w:rsidRDefault="00AB5AF9">
          <w:pPr>
            <w:pStyle w:val="TOC1"/>
            <w:tabs>
              <w:tab w:val="left" w:pos="400"/>
              <w:tab w:val="right" w:leader="dot" w:pos="10070"/>
            </w:tabs>
            <w:rPr>
              <w:rFonts w:asciiTheme="minorHAnsi" w:eastAsiaTheme="minorEastAsia" w:hAnsiTheme="minorHAnsi" w:cstheme="minorBidi"/>
              <w:noProof/>
              <w:kern w:val="2"/>
              <w:lang w:eastAsia="zh-CN"/>
              <w14:ligatures w14:val="standardContextual"/>
            </w:rPr>
          </w:pPr>
          <w:hyperlink w:anchor="_Toc195422005" w:history="1">
            <w:r w:rsidRPr="003B5647">
              <w:rPr>
                <w:rStyle w:val="Hyperlink"/>
                <w:noProof/>
              </w:rPr>
              <w:t>2</w:t>
            </w:r>
            <w:r>
              <w:rPr>
                <w:rFonts w:asciiTheme="minorHAnsi" w:eastAsiaTheme="minorEastAsia" w:hAnsiTheme="minorHAnsi" w:cstheme="minorBidi"/>
                <w:noProof/>
                <w:kern w:val="2"/>
                <w:lang w:eastAsia="zh-CN"/>
                <w14:ligatures w14:val="standardContextual"/>
              </w:rPr>
              <w:tab/>
            </w:r>
            <w:r w:rsidRPr="003B5647">
              <w:rPr>
                <w:rStyle w:val="Hyperlink"/>
                <w:noProof/>
              </w:rPr>
              <w:t>Project Overview</w:t>
            </w:r>
            <w:r>
              <w:rPr>
                <w:noProof/>
                <w:webHidden/>
              </w:rPr>
              <w:tab/>
            </w:r>
            <w:r>
              <w:rPr>
                <w:noProof/>
                <w:webHidden/>
              </w:rPr>
              <w:fldChar w:fldCharType="begin"/>
            </w:r>
            <w:r>
              <w:rPr>
                <w:noProof/>
                <w:webHidden/>
              </w:rPr>
              <w:instrText xml:space="preserve"> PAGEREF _Toc195422005 \h </w:instrText>
            </w:r>
            <w:r>
              <w:rPr>
                <w:noProof/>
                <w:webHidden/>
              </w:rPr>
            </w:r>
            <w:r>
              <w:rPr>
                <w:noProof/>
                <w:webHidden/>
              </w:rPr>
              <w:fldChar w:fldCharType="separate"/>
            </w:r>
            <w:r w:rsidR="00C36E61">
              <w:rPr>
                <w:noProof/>
                <w:webHidden/>
              </w:rPr>
              <w:t>2</w:t>
            </w:r>
            <w:r>
              <w:rPr>
                <w:noProof/>
                <w:webHidden/>
              </w:rPr>
              <w:fldChar w:fldCharType="end"/>
            </w:r>
          </w:hyperlink>
        </w:p>
        <w:p w14:paraId="65CFF3ED" w14:textId="50D40E35" w:rsidR="00AB5AF9" w:rsidRDefault="00AB5AF9">
          <w:pPr>
            <w:pStyle w:val="TOC2"/>
            <w:tabs>
              <w:tab w:val="left" w:pos="960"/>
              <w:tab w:val="right" w:leader="dot" w:pos="10070"/>
            </w:tabs>
            <w:rPr>
              <w:rFonts w:asciiTheme="minorHAnsi" w:eastAsiaTheme="minorEastAsia" w:hAnsiTheme="minorHAnsi" w:cstheme="minorBidi"/>
              <w:noProof/>
              <w:kern w:val="2"/>
              <w:lang w:eastAsia="zh-CN"/>
              <w14:ligatures w14:val="standardContextual"/>
            </w:rPr>
          </w:pPr>
          <w:hyperlink w:anchor="_Toc195422006" w:history="1">
            <w:r w:rsidRPr="003B5647">
              <w:rPr>
                <w:rStyle w:val="Hyperlink"/>
                <w:noProof/>
              </w:rPr>
              <w:t>2.1</w:t>
            </w:r>
            <w:r>
              <w:rPr>
                <w:rFonts w:asciiTheme="minorHAnsi" w:eastAsiaTheme="minorEastAsia" w:hAnsiTheme="minorHAnsi" w:cstheme="minorBidi"/>
                <w:noProof/>
                <w:kern w:val="2"/>
                <w:lang w:eastAsia="zh-CN"/>
                <w14:ligatures w14:val="standardContextual"/>
              </w:rPr>
              <w:tab/>
            </w:r>
            <w:r w:rsidRPr="003B5647">
              <w:rPr>
                <w:rStyle w:val="Hyperlink"/>
                <w:noProof/>
              </w:rPr>
              <w:t>Studio 5000 Project Organization</w:t>
            </w:r>
            <w:r>
              <w:rPr>
                <w:noProof/>
                <w:webHidden/>
              </w:rPr>
              <w:tab/>
            </w:r>
            <w:r>
              <w:rPr>
                <w:noProof/>
                <w:webHidden/>
              </w:rPr>
              <w:fldChar w:fldCharType="begin"/>
            </w:r>
            <w:r>
              <w:rPr>
                <w:noProof/>
                <w:webHidden/>
              </w:rPr>
              <w:instrText xml:space="preserve"> PAGEREF _Toc195422006 \h </w:instrText>
            </w:r>
            <w:r>
              <w:rPr>
                <w:noProof/>
                <w:webHidden/>
              </w:rPr>
            </w:r>
            <w:r>
              <w:rPr>
                <w:noProof/>
                <w:webHidden/>
              </w:rPr>
              <w:fldChar w:fldCharType="separate"/>
            </w:r>
            <w:r w:rsidR="00C36E61">
              <w:rPr>
                <w:noProof/>
                <w:webHidden/>
              </w:rPr>
              <w:t>2</w:t>
            </w:r>
            <w:r>
              <w:rPr>
                <w:noProof/>
                <w:webHidden/>
              </w:rPr>
              <w:fldChar w:fldCharType="end"/>
            </w:r>
          </w:hyperlink>
        </w:p>
        <w:p w14:paraId="75CDC9F3" w14:textId="7DEB8F04" w:rsidR="00AB5AF9" w:rsidRDefault="00AB5AF9">
          <w:pPr>
            <w:pStyle w:val="TOC2"/>
            <w:tabs>
              <w:tab w:val="left" w:pos="960"/>
              <w:tab w:val="right" w:leader="dot" w:pos="10070"/>
            </w:tabs>
            <w:rPr>
              <w:rFonts w:asciiTheme="minorHAnsi" w:eastAsiaTheme="minorEastAsia" w:hAnsiTheme="minorHAnsi" w:cstheme="minorBidi"/>
              <w:noProof/>
              <w:kern w:val="2"/>
              <w:lang w:eastAsia="zh-CN"/>
              <w14:ligatures w14:val="standardContextual"/>
            </w:rPr>
          </w:pPr>
          <w:hyperlink w:anchor="_Toc195422007" w:history="1">
            <w:r w:rsidRPr="003B5647">
              <w:rPr>
                <w:rStyle w:val="Hyperlink"/>
                <w:noProof/>
              </w:rPr>
              <w:t>2.2</w:t>
            </w:r>
            <w:r>
              <w:rPr>
                <w:rFonts w:asciiTheme="minorHAnsi" w:eastAsiaTheme="minorEastAsia" w:hAnsiTheme="minorHAnsi" w:cstheme="minorBidi"/>
                <w:noProof/>
                <w:kern w:val="2"/>
                <w:lang w:eastAsia="zh-CN"/>
                <w14:ligatures w14:val="standardContextual"/>
              </w:rPr>
              <w:tab/>
            </w:r>
            <w:r w:rsidRPr="003B5647">
              <w:rPr>
                <w:rStyle w:val="Hyperlink"/>
                <w:noProof/>
              </w:rPr>
              <w:t>Controller Tags</w:t>
            </w:r>
            <w:r>
              <w:rPr>
                <w:noProof/>
                <w:webHidden/>
              </w:rPr>
              <w:tab/>
            </w:r>
            <w:r>
              <w:rPr>
                <w:noProof/>
                <w:webHidden/>
              </w:rPr>
              <w:fldChar w:fldCharType="begin"/>
            </w:r>
            <w:r>
              <w:rPr>
                <w:noProof/>
                <w:webHidden/>
              </w:rPr>
              <w:instrText xml:space="preserve"> PAGEREF _Toc195422007 \h </w:instrText>
            </w:r>
            <w:r>
              <w:rPr>
                <w:noProof/>
                <w:webHidden/>
              </w:rPr>
            </w:r>
            <w:r>
              <w:rPr>
                <w:noProof/>
                <w:webHidden/>
              </w:rPr>
              <w:fldChar w:fldCharType="separate"/>
            </w:r>
            <w:r w:rsidR="00C36E61">
              <w:rPr>
                <w:noProof/>
                <w:webHidden/>
              </w:rPr>
              <w:t>2</w:t>
            </w:r>
            <w:r>
              <w:rPr>
                <w:noProof/>
                <w:webHidden/>
              </w:rPr>
              <w:fldChar w:fldCharType="end"/>
            </w:r>
          </w:hyperlink>
        </w:p>
        <w:p w14:paraId="72C95CF8" w14:textId="6D35C50D" w:rsidR="00AB5AF9" w:rsidRDefault="00AB5AF9">
          <w:pPr>
            <w:pStyle w:val="TOC2"/>
            <w:tabs>
              <w:tab w:val="left" w:pos="960"/>
              <w:tab w:val="right" w:leader="dot" w:pos="10070"/>
            </w:tabs>
            <w:rPr>
              <w:rFonts w:asciiTheme="minorHAnsi" w:eastAsiaTheme="minorEastAsia" w:hAnsiTheme="minorHAnsi" w:cstheme="minorBidi"/>
              <w:noProof/>
              <w:kern w:val="2"/>
              <w:lang w:eastAsia="zh-CN"/>
              <w14:ligatures w14:val="standardContextual"/>
            </w:rPr>
          </w:pPr>
          <w:hyperlink w:anchor="_Toc195422008" w:history="1">
            <w:r w:rsidRPr="003B5647">
              <w:rPr>
                <w:rStyle w:val="Hyperlink"/>
                <w:noProof/>
              </w:rPr>
              <w:t>2.3</w:t>
            </w:r>
            <w:r>
              <w:rPr>
                <w:rFonts w:asciiTheme="minorHAnsi" w:eastAsiaTheme="minorEastAsia" w:hAnsiTheme="minorHAnsi" w:cstheme="minorBidi"/>
                <w:noProof/>
                <w:kern w:val="2"/>
                <w:lang w:eastAsia="zh-CN"/>
                <w14:ligatures w14:val="standardContextual"/>
              </w:rPr>
              <w:tab/>
            </w:r>
            <w:r w:rsidRPr="003B5647">
              <w:rPr>
                <w:rStyle w:val="Hyperlink"/>
                <w:noProof/>
              </w:rPr>
              <w:t>Ladder Logic Structure</w:t>
            </w:r>
            <w:r>
              <w:rPr>
                <w:noProof/>
                <w:webHidden/>
              </w:rPr>
              <w:tab/>
            </w:r>
            <w:r>
              <w:rPr>
                <w:noProof/>
                <w:webHidden/>
              </w:rPr>
              <w:fldChar w:fldCharType="begin"/>
            </w:r>
            <w:r>
              <w:rPr>
                <w:noProof/>
                <w:webHidden/>
              </w:rPr>
              <w:instrText xml:space="preserve"> PAGEREF _Toc195422008 \h </w:instrText>
            </w:r>
            <w:r>
              <w:rPr>
                <w:noProof/>
                <w:webHidden/>
              </w:rPr>
            </w:r>
            <w:r>
              <w:rPr>
                <w:noProof/>
                <w:webHidden/>
              </w:rPr>
              <w:fldChar w:fldCharType="separate"/>
            </w:r>
            <w:r w:rsidR="00C36E61">
              <w:rPr>
                <w:noProof/>
                <w:webHidden/>
              </w:rPr>
              <w:t>3</w:t>
            </w:r>
            <w:r>
              <w:rPr>
                <w:noProof/>
                <w:webHidden/>
              </w:rPr>
              <w:fldChar w:fldCharType="end"/>
            </w:r>
          </w:hyperlink>
        </w:p>
        <w:p w14:paraId="3200934D" w14:textId="0F2846D7" w:rsidR="00AB5AF9" w:rsidRDefault="00AB5AF9">
          <w:pPr>
            <w:pStyle w:val="TOC1"/>
            <w:tabs>
              <w:tab w:val="left" w:pos="400"/>
              <w:tab w:val="right" w:leader="dot" w:pos="10070"/>
            </w:tabs>
            <w:rPr>
              <w:rFonts w:asciiTheme="minorHAnsi" w:eastAsiaTheme="minorEastAsia" w:hAnsiTheme="minorHAnsi" w:cstheme="minorBidi"/>
              <w:noProof/>
              <w:kern w:val="2"/>
              <w:lang w:eastAsia="zh-CN"/>
              <w14:ligatures w14:val="standardContextual"/>
            </w:rPr>
          </w:pPr>
          <w:hyperlink w:anchor="_Toc195422009" w:history="1">
            <w:r w:rsidRPr="003B5647">
              <w:rPr>
                <w:rStyle w:val="Hyperlink"/>
                <w:noProof/>
              </w:rPr>
              <w:t>3</w:t>
            </w:r>
            <w:r>
              <w:rPr>
                <w:rFonts w:asciiTheme="minorHAnsi" w:eastAsiaTheme="minorEastAsia" w:hAnsiTheme="minorHAnsi" w:cstheme="minorBidi"/>
                <w:noProof/>
                <w:kern w:val="2"/>
                <w:lang w:eastAsia="zh-CN"/>
                <w14:ligatures w14:val="standardContextual"/>
              </w:rPr>
              <w:tab/>
            </w:r>
            <w:r w:rsidRPr="003B5647">
              <w:rPr>
                <w:rStyle w:val="Hyperlink"/>
                <w:noProof/>
              </w:rPr>
              <w:t>Main Program</w:t>
            </w:r>
            <w:r>
              <w:rPr>
                <w:noProof/>
                <w:webHidden/>
              </w:rPr>
              <w:tab/>
            </w:r>
            <w:r>
              <w:rPr>
                <w:noProof/>
                <w:webHidden/>
              </w:rPr>
              <w:fldChar w:fldCharType="begin"/>
            </w:r>
            <w:r>
              <w:rPr>
                <w:noProof/>
                <w:webHidden/>
              </w:rPr>
              <w:instrText xml:space="preserve"> PAGEREF _Toc195422009 \h </w:instrText>
            </w:r>
            <w:r>
              <w:rPr>
                <w:noProof/>
                <w:webHidden/>
              </w:rPr>
            </w:r>
            <w:r>
              <w:rPr>
                <w:noProof/>
                <w:webHidden/>
              </w:rPr>
              <w:fldChar w:fldCharType="separate"/>
            </w:r>
            <w:r w:rsidR="00C36E61">
              <w:rPr>
                <w:noProof/>
                <w:webHidden/>
              </w:rPr>
              <w:t>4</w:t>
            </w:r>
            <w:r>
              <w:rPr>
                <w:noProof/>
                <w:webHidden/>
              </w:rPr>
              <w:fldChar w:fldCharType="end"/>
            </w:r>
          </w:hyperlink>
        </w:p>
        <w:p w14:paraId="5B1FB887" w14:textId="02E84C31" w:rsidR="00AB5AF9" w:rsidRDefault="00AB5AF9">
          <w:pPr>
            <w:pStyle w:val="TOC2"/>
            <w:tabs>
              <w:tab w:val="left" w:pos="960"/>
              <w:tab w:val="right" w:leader="dot" w:pos="10070"/>
            </w:tabs>
            <w:rPr>
              <w:rFonts w:asciiTheme="minorHAnsi" w:eastAsiaTheme="minorEastAsia" w:hAnsiTheme="minorHAnsi" w:cstheme="minorBidi"/>
              <w:noProof/>
              <w:kern w:val="2"/>
              <w:lang w:eastAsia="zh-CN"/>
              <w14:ligatures w14:val="standardContextual"/>
            </w:rPr>
          </w:pPr>
          <w:hyperlink w:anchor="_Toc195422010" w:history="1">
            <w:r w:rsidRPr="003B5647">
              <w:rPr>
                <w:rStyle w:val="Hyperlink"/>
                <w:noProof/>
              </w:rPr>
              <w:t>3.1</w:t>
            </w:r>
            <w:r>
              <w:rPr>
                <w:rFonts w:asciiTheme="minorHAnsi" w:eastAsiaTheme="minorEastAsia" w:hAnsiTheme="minorHAnsi" w:cstheme="minorBidi"/>
                <w:noProof/>
                <w:kern w:val="2"/>
                <w:lang w:eastAsia="zh-CN"/>
                <w14:ligatures w14:val="standardContextual"/>
              </w:rPr>
              <w:tab/>
            </w:r>
            <w:r w:rsidRPr="003B5647">
              <w:rPr>
                <w:rStyle w:val="Hyperlink"/>
                <w:noProof/>
              </w:rPr>
              <w:t>Program Tags</w:t>
            </w:r>
            <w:r>
              <w:rPr>
                <w:noProof/>
                <w:webHidden/>
              </w:rPr>
              <w:tab/>
            </w:r>
            <w:r>
              <w:rPr>
                <w:noProof/>
                <w:webHidden/>
              </w:rPr>
              <w:fldChar w:fldCharType="begin"/>
            </w:r>
            <w:r>
              <w:rPr>
                <w:noProof/>
                <w:webHidden/>
              </w:rPr>
              <w:instrText xml:space="preserve"> PAGEREF _Toc195422010 \h </w:instrText>
            </w:r>
            <w:r>
              <w:rPr>
                <w:noProof/>
                <w:webHidden/>
              </w:rPr>
            </w:r>
            <w:r>
              <w:rPr>
                <w:noProof/>
                <w:webHidden/>
              </w:rPr>
              <w:fldChar w:fldCharType="separate"/>
            </w:r>
            <w:r w:rsidR="00C36E61">
              <w:rPr>
                <w:noProof/>
                <w:webHidden/>
              </w:rPr>
              <w:t>4</w:t>
            </w:r>
            <w:r>
              <w:rPr>
                <w:noProof/>
                <w:webHidden/>
              </w:rPr>
              <w:fldChar w:fldCharType="end"/>
            </w:r>
          </w:hyperlink>
        </w:p>
        <w:p w14:paraId="6AF6FECA" w14:textId="66A3CA6C" w:rsidR="00AB5AF9" w:rsidRDefault="00AB5AF9">
          <w:pPr>
            <w:pStyle w:val="TOC2"/>
            <w:tabs>
              <w:tab w:val="left" w:pos="960"/>
              <w:tab w:val="right" w:leader="dot" w:pos="10070"/>
            </w:tabs>
            <w:rPr>
              <w:rFonts w:asciiTheme="minorHAnsi" w:eastAsiaTheme="minorEastAsia" w:hAnsiTheme="minorHAnsi" w:cstheme="minorBidi"/>
              <w:noProof/>
              <w:kern w:val="2"/>
              <w:lang w:eastAsia="zh-CN"/>
              <w14:ligatures w14:val="standardContextual"/>
            </w:rPr>
          </w:pPr>
          <w:hyperlink w:anchor="_Toc195422011" w:history="1">
            <w:r w:rsidRPr="003B5647">
              <w:rPr>
                <w:rStyle w:val="Hyperlink"/>
                <w:noProof/>
              </w:rPr>
              <w:t>3.2</w:t>
            </w:r>
            <w:r>
              <w:rPr>
                <w:rFonts w:asciiTheme="minorHAnsi" w:eastAsiaTheme="minorEastAsia" w:hAnsiTheme="minorHAnsi" w:cstheme="minorBidi"/>
                <w:noProof/>
                <w:kern w:val="2"/>
                <w:lang w:eastAsia="zh-CN"/>
                <w14:ligatures w14:val="standardContextual"/>
              </w:rPr>
              <w:tab/>
            </w:r>
            <w:r w:rsidRPr="003B5647">
              <w:rPr>
                <w:rStyle w:val="Hyperlink"/>
                <w:noProof/>
              </w:rPr>
              <w:t>ElevatorStateMachine</w:t>
            </w:r>
            <w:r>
              <w:rPr>
                <w:noProof/>
                <w:webHidden/>
              </w:rPr>
              <w:tab/>
            </w:r>
            <w:r>
              <w:rPr>
                <w:noProof/>
                <w:webHidden/>
              </w:rPr>
              <w:fldChar w:fldCharType="begin"/>
            </w:r>
            <w:r>
              <w:rPr>
                <w:noProof/>
                <w:webHidden/>
              </w:rPr>
              <w:instrText xml:space="preserve"> PAGEREF _Toc195422011 \h </w:instrText>
            </w:r>
            <w:r>
              <w:rPr>
                <w:noProof/>
                <w:webHidden/>
              </w:rPr>
            </w:r>
            <w:r>
              <w:rPr>
                <w:noProof/>
                <w:webHidden/>
              </w:rPr>
              <w:fldChar w:fldCharType="separate"/>
            </w:r>
            <w:r w:rsidR="00C36E61">
              <w:rPr>
                <w:noProof/>
                <w:webHidden/>
              </w:rPr>
              <w:t>6</w:t>
            </w:r>
            <w:r>
              <w:rPr>
                <w:noProof/>
                <w:webHidden/>
              </w:rPr>
              <w:fldChar w:fldCharType="end"/>
            </w:r>
          </w:hyperlink>
        </w:p>
        <w:p w14:paraId="20996CDE" w14:textId="019E50AD" w:rsidR="00AB5AF9" w:rsidRDefault="00AB5AF9">
          <w:pPr>
            <w:pStyle w:val="TOC2"/>
            <w:tabs>
              <w:tab w:val="left" w:pos="960"/>
              <w:tab w:val="right" w:leader="dot" w:pos="10070"/>
            </w:tabs>
            <w:rPr>
              <w:rFonts w:asciiTheme="minorHAnsi" w:eastAsiaTheme="minorEastAsia" w:hAnsiTheme="minorHAnsi" w:cstheme="minorBidi"/>
              <w:noProof/>
              <w:kern w:val="2"/>
              <w:lang w:eastAsia="zh-CN"/>
              <w14:ligatures w14:val="standardContextual"/>
            </w:rPr>
          </w:pPr>
          <w:hyperlink w:anchor="_Toc195422012" w:history="1">
            <w:r w:rsidRPr="003B5647">
              <w:rPr>
                <w:rStyle w:val="Hyperlink"/>
                <w:noProof/>
              </w:rPr>
              <w:t>3.3</w:t>
            </w:r>
            <w:r>
              <w:rPr>
                <w:rFonts w:asciiTheme="minorHAnsi" w:eastAsiaTheme="minorEastAsia" w:hAnsiTheme="minorHAnsi" w:cstheme="minorBidi"/>
                <w:noProof/>
                <w:kern w:val="2"/>
                <w:lang w:eastAsia="zh-CN"/>
                <w14:ligatures w14:val="standardContextual"/>
              </w:rPr>
              <w:tab/>
            </w:r>
            <w:r w:rsidRPr="003B5647">
              <w:rPr>
                <w:rStyle w:val="Hyperlink"/>
                <w:noProof/>
              </w:rPr>
              <w:t>Call and Request Manager</w:t>
            </w:r>
            <w:r>
              <w:rPr>
                <w:noProof/>
                <w:webHidden/>
              </w:rPr>
              <w:tab/>
            </w:r>
            <w:r>
              <w:rPr>
                <w:noProof/>
                <w:webHidden/>
              </w:rPr>
              <w:fldChar w:fldCharType="begin"/>
            </w:r>
            <w:r>
              <w:rPr>
                <w:noProof/>
                <w:webHidden/>
              </w:rPr>
              <w:instrText xml:space="preserve"> PAGEREF _Toc195422012 \h </w:instrText>
            </w:r>
            <w:r>
              <w:rPr>
                <w:noProof/>
                <w:webHidden/>
              </w:rPr>
            </w:r>
            <w:r>
              <w:rPr>
                <w:noProof/>
                <w:webHidden/>
              </w:rPr>
              <w:fldChar w:fldCharType="separate"/>
            </w:r>
            <w:r w:rsidR="00C36E61">
              <w:rPr>
                <w:noProof/>
                <w:webHidden/>
              </w:rPr>
              <w:t>10</w:t>
            </w:r>
            <w:r>
              <w:rPr>
                <w:noProof/>
                <w:webHidden/>
              </w:rPr>
              <w:fldChar w:fldCharType="end"/>
            </w:r>
          </w:hyperlink>
        </w:p>
        <w:p w14:paraId="40982C59" w14:textId="08A60431" w:rsidR="00AB5AF9" w:rsidRDefault="00AB5AF9" w:rsidP="004E166C">
          <w:pPr>
            <w:pStyle w:val="TOC2"/>
            <w:tabs>
              <w:tab w:val="left" w:pos="960"/>
              <w:tab w:val="right" w:leader="dot" w:pos="10070"/>
            </w:tabs>
            <w:rPr>
              <w:rFonts w:asciiTheme="minorHAnsi" w:eastAsiaTheme="minorEastAsia" w:hAnsiTheme="minorHAnsi" w:cstheme="minorBidi"/>
              <w:noProof/>
              <w:kern w:val="2"/>
              <w:lang w:eastAsia="zh-CN"/>
              <w14:ligatures w14:val="standardContextual"/>
            </w:rPr>
          </w:pPr>
          <w:hyperlink w:anchor="_Toc195422013" w:history="1">
            <w:r w:rsidRPr="003B5647">
              <w:rPr>
                <w:rStyle w:val="Hyperlink"/>
                <w:noProof/>
              </w:rPr>
              <w:t>3.4</w:t>
            </w:r>
            <w:r>
              <w:rPr>
                <w:rFonts w:asciiTheme="minorHAnsi" w:eastAsiaTheme="minorEastAsia" w:hAnsiTheme="minorHAnsi" w:cstheme="minorBidi"/>
                <w:noProof/>
                <w:kern w:val="2"/>
                <w:lang w:eastAsia="zh-CN"/>
                <w14:ligatures w14:val="standardContextual"/>
              </w:rPr>
              <w:tab/>
            </w:r>
            <w:r w:rsidRPr="003B5647">
              <w:rPr>
                <w:rStyle w:val="Hyperlink"/>
                <w:noProof/>
              </w:rPr>
              <w:t>Door Routine</w:t>
            </w:r>
            <w:r>
              <w:rPr>
                <w:noProof/>
                <w:webHidden/>
              </w:rPr>
              <w:tab/>
            </w:r>
            <w:r>
              <w:rPr>
                <w:noProof/>
                <w:webHidden/>
              </w:rPr>
              <w:fldChar w:fldCharType="begin"/>
            </w:r>
            <w:r>
              <w:rPr>
                <w:noProof/>
                <w:webHidden/>
              </w:rPr>
              <w:instrText xml:space="preserve"> PAGEREF _Toc195422013 \h </w:instrText>
            </w:r>
            <w:r>
              <w:rPr>
                <w:noProof/>
                <w:webHidden/>
              </w:rPr>
            </w:r>
            <w:r>
              <w:rPr>
                <w:noProof/>
                <w:webHidden/>
              </w:rPr>
              <w:fldChar w:fldCharType="separate"/>
            </w:r>
            <w:r w:rsidR="00C36E61">
              <w:rPr>
                <w:noProof/>
                <w:webHidden/>
              </w:rPr>
              <w:t>10</w:t>
            </w:r>
            <w:r>
              <w:rPr>
                <w:noProof/>
                <w:webHidden/>
              </w:rPr>
              <w:fldChar w:fldCharType="end"/>
            </w:r>
          </w:hyperlink>
        </w:p>
        <w:p w14:paraId="384C0113" w14:textId="456C4494" w:rsidR="00AB5AF9" w:rsidRDefault="00AB5AF9">
          <w:pPr>
            <w:pStyle w:val="TOC2"/>
            <w:tabs>
              <w:tab w:val="left" w:pos="960"/>
              <w:tab w:val="right" w:leader="dot" w:pos="10070"/>
            </w:tabs>
            <w:rPr>
              <w:rFonts w:asciiTheme="minorHAnsi" w:eastAsiaTheme="minorEastAsia" w:hAnsiTheme="minorHAnsi" w:cstheme="minorBidi"/>
              <w:noProof/>
              <w:kern w:val="2"/>
              <w:lang w:eastAsia="zh-CN"/>
              <w14:ligatures w14:val="standardContextual"/>
            </w:rPr>
          </w:pPr>
          <w:hyperlink w:anchor="_Toc195422016" w:history="1">
            <w:r w:rsidRPr="003B5647">
              <w:rPr>
                <w:rStyle w:val="Hyperlink"/>
                <w:noProof/>
              </w:rPr>
              <w:t>3.5</w:t>
            </w:r>
            <w:r>
              <w:rPr>
                <w:rFonts w:asciiTheme="minorHAnsi" w:eastAsiaTheme="minorEastAsia" w:hAnsiTheme="minorHAnsi" w:cstheme="minorBidi"/>
                <w:noProof/>
                <w:kern w:val="2"/>
                <w:lang w:eastAsia="zh-CN"/>
                <w14:ligatures w14:val="standardContextual"/>
              </w:rPr>
              <w:tab/>
            </w:r>
            <w:r w:rsidRPr="003B5647">
              <w:rPr>
                <w:rStyle w:val="Hyperlink"/>
                <w:noProof/>
              </w:rPr>
              <w:t>Three Floor Elevator</w:t>
            </w:r>
            <w:r>
              <w:rPr>
                <w:noProof/>
                <w:webHidden/>
              </w:rPr>
              <w:tab/>
            </w:r>
            <w:r>
              <w:rPr>
                <w:noProof/>
                <w:webHidden/>
              </w:rPr>
              <w:fldChar w:fldCharType="begin"/>
            </w:r>
            <w:r>
              <w:rPr>
                <w:noProof/>
                <w:webHidden/>
              </w:rPr>
              <w:instrText xml:space="preserve"> PAGEREF _Toc195422016 \h </w:instrText>
            </w:r>
            <w:r>
              <w:rPr>
                <w:noProof/>
                <w:webHidden/>
              </w:rPr>
            </w:r>
            <w:r>
              <w:rPr>
                <w:noProof/>
                <w:webHidden/>
              </w:rPr>
              <w:fldChar w:fldCharType="separate"/>
            </w:r>
            <w:r w:rsidR="00C36E61">
              <w:rPr>
                <w:noProof/>
                <w:webHidden/>
              </w:rPr>
              <w:t>13</w:t>
            </w:r>
            <w:r>
              <w:rPr>
                <w:noProof/>
                <w:webHidden/>
              </w:rPr>
              <w:fldChar w:fldCharType="end"/>
            </w:r>
          </w:hyperlink>
        </w:p>
        <w:p w14:paraId="56D20699" w14:textId="1EBDA78E" w:rsidR="00AB5AF9" w:rsidRDefault="00AB5AF9">
          <w:pPr>
            <w:pStyle w:val="TOC2"/>
            <w:tabs>
              <w:tab w:val="left" w:pos="960"/>
              <w:tab w:val="right" w:leader="dot" w:pos="10070"/>
            </w:tabs>
            <w:rPr>
              <w:rFonts w:asciiTheme="minorHAnsi" w:eastAsiaTheme="minorEastAsia" w:hAnsiTheme="minorHAnsi" w:cstheme="minorBidi"/>
              <w:noProof/>
              <w:kern w:val="2"/>
              <w:lang w:eastAsia="zh-CN"/>
              <w14:ligatures w14:val="standardContextual"/>
            </w:rPr>
          </w:pPr>
          <w:hyperlink w:anchor="_Toc195422017" w:history="1">
            <w:r w:rsidRPr="003B5647">
              <w:rPr>
                <w:rStyle w:val="Hyperlink"/>
                <w:noProof/>
              </w:rPr>
              <w:t>3.6</w:t>
            </w:r>
            <w:r>
              <w:rPr>
                <w:rFonts w:asciiTheme="minorHAnsi" w:eastAsiaTheme="minorEastAsia" w:hAnsiTheme="minorHAnsi" w:cstheme="minorBidi"/>
                <w:noProof/>
                <w:kern w:val="2"/>
                <w:lang w:eastAsia="zh-CN"/>
                <w14:ligatures w14:val="standardContextual"/>
              </w:rPr>
              <w:tab/>
            </w:r>
            <w:r w:rsidRPr="003B5647">
              <w:rPr>
                <w:rStyle w:val="Hyperlink"/>
                <w:noProof/>
              </w:rPr>
              <w:t>Inside Pan</w:t>
            </w:r>
            <w:r w:rsidRPr="003B5647">
              <w:rPr>
                <w:rStyle w:val="Hyperlink"/>
                <w:noProof/>
              </w:rPr>
              <w:t>e</w:t>
            </w:r>
            <w:r w:rsidRPr="003B5647">
              <w:rPr>
                <w:rStyle w:val="Hyperlink"/>
                <w:noProof/>
              </w:rPr>
              <w:t>l</w:t>
            </w:r>
            <w:r>
              <w:rPr>
                <w:noProof/>
                <w:webHidden/>
              </w:rPr>
              <w:tab/>
            </w:r>
            <w:r>
              <w:rPr>
                <w:noProof/>
                <w:webHidden/>
              </w:rPr>
              <w:fldChar w:fldCharType="begin"/>
            </w:r>
            <w:r>
              <w:rPr>
                <w:noProof/>
                <w:webHidden/>
              </w:rPr>
              <w:instrText xml:space="preserve"> PAGEREF _Toc195422017 \h </w:instrText>
            </w:r>
            <w:r>
              <w:rPr>
                <w:noProof/>
                <w:webHidden/>
              </w:rPr>
            </w:r>
            <w:r>
              <w:rPr>
                <w:noProof/>
                <w:webHidden/>
              </w:rPr>
              <w:fldChar w:fldCharType="separate"/>
            </w:r>
            <w:r w:rsidR="00C36E61">
              <w:rPr>
                <w:noProof/>
                <w:webHidden/>
              </w:rPr>
              <w:t>14</w:t>
            </w:r>
            <w:r>
              <w:rPr>
                <w:noProof/>
                <w:webHidden/>
              </w:rPr>
              <w:fldChar w:fldCharType="end"/>
            </w:r>
          </w:hyperlink>
        </w:p>
        <w:p w14:paraId="52540D79" w14:textId="4D159B8A" w:rsidR="00AB5AF9" w:rsidRDefault="00AB5AF9">
          <w:pPr>
            <w:pStyle w:val="TOC2"/>
            <w:tabs>
              <w:tab w:val="left" w:pos="960"/>
              <w:tab w:val="right" w:leader="dot" w:pos="10070"/>
            </w:tabs>
            <w:rPr>
              <w:rFonts w:asciiTheme="minorHAnsi" w:eastAsiaTheme="minorEastAsia" w:hAnsiTheme="minorHAnsi" w:cstheme="minorBidi"/>
              <w:noProof/>
              <w:kern w:val="2"/>
              <w:lang w:eastAsia="zh-CN"/>
              <w14:ligatures w14:val="standardContextual"/>
            </w:rPr>
          </w:pPr>
          <w:hyperlink w:anchor="_Toc195422018" w:history="1">
            <w:r w:rsidRPr="003B5647">
              <w:rPr>
                <w:rStyle w:val="Hyperlink"/>
                <w:noProof/>
              </w:rPr>
              <w:t>3.7</w:t>
            </w:r>
            <w:r>
              <w:rPr>
                <w:rFonts w:asciiTheme="minorHAnsi" w:eastAsiaTheme="minorEastAsia" w:hAnsiTheme="minorHAnsi" w:cstheme="minorBidi"/>
                <w:noProof/>
                <w:kern w:val="2"/>
                <w:lang w:eastAsia="zh-CN"/>
                <w14:ligatures w14:val="standardContextual"/>
              </w:rPr>
              <w:tab/>
            </w:r>
            <w:r w:rsidRPr="003B5647">
              <w:rPr>
                <w:rStyle w:val="Hyperlink"/>
                <w:noProof/>
              </w:rPr>
              <w:t>Four Floor Elevator.</w:t>
            </w:r>
            <w:r>
              <w:rPr>
                <w:noProof/>
                <w:webHidden/>
              </w:rPr>
              <w:tab/>
            </w:r>
            <w:r>
              <w:rPr>
                <w:noProof/>
                <w:webHidden/>
              </w:rPr>
              <w:fldChar w:fldCharType="begin"/>
            </w:r>
            <w:r>
              <w:rPr>
                <w:noProof/>
                <w:webHidden/>
              </w:rPr>
              <w:instrText xml:space="preserve"> PAGEREF _Toc195422018 \h </w:instrText>
            </w:r>
            <w:r>
              <w:rPr>
                <w:noProof/>
                <w:webHidden/>
              </w:rPr>
            </w:r>
            <w:r>
              <w:rPr>
                <w:noProof/>
                <w:webHidden/>
              </w:rPr>
              <w:fldChar w:fldCharType="separate"/>
            </w:r>
            <w:r w:rsidR="00C36E61">
              <w:rPr>
                <w:noProof/>
                <w:webHidden/>
              </w:rPr>
              <w:t>15</w:t>
            </w:r>
            <w:r>
              <w:rPr>
                <w:noProof/>
                <w:webHidden/>
              </w:rPr>
              <w:fldChar w:fldCharType="end"/>
            </w:r>
          </w:hyperlink>
        </w:p>
        <w:p w14:paraId="7D95B864" w14:textId="6E099AD8" w:rsidR="00AB5AF9" w:rsidRDefault="00AB5AF9">
          <w:pPr>
            <w:pStyle w:val="TOC2"/>
            <w:tabs>
              <w:tab w:val="left" w:pos="960"/>
              <w:tab w:val="right" w:leader="dot" w:pos="10070"/>
            </w:tabs>
            <w:rPr>
              <w:rFonts w:asciiTheme="minorHAnsi" w:eastAsiaTheme="minorEastAsia" w:hAnsiTheme="minorHAnsi" w:cstheme="minorBidi"/>
              <w:noProof/>
              <w:kern w:val="2"/>
              <w:lang w:eastAsia="zh-CN"/>
              <w14:ligatures w14:val="standardContextual"/>
            </w:rPr>
          </w:pPr>
          <w:hyperlink w:anchor="_Toc195422019" w:history="1">
            <w:r w:rsidRPr="003B5647">
              <w:rPr>
                <w:rStyle w:val="Hyperlink"/>
                <w:noProof/>
              </w:rPr>
              <w:t>3.8</w:t>
            </w:r>
            <w:r>
              <w:rPr>
                <w:rFonts w:asciiTheme="minorHAnsi" w:eastAsiaTheme="minorEastAsia" w:hAnsiTheme="minorHAnsi" w:cstheme="minorBidi"/>
                <w:noProof/>
                <w:kern w:val="2"/>
                <w:lang w:eastAsia="zh-CN"/>
                <w14:ligatures w14:val="standardContextual"/>
              </w:rPr>
              <w:tab/>
            </w:r>
            <w:r w:rsidRPr="003B5647">
              <w:rPr>
                <w:rStyle w:val="Hyperlink"/>
                <w:noProof/>
              </w:rPr>
              <w:t>Multi-Call/Requests</w:t>
            </w:r>
            <w:r>
              <w:rPr>
                <w:noProof/>
                <w:webHidden/>
              </w:rPr>
              <w:tab/>
            </w:r>
            <w:r>
              <w:rPr>
                <w:noProof/>
                <w:webHidden/>
              </w:rPr>
              <w:fldChar w:fldCharType="begin"/>
            </w:r>
            <w:r>
              <w:rPr>
                <w:noProof/>
                <w:webHidden/>
              </w:rPr>
              <w:instrText xml:space="preserve"> PAGEREF _Toc195422019 \h </w:instrText>
            </w:r>
            <w:r>
              <w:rPr>
                <w:noProof/>
                <w:webHidden/>
              </w:rPr>
            </w:r>
            <w:r>
              <w:rPr>
                <w:noProof/>
                <w:webHidden/>
              </w:rPr>
              <w:fldChar w:fldCharType="separate"/>
            </w:r>
            <w:r w:rsidR="00C36E61">
              <w:rPr>
                <w:noProof/>
                <w:webHidden/>
              </w:rPr>
              <w:t>15</w:t>
            </w:r>
            <w:r>
              <w:rPr>
                <w:noProof/>
                <w:webHidden/>
              </w:rPr>
              <w:fldChar w:fldCharType="end"/>
            </w:r>
          </w:hyperlink>
        </w:p>
        <w:p w14:paraId="73CFC192" w14:textId="14149ECF" w:rsidR="00AB5AF9" w:rsidRDefault="00AB5AF9">
          <w:pPr>
            <w:pStyle w:val="TOC1"/>
            <w:tabs>
              <w:tab w:val="left" w:pos="400"/>
              <w:tab w:val="right" w:leader="dot" w:pos="10070"/>
            </w:tabs>
            <w:rPr>
              <w:rFonts w:asciiTheme="minorHAnsi" w:eastAsiaTheme="minorEastAsia" w:hAnsiTheme="minorHAnsi" w:cstheme="minorBidi"/>
              <w:noProof/>
              <w:kern w:val="2"/>
              <w:lang w:eastAsia="zh-CN"/>
              <w14:ligatures w14:val="standardContextual"/>
            </w:rPr>
          </w:pPr>
          <w:hyperlink w:anchor="_Toc195422020" w:history="1">
            <w:r w:rsidRPr="003B5647">
              <w:rPr>
                <w:rStyle w:val="Hyperlink"/>
                <w:noProof/>
              </w:rPr>
              <w:t>4</w:t>
            </w:r>
            <w:r>
              <w:rPr>
                <w:rFonts w:asciiTheme="minorHAnsi" w:eastAsiaTheme="minorEastAsia" w:hAnsiTheme="minorHAnsi" w:cstheme="minorBidi"/>
                <w:noProof/>
                <w:kern w:val="2"/>
                <w:lang w:eastAsia="zh-CN"/>
                <w14:ligatures w14:val="standardContextual"/>
              </w:rPr>
              <w:tab/>
            </w:r>
            <w:r w:rsidRPr="003B5647">
              <w:rPr>
                <w:rStyle w:val="Hyperlink"/>
                <w:noProof/>
              </w:rPr>
              <w:t>Program A</w:t>
            </w:r>
            <w:r>
              <w:rPr>
                <w:noProof/>
                <w:webHidden/>
              </w:rPr>
              <w:tab/>
            </w:r>
            <w:r>
              <w:rPr>
                <w:noProof/>
                <w:webHidden/>
              </w:rPr>
              <w:fldChar w:fldCharType="begin"/>
            </w:r>
            <w:r>
              <w:rPr>
                <w:noProof/>
                <w:webHidden/>
              </w:rPr>
              <w:instrText xml:space="preserve"> PAGEREF _Toc195422020 \h </w:instrText>
            </w:r>
            <w:r>
              <w:rPr>
                <w:noProof/>
                <w:webHidden/>
              </w:rPr>
            </w:r>
            <w:r>
              <w:rPr>
                <w:noProof/>
                <w:webHidden/>
              </w:rPr>
              <w:fldChar w:fldCharType="separate"/>
            </w:r>
            <w:r w:rsidR="00C36E61">
              <w:rPr>
                <w:noProof/>
                <w:webHidden/>
              </w:rPr>
              <w:t>16</w:t>
            </w:r>
            <w:r>
              <w:rPr>
                <w:noProof/>
                <w:webHidden/>
              </w:rPr>
              <w:fldChar w:fldCharType="end"/>
            </w:r>
          </w:hyperlink>
        </w:p>
        <w:p w14:paraId="0441F7CD" w14:textId="59116EC8" w:rsidR="00AB5AF9" w:rsidRDefault="00AB5AF9">
          <w:pPr>
            <w:pStyle w:val="TOC2"/>
            <w:tabs>
              <w:tab w:val="left" w:pos="960"/>
              <w:tab w:val="right" w:leader="dot" w:pos="10070"/>
            </w:tabs>
            <w:rPr>
              <w:rFonts w:asciiTheme="minorHAnsi" w:eastAsiaTheme="minorEastAsia" w:hAnsiTheme="minorHAnsi" w:cstheme="minorBidi"/>
              <w:noProof/>
              <w:kern w:val="2"/>
              <w:lang w:eastAsia="zh-CN"/>
              <w14:ligatures w14:val="standardContextual"/>
            </w:rPr>
          </w:pPr>
          <w:hyperlink w:anchor="_Toc195422021" w:history="1">
            <w:r w:rsidRPr="003B5647">
              <w:rPr>
                <w:rStyle w:val="Hyperlink"/>
                <w:noProof/>
              </w:rPr>
              <w:t>4.1</w:t>
            </w:r>
            <w:r>
              <w:rPr>
                <w:rFonts w:asciiTheme="minorHAnsi" w:eastAsiaTheme="minorEastAsia" w:hAnsiTheme="minorHAnsi" w:cstheme="minorBidi"/>
                <w:noProof/>
                <w:kern w:val="2"/>
                <w:lang w:eastAsia="zh-CN"/>
                <w14:ligatures w14:val="standardContextual"/>
              </w:rPr>
              <w:tab/>
            </w:r>
            <w:r w:rsidRPr="003B5647">
              <w:rPr>
                <w:rStyle w:val="Hyperlink"/>
                <w:noProof/>
              </w:rPr>
              <w:t>Program Tags See PDF Tags.</w:t>
            </w:r>
            <w:r>
              <w:rPr>
                <w:noProof/>
                <w:webHidden/>
              </w:rPr>
              <w:tab/>
            </w:r>
            <w:r>
              <w:rPr>
                <w:noProof/>
                <w:webHidden/>
              </w:rPr>
              <w:fldChar w:fldCharType="begin"/>
            </w:r>
            <w:r>
              <w:rPr>
                <w:noProof/>
                <w:webHidden/>
              </w:rPr>
              <w:instrText xml:space="preserve"> PAGEREF _Toc195422021 \h </w:instrText>
            </w:r>
            <w:r>
              <w:rPr>
                <w:noProof/>
                <w:webHidden/>
              </w:rPr>
            </w:r>
            <w:r>
              <w:rPr>
                <w:noProof/>
                <w:webHidden/>
              </w:rPr>
              <w:fldChar w:fldCharType="separate"/>
            </w:r>
            <w:r w:rsidR="00C36E61">
              <w:rPr>
                <w:noProof/>
                <w:webHidden/>
              </w:rPr>
              <w:t>16</w:t>
            </w:r>
            <w:r>
              <w:rPr>
                <w:noProof/>
                <w:webHidden/>
              </w:rPr>
              <w:fldChar w:fldCharType="end"/>
            </w:r>
          </w:hyperlink>
        </w:p>
        <w:p w14:paraId="71CC2D64" w14:textId="38208F5F" w:rsidR="00AB5AF9" w:rsidRDefault="00AB5AF9">
          <w:pPr>
            <w:pStyle w:val="TOC1"/>
            <w:tabs>
              <w:tab w:val="left" w:pos="400"/>
              <w:tab w:val="right" w:leader="dot" w:pos="10070"/>
            </w:tabs>
            <w:rPr>
              <w:rFonts w:asciiTheme="minorHAnsi" w:eastAsiaTheme="minorEastAsia" w:hAnsiTheme="minorHAnsi" w:cstheme="minorBidi"/>
              <w:noProof/>
              <w:kern w:val="2"/>
              <w:lang w:eastAsia="zh-CN"/>
              <w14:ligatures w14:val="standardContextual"/>
            </w:rPr>
          </w:pPr>
          <w:hyperlink w:anchor="_Toc195422022" w:history="1">
            <w:r w:rsidRPr="003B5647">
              <w:rPr>
                <w:rStyle w:val="Hyperlink"/>
                <w:noProof/>
              </w:rPr>
              <w:t>5</w:t>
            </w:r>
            <w:r>
              <w:rPr>
                <w:rFonts w:asciiTheme="minorHAnsi" w:eastAsiaTheme="minorEastAsia" w:hAnsiTheme="minorHAnsi" w:cstheme="minorBidi"/>
                <w:noProof/>
                <w:kern w:val="2"/>
                <w:lang w:eastAsia="zh-CN"/>
                <w14:ligatures w14:val="standardContextual"/>
              </w:rPr>
              <w:tab/>
            </w:r>
            <w:r w:rsidRPr="003B5647">
              <w:rPr>
                <w:rStyle w:val="Hyperlink"/>
                <w:noProof/>
              </w:rPr>
              <w:t>Conclusion</w:t>
            </w:r>
            <w:r>
              <w:rPr>
                <w:noProof/>
                <w:webHidden/>
              </w:rPr>
              <w:tab/>
            </w:r>
            <w:r>
              <w:rPr>
                <w:noProof/>
                <w:webHidden/>
              </w:rPr>
              <w:fldChar w:fldCharType="begin"/>
            </w:r>
            <w:r>
              <w:rPr>
                <w:noProof/>
                <w:webHidden/>
              </w:rPr>
              <w:instrText xml:space="preserve"> PAGEREF _Toc195422022 \h </w:instrText>
            </w:r>
            <w:r>
              <w:rPr>
                <w:noProof/>
                <w:webHidden/>
              </w:rPr>
            </w:r>
            <w:r>
              <w:rPr>
                <w:noProof/>
                <w:webHidden/>
              </w:rPr>
              <w:fldChar w:fldCharType="separate"/>
            </w:r>
            <w:r w:rsidR="00C36E61">
              <w:rPr>
                <w:noProof/>
                <w:webHidden/>
              </w:rPr>
              <w:t>16</w:t>
            </w:r>
            <w:r>
              <w:rPr>
                <w:noProof/>
                <w:webHidden/>
              </w:rPr>
              <w:fldChar w:fldCharType="end"/>
            </w:r>
          </w:hyperlink>
        </w:p>
        <w:p w14:paraId="40F63ED4" w14:textId="45E28D29" w:rsidR="00AB5AF9" w:rsidRDefault="00AB5AF9">
          <w:pPr>
            <w:pStyle w:val="TOC1"/>
            <w:tabs>
              <w:tab w:val="left" w:pos="400"/>
              <w:tab w:val="right" w:leader="dot" w:pos="10070"/>
            </w:tabs>
            <w:rPr>
              <w:rFonts w:asciiTheme="minorHAnsi" w:eastAsiaTheme="minorEastAsia" w:hAnsiTheme="minorHAnsi" w:cstheme="minorBidi"/>
              <w:noProof/>
              <w:kern w:val="2"/>
              <w:lang w:eastAsia="zh-CN"/>
              <w14:ligatures w14:val="standardContextual"/>
            </w:rPr>
          </w:pPr>
          <w:hyperlink w:anchor="_Toc195422023" w:history="1">
            <w:r w:rsidRPr="003B5647">
              <w:rPr>
                <w:rStyle w:val="Hyperlink"/>
                <w:noProof/>
              </w:rPr>
              <w:t>6</w:t>
            </w:r>
            <w:r>
              <w:rPr>
                <w:rFonts w:asciiTheme="minorHAnsi" w:eastAsiaTheme="minorEastAsia" w:hAnsiTheme="minorHAnsi" w:cstheme="minorBidi"/>
                <w:noProof/>
                <w:kern w:val="2"/>
                <w:lang w:eastAsia="zh-CN"/>
                <w14:ligatures w14:val="standardContextual"/>
              </w:rPr>
              <w:tab/>
            </w:r>
            <w:r w:rsidRPr="003B5647">
              <w:rPr>
                <w:rStyle w:val="Hyperlink"/>
                <w:noProof/>
              </w:rPr>
              <w:t>Appendix: Project Deliverables (Handout)</w:t>
            </w:r>
            <w:r>
              <w:rPr>
                <w:noProof/>
                <w:webHidden/>
              </w:rPr>
              <w:tab/>
            </w:r>
            <w:r>
              <w:rPr>
                <w:noProof/>
                <w:webHidden/>
              </w:rPr>
              <w:fldChar w:fldCharType="begin"/>
            </w:r>
            <w:r>
              <w:rPr>
                <w:noProof/>
                <w:webHidden/>
              </w:rPr>
              <w:instrText xml:space="preserve"> PAGEREF _Toc195422023 \h </w:instrText>
            </w:r>
            <w:r>
              <w:rPr>
                <w:noProof/>
                <w:webHidden/>
              </w:rPr>
            </w:r>
            <w:r>
              <w:rPr>
                <w:noProof/>
                <w:webHidden/>
              </w:rPr>
              <w:fldChar w:fldCharType="separate"/>
            </w:r>
            <w:r w:rsidR="00C36E61">
              <w:rPr>
                <w:noProof/>
                <w:webHidden/>
              </w:rPr>
              <w:t>17</w:t>
            </w:r>
            <w:r>
              <w:rPr>
                <w:noProof/>
                <w:webHidden/>
              </w:rPr>
              <w:fldChar w:fldCharType="end"/>
            </w:r>
          </w:hyperlink>
        </w:p>
        <w:p w14:paraId="41D51B44" w14:textId="15C5C418" w:rsidR="00AB5AF9" w:rsidRDefault="00AB5AF9">
          <w:pPr>
            <w:pStyle w:val="TOC1"/>
            <w:tabs>
              <w:tab w:val="left" w:pos="400"/>
              <w:tab w:val="right" w:leader="dot" w:pos="10070"/>
            </w:tabs>
            <w:rPr>
              <w:rFonts w:asciiTheme="minorHAnsi" w:eastAsiaTheme="minorEastAsia" w:hAnsiTheme="minorHAnsi" w:cstheme="minorBidi"/>
              <w:noProof/>
              <w:kern w:val="2"/>
              <w:lang w:eastAsia="zh-CN"/>
              <w14:ligatures w14:val="standardContextual"/>
            </w:rPr>
          </w:pPr>
          <w:hyperlink w:anchor="_Toc195422024" w:history="1">
            <w:r w:rsidRPr="003B5647">
              <w:rPr>
                <w:rStyle w:val="Hyperlink"/>
                <w:noProof/>
              </w:rPr>
              <w:t>7</w:t>
            </w:r>
            <w:r>
              <w:rPr>
                <w:rFonts w:asciiTheme="minorHAnsi" w:eastAsiaTheme="minorEastAsia" w:hAnsiTheme="minorHAnsi" w:cstheme="minorBidi"/>
                <w:noProof/>
                <w:kern w:val="2"/>
                <w:lang w:eastAsia="zh-CN"/>
                <w14:ligatures w14:val="standardContextual"/>
              </w:rPr>
              <w:tab/>
            </w:r>
            <w:r w:rsidRPr="003B5647">
              <w:rPr>
                <w:rStyle w:val="Hyperlink"/>
                <w:noProof/>
              </w:rPr>
              <w:t>Ladder Logic PDF</w:t>
            </w:r>
            <w:r>
              <w:rPr>
                <w:noProof/>
                <w:webHidden/>
              </w:rPr>
              <w:tab/>
            </w:r>
            <w:r>
              <w:rPr>
                <w:noProof/>
                <w:webHidden/>
              </w:rPr>
              <w:fldChar w:fldCharType="begin"/>
            </w:r>
            <w:r>
              <w:rPr>
                <w:noProof/>
                <w:webHidden/>
              </w:rPr>
              <w:instrText xml:space="preserve"> PAGEREF _Toc195422024 \h </w:instrText>
            </w:r>
            <w:r>
              <w:rPr>
                <w:noProof/>
                <w:webHidden/>
              </w:rPr>
            </w:r>
            <w:r>
              <w:rPr>
                <w:noProof/>
                <w:webHidden/>
              </w:rPr>
              <w:fldChar w:fldCharType="separate"/>
            </w:r>
            <w:r w:rsidR="00C36E61">
              <w:rPr>
                <w:noProof/>
                <w:webHidden/>
              </w:rPr>
              <w:t>17</w:t>
            </w:r>
            <w:r>
              <w:rPr>
                <w:noProof/>
                <w:webHidden/>
              </w:rPr>
              <w:fldChar w:fldCharType="end"/>
            </w:r>
          </w:hyperlink>
        </w:p>
        <w:p w14:paraId="2783C7C9" w14:textId="329040D6" w:rsidR="00AB5AF9" w:rsidRDefault="00AB5AF9">
          <w:pPr>
            <w:pStyle w:val="TOC1"/>
            <w:tabs>
              <w:tab w:val="left" w:pos="400"/>
              <w:tab w:val="right" w:leader="dot" w:pos="10070"/>
            </w:tabs>
            <w:rPr>
              <w:rFonts w:asciiTheme="minorHAnsi" w:eastAsiaTheme="minorEastAsia" w:hAnsiTheme="minorHAnsi" w:cstheme="minorBidi"/>
              <w:noProof/>
              <w:kern w:val="2"/>
              <w:lang w:eastAsia="zh-CN"/>
              <w14:ligatures w14:val="standardContextual"/>
            </w:rPr>
          </w:pPr>
          <w:hyperlink w:anchor="_Toc195422025" w:history="1">
            <w:r w:rsidRPr="003B5647">
              <w:rPr>
                <w:rStyle w:val="Hyperlink"/>
                <w:noProof/>
              </w:rPr>
              <w:t>8</w:t>
            </w:r>
            <w:r>
              <w:rPr>
                <w:rFonts w:asciiTheme="minorHAnsi" w:eastAsiaTheme="minorEastAsia" w:hAnsiTheme="minorHAnsi" w:cstheme="minorBidi"/>
                <w:noProof/>
                <w:kern w:val="2"/>
                <w:lang w:eastAsia="zh-CN"/>
                <w14:ligatures w14:val="standardContextual"/>
              </w:rPr>
              <w:tab/>
            </w:r>
            <w:r w:rsidRPr="003B5647">
              <w:rPr>
                <w:rStyle w:val="Hyperlink"/>
                <w:noProof/>
              </w:rPr>
              <w:t>Section</w:t>
            </w:r>
            <w:r>
              <w:rPr>
                <w:noProof/>
                <w:webHidden/>
              </w:rPr>
              <w:tab/>
            </w:r>
            <w:r>
              <w:rPr>
                <w:noProof/>
                <w:webHidden/>
              </w:rPr>
              <w:fldChar w:fldCharType="begin"/>
            </w:r>
            <w:r>
              <w:rPr>
                <w:noProof/>
                <w:webHidden/>
              </w:rPr>
              <w:instrText xml:space="preserve"> PAGEREF _Toc195422025 \h </w:instrText>
            </w:r>
            <w:r>
              <w:rPr>
                <w:noProof/>
                <w:webHidden/>
              </w:rPr>
            </w:r>
            <w:r>
              <w:rPr>
                <w:noProof/>
                <w:webHidden/>
              </w:rPr>
              <w:fldChar w:fldCharType="separate"/>
            </w:r>
            <w:r w:rsidR="00C36E61">
              <w:rPr>
                <w:noProof/>
                <w:webHidden/>
              </w:rPr>
              <w:t>17</w:t>
            </w:r>
            <w:r>
              <w:rPr>
                <w:noProof/>
                <w:webHidden/>
              </w:rPr>
              <w:fldChar w:fldCharType="end"/>
            </w:r>
          </w:hyperlink>
        </w:p>
        <w:p w14:paraId="059439D2" w14:textId="1521241A" w:rsidR="00AB5AF9" w:rsidRDefault="00AB5AF9">
          <w:pPr>
            <w:pStyle w:val="TOC2"/>
            <w:tabs>
              <w:tab w:val="left" w:pos="960"/>
              <w:tab w:val="right" w:leader="dot" w:pos="10070"/>
            </w:tabs>
            <w:rPr>
              <w:rFonts w:asciiTheme="minorHAnsi" w:eastAsiaTheme="minorEastAsia" w:hAnsiTheme="minorHAnsi" w:cstheme="minorBidi"/>
              <w:noProof/>
              <w:kern w:val="2"/>
              <w:lang w:eastAsia="zh-CN"/>
              <w14:ligatures w14:val="standardContextual"/>
            </w:rPr>
          </w:pPr>
          <w:hyperlink w:anchor="_Toc195422026" w:history="1">
            <w:r w:rsidRPr="003B5647">
              <w:rPr>
                <w:rStyle w:val="Hyperlink"/>
                <w:noProof/>
              </w:rPr>
              <w:t>8.1</w:t>
            </w:r>
            <w:r>
              <w:rPr>
                <w:rFonts w:asciiTheme="minorHAnsi" w:eastAsiaTheme="minorEastAsia" w:hAnsiTheme="minorHAnsi" w:cstheme="minorBidi"/>
                <w:noProof/>
                <w:kern w:val="2"/>
                <w:lang w:eastAsia="zh-CN"/>
                <w14:ligatures w14:val="standardContextual"/>
              </w:rPr>
              <w:tab/>
            </w:r>
            <w:r w:rsidRPr="003B5647">
              <w:rPr>
                <w:rStyle w:val="Hyperlink"/>
                <w:noProof/>
              </w:rPr>
              <w:t>Subsection</w:t>
            </w:r>
            <w:r>
              <w:rPr>
                <w:noProof/>
                <w:webHidden/>
              </w:rPr>
              <w:tab/>
            </w:r>
            <w:r>
              <w:rPr>
                <w:noProof/>
                <w:webHidden/>
              </w:rPr>
              <w:fldChar w:fldCharType="begin"/>
            </w:r>
            <w:r>
              <w:rPr>
                <w:noProof/>
                <w:webHidden/>
              </w:rPr>
              <w:instrText xml:space="preserve"> PAGEREF _Toc195422026 \h </w:instrText>
            </w:r>
            <w:r>
              <w:rPr>
                <w:noProof/>
                <w:webHidden/>
              </w:rPr>
            </w:r>
            <w:r>
              <w:rPr>
                <w:noProof/>
                <w:webHidden/>
              </w:rPr>
              <w:fldChar w:fldCharType="separate"/>
            </w:r>
            <w:r w:rsidR="00C36E61">
              <w:rPr>
                <w:noProof/>
                <w:webHidden/>
              </w:rPr>
              <w:t>17</w:t>
            </w:r>
            <w:r>
              <w:rPr>
                <w:noProof/>
                <w:webHidden/>
              </w:rPr>
              <w:fldChar w:fldCharType="end"/>
            </w:r>
          </w:hyperlink>
        </w:p>
        <w:p w14:paraId="3A8CAF4E" w14:textId="227AF1ED" w:rsidR="002544E8" w:rsidRPr="007A7AA7" w:rsidRDefault="00EC69A7" w:rsidP="00E97424">
          <w:r w:rsidRPr="007A7AA7">
            <w:rPr>
              <w:b/>
              <w:bCs/>
            </w:rPr>
            <w:fldChar w:fldCharType="end"/>
          </w:r>
        </w:p>
      </w:sdtContent>
    </w:sdt>
    <w:p w14:paraId="422E17A2" w14:textId="77777777" w:rsidR="002544E8" w:rsidRPr="007A7AA7" w:rsidRDefault="002544E8" w:rsidP="002544E8">
      <w:pPr>
        <w:pStyle w:val="TOCHeading"/>
        <w:numPr>
          <w:ilvl w:val="0"/>
          <w:numId w:val="0"/>
        </w:numPr>
      </w:pPr>
      <w:bookmarkStart w:id="5" w:name="_Toc195422000"/>
      <w:r w:rsidRPr="007A7AA7">
        <w:t>Figures</w:t>
      </w:r>
      <w:bookmarkEnd w:id="5"/>
    </w:p>
    <w:p w14:paraId="0C89676F" w14:textId="0C8C288E" w:rsidR="00663C66" w:rsidRDefault="002544E8">
      <w:pPr>
        <w:pStyle w:val="TableofFigures"/>
        <w:tabs>
          <w:tab w:val="right" w:leader="dot" w:pos="10070"/>
        </w:tabs>
        <w:rPr>
          <w:rFonts w:asciiTheme="minorHAnsi" w:eastAsiaTheme="minorEastAsia" w:hAnsiTheme="minorHAnsi" w:cstheme="minorBidi"/>
          <w:noProof/>
          <w:kern w:val="2"/>
          <w:lang w:eastAsia="zh-CN"/>
          <w14:ligatures w14:val="standardContextual"/>
        </w:rPr>
      </w:pPr>
      <w:r w:rsidRPr="007A7AA7">
        <w:fldChar w:fldCharType="begin"/>
      </w:r>
      <w:r w:rsidRPr="007A7AA7">
        <w:instrText xml:space="preserve"> TOC \h \z \c "Figure" </w:instrText>
      </w:r>
      <w:r w:rsidRPr="007A7AA7">
        <w:fldChar w:fldCharType="separate"/>
      </w:r>
      <w:hyperlink w:anchor="_Toc195420622" w:history="1">
        <w:r w:rsidR="00663C66" w:rsidRPr="00234ED3">
          <w:rPr>
            <w:rStyle w:val="Hyperlink"/>
            <w:noProof/>
          </w:rPr>
          <w:t>Figure 1 - Main Routine Structure</w:t>
        </w:r>
        <w:r w:rsidR="00663C66">
          <w:rPr>
            <w:noProof/>
            <w:webHidden/>
          </w:rPr>
          <w:tab/>
        </w:r>
        <w:r w:rsidR="00663C66">
          <w:rPr>
            <w:noProof/>
            <w:webHidden/>
          </w:rPr>
          <w:fldChar w:fldCharType="begin"/>
        </w:r>
        <w:r w:rsidR="00663C66">
          <w:rPr>
            <w:noProof/>
            <w:webHidden/>
          </w:rPr>
          <w:instrText xml:space="preserve"> PAGEREF _Toc195420622 \h </w:instrText>
        </w:r>
        <w:r w:rsidR="00663C66">
          <w:rPr>
            <w:noProof/>
            <w:webHidden/>
          </w:rPr>
        </w:r>
        <w:r w:rsidR="00663C66">
          <w:rPr>
            <w:noProof/>
            <w:webHidden/>
          </w:rPr>
          <w:fldChar w:fldCharType="separate"/>
        </w:r>
        <w:r w:rsidR="00663C66">
          <w:rPr>
            <w:noProof/>
            <w:webHidden/>
          </w:rPr>
          <w:t>3</w:t>
        </w:r>
        <w:r w:rsidR="00663C66">
          <w:rPr>
            <w:noProof/>
            <w:webHidden/>
          </w:rPr>
          <w:fldChar w:fldCharType="end"/>
        </w:r>
      </w:hyperlink>
    </w:p>
    <w:p w14:paraId="0E51C30D" w14:textId="2A9BDF4E" w:rsidR="00663C66" w:rsidRDefault="00663C66">
      <w:pPr>
        <w:pStyle w:val="TableofFigures"/>
        <w:tabs>
          <w:tab w:val="right" w:leader="dot" w:pos="10070"/>
        </w:tabs>
        <w:rPr>
          <w:rFonts w:asciiTheme="minorHAnsi" w:eastAsiaTheme="minorEastAsia" w:hAnsiTheme="minorHAnsi" w:cstheme="minorBidi"/>
          <w:noProof/>
          <w:kern w:val="2"/>
          <w:lang w:eastAsia="zh-CN"/>
          <w14:ligatures w14:val="standardContextual"/>
        </w:rPr>
      </w:pPr>
      <w:hyperlink w:anchor="_Toc195420623" w:history="1">
        <w:r w:rsidRPr="00234ED3">
          <w:rPr>
            <w:rStyle w:val="Hyperlink"/>
            <w:noProof/>
          </w:rPr>
          <w:t>Figure 3.1: This diagram</w:t>
        </w:r>
        <w:r w:rsidRPr="00234ED3">
          <w:rPr>
            <w:rStyle w:val="Hyperlink"/>
            <w:noProof/>
          </w:rPr>
          <w:t xml:space="preserve"> </w:t>
        </w:r>
        <w:r w:rsidRPr="00234ED3">
          <w:rPr>
            <w:rStyle w:val="Hyperlink"/>
            <w:noProof/>
          </w:rPr>
          <w:t>shows where each subroutine is called.</w:t>
        </w:r>
        <w:r>
          <w:rPr>
            <w:noProof/>
            <w:webHidden/>
          </w:rPr>
          <w:tab/>
        </w:r>
        <w:r>
          <w:rPr>
            <w:noProof/>
            <w:webHidden/>
          </w:rPr>
          <w:fldChar w:fldCharType="begin"/>
        </w:r>
        <w:r>
          <w:rPr>
            <w:noProof/>
            <w:webHidden/>
          </w:rPr>
          <w:instrText xml:space="preserve"> PAGEREF _Toc195420623 \h </w:instrText>
        </w:r>
        <w:r>
          <w:rPr>
            <w:noProof/>
            <w:webHidden/>
          </w:rPr>
        </w:r>
        <w:r>
          <w:rPr>
            <w:noProof/>
            <w:webHidden/>
          </w:rPr>
          <w:fldChar w:fldCharType="separate"/>
        </w:r>
        <w:r>
          <w:rPr>
            <w:noProof/>
            <w:webHidden/>
          </w:rPr>
          <w:t>4</w:t>
        </w:r>
        <w:r>
          <w:rPr>
            <w:noProof/>
            <w:webHidden/>
          </w:rPr>
          <w:fldChar w:fldCharType="end"/>
        </w:r>
      </w:hyperlink>
    </w:p>
    <w:p w14:paraId="71B48643" w14:textId="73D0C6F7" w:rsidR="00663C66" w:rsidRDefault="00663C66">
      <w:pPr>
        <w:pStyle w:val="TableofFigures"/>
        <w:tabs>
          <w:tab w:val="right" w:leader="dot" w:pos="10070"/>
        </w:tabs>
        <w:rPr>
          <w:rFonts w:asciiTheme="minorHAnsi" w:eastAsiaTheme="minorEastAsia" w:hAnsiTheme="minorHAnsi" w:cstheme="minorBidi"/>
          <w:noProof/>
          <w:kern w:val="2"/>
          <w:lang w:eastAsia="zh-CN"/>
          <w14:ligatures w14:val="standardContextual"/>
        </w:rPr>
      </w:pPr>
      <w:hyperlink w:anchor="_Toc195420624" w:history="1">
        <w:r w:rsidRPr="00234ED3">
          <w:rPr>
            <w:rStyle w:val="Hyperlink"/>
            <w:noProof/>
          </w:rPr>
          <w:t>Figure 3 - Floor FSM for Outside Panel FPBx</w:t>
        </w:r>
        <w:r>
          <w:rPr>
            <w:noProof/>
            <w:webHidden/>
          </w:rPr>
          <w:tab/>
        </w:r>
        <w:r>
          <w:rPr>
            <w:noProof/>
            <w:webHidden/>
          </w:rPr>
          <w:fldChar w:fldCharType="begin"/>
        </w:r>
        <w:r>
          <w:rPr>
            <w:noProof/>
            <w:webHidden/>
          </w:rPr>
          <w:instrText xml:space="preserve"> PAGEREF _Toc195420624 \h </w:instrText>
        </w:r>
        <w:r>
          <w:rPr>
            <w:noProof/>
            <w:webHidden/>
          </w:rPr>
        </w:r>
        <w:r>
          <w:rPr>
            <w:noProof/>
            <w:webHidden/>
          </w:rPr>
          <w:fldChar w:fldCharType="separate"/>
        </w:r>
        <w:r>
          <w:rPr>
            <w:noProof/>
            <w:webHidden/>
          </w:rPr>
          <w:t>7</w:t>
        </w:r>
        <w:r>
          <w:rPr>
            <w:noProof/>
            <w:webHidden/>
          </w:rPr>
          <w:fldChar w:fldCharType="end"/>
        </w:r>
      </w:hyperlink>
    </w:p>
    <w:p w14:paraId="358FAF8D" w14:textId="4BA14B2A" w:rsidR="00663C66" w:rsidRDefault="00663C66">
      <w:pPr>
        <w:pStyle w:val="TableofFigures"/>
        <w:tabs>
          <w:tab w:val="right" w:leader="dot" w:pos="10070"/>
        </w:tabs>
        <w:rPr>
          <w:rFonts w:asciiTheme="minorHAnsi" w:eastAsiaTheme="minorEastAsia" w:hAnsiTheme="minorHAnsi" w:cstheme="minorBidi"/>
          <w:noProof/>
          <w:kern w:val="2"/>
          <w:lang w:eastAsia="zh-CN"/>
          <w14:ligatures w14:val="standardContextual"/>
        </w:rPr>
      </w:pPr>
      <w:hyperlink w:anchor="_Toc195420625" w:history="1">
        <w:r w:rsidRPr="00234ED3">
          <w:rPr>
            <w:rStyle w:val="Hyperlink"/>
            <w:noProof/>
          </w:rPr>
          <w:t>Figure 4 - Floor FSM for Inside Panel PBx</w:t>
        </w:r>
        <w:r>
          <w:rPr>
            <w:noProof/>
            <w:webHidden/>
          </w:rPr>
          <w:tab/>
        </w:r>
        <w:r>
          <w:rPr>
            <w:noProof/>
            <w:webHidden/>
          </w:rPr>
          <w:fldChar w:fldCharType="begin"/>
        </w:r>
        <w:r>
          <w:rPr>
            <w:noProof/>
            <w:webHidden/>
          </w:rPr>
          <w:instrText xml:space="preserve"> PAGEREF _Toc195420625 \h </w:instrText>
        </w:r>
        <w:r>
          <w:rPr>
            <w:noProof/>
            <w:webHidden/>
          </w:rPr>
        </w:r>
        <w:r>
          <w:rPr>
            <w:noProof/>
            <w:webHidden/>
          </w:rPr>
          <w:fldChar w:fldCharType="separate"/>
        </w:r>
        <w:r>
          <w:rPr>
            <w:noProof/>
            <w:webHidden/>
          </w:rPr>
          <w:t>7</w:t>
        </w:r>
        <w:r>
          <w:rPr>
            <w:noProof/>
            <w:webHidden/>
          </w:rPr>
          <w:fldChar w:fldCharType="end"/>
        </w:r>
      </w:hyperlink>
    </w:p>
    <w:p w14:paraId="644E8DC3" w14:textId="06DC2E64" w:rsidR="00663C66" w:rsidRDefault="00663C66">
      <w:pPr>
        <w:pStyle w:val="TableofFigures"/>
        <w:tabs>
          <w:tab w:val="right" w:leader="dot" w:pos="10070"/>
        </w:tabs>
        <w:rPr>
          <w:rFonts w:asciiTheme="minorHAnsi" w:eastAsiaTheme="minorEastAsia" w:hAnsiTheme="minorHAnsi" w:cstheme="minorBidi"/>
          <w:noProof/>
          <w:kern w:val="2"/>
          <w:lang w:eastAsia="zh-CN"/>
          <w14:ligatures w14:val="standardContextual"/>
        </w:rPr>
      </w:pPr>
      <w:hyperlink w:anchor="_Toc195420626" w:history="1">
        <w:r w:rsidRPr="00234ED3">
          <w:rPr>
            <w:rStyle w:val="Hyperlink"/>
            <w:noProof/>
          </w:rPr>
          <w:t>Figure 5 - Door State Machine</w:t>
        </w:r>
        <w:r>
          <w:rPr>
            <w:noProof/>
            <w:webHidden/>
          </w:rPr>
          <w:tab/>
        </w:r>
        <w:r>
          <w:rPr>
            <w:noProof/>
            <w:webHidden/>
          </w:rPr>
          <w:fldChar w:fldCharType="begin"/>
        </w:r>
        <w:r>
          <w:rPr>
            <w:noProof/>
            <w:webHidden/>
          </w:rPr>
          <w:instrText xml:space="preserve"> PAGEREF _Toc195420626 \h </w:instrText>
        </w:r>
        <w:r>
          <w:rPr>
            <w:noProof/>
            <w:webHidden/>
          </w:rPr>
        </w:r>
        <w:r>
          <w:rPr>
            <w:noProof/>
            <w:webHidden/>
          </w:rPr>
          <w:fldChar w:fldCharType="separate"/>
        </w:r>
        <w:r>
          <w:rPr>
            <w:noProof/>
            <w:webHidden/>
          </w:rPr>
          <w:t>8</w:t>
        </w:r>
        <w:r>
          <w:rPr>
            <w:noProof/>
            <w:webHidden/>
          </w:rPr>
          <w:fldChar w:fldCharType="end"/>
        </w:r>
      </w:hyperlink>
    </w:p>
    <w:p w14:paraId="34A14E01" w14:textId="1712CCF3" w:rsidR="00663C66" w:rsidRDefault="00663C66">
      <w:pPr>
        <w:pStyle w:val="TableofFigures"/>
        <w:tabs>
          <w:tab w:val="right" w:leader="dot" w:pos="10070"/>
        </w:tabs>
        <w:rPr>
          <w:rFonts w:asciiTheme="minorHAnsi" w:eastAsiaTheme="minorEastAsia" w:hAnsiTheme="minorHAnsi" w:cstheme="minorBidi"/>
          <w:noProof/>
          <w:kern w:val="2"/>
          <w:lang w:eastAsia="zh-CN"/>
          <w14:ligatures w14:val="standardContextual"/>
        </w:rPr>
      </w:pPr>
      <w:hyperlink w:anchor="_Toc195420627" w:history="1">
        <w:r w:rsidRPr="00234ED3">
          <w:rPr>
            <w:rStyle w:val="Hyperlink"/>
            <w:noProof/>
          </w:rPr>
          <w:t>Figure 6 - Ladder Logic of Door Operation</w:t>
        </w:r>
        <w:r>
          <w:rPr>
            <w:noProof/>
            <w:webHidden/>
          </w:rPr>
          <w:tab/>
        </w:r>
        <w:r>
          <w:rPr>
            <w:noProof/>
            <w:webHidden/>
          </w:rPr>
          <w:fldChar w:fldCharType="begin"/>
        </w:r>
        <w:r>
          <w:rPr>
            <w:noProof/>
            <w:webHidden/>
          </w:rPr>
          <w:instrText xml:space="preserve"> PAGEREF _Toc195420627 \h </w:instrText>
        </w:r>
        <w:r>
          <w:rPr>
            <w:noProof/>
            <w:webHidden/>
          </w:rPr>
        </w:r>
        <w:r>
          <w:rPr>
            <w:noProof/>
            <w:webHidden/>
          </w:rPr>
          <w:fldChar w:fldCharType="separate"/>
        </w:r>
        <w:r>
          <w:rPr>
            <w:noProof/>
            <w:webHidden/>
          </w:rPr>
          <w:t>11</w:t>
        </w:r>
        <w:r>
          <w:rPr>
            <w:noProof/>
            <w:webHidden/>
          </w:rPr>
          <w:fldChar w:fldCharType="end"/>
        </w:r>
      </w:hyperlink>
    </w:p>
    <w:p w14:paraId="2B3A3FE0" w14:textId="4E5B6E02" w:rsidR="00663C66" w:rsidRDefault="00663C66">
      <w:pPr>
        <w:pStyle w:val="TableofFigures"/>
        <w:tabs>
          <w:tab w:val="right" w:leader="dot" w:pos="10070"/>
        </w:tabs>
        <w:rPr>
          <w:rFonts w:asciiTheme="minorHAnsi" w:eastAsiaTheme="minorEastAsia" w:hAnsiTheme="minorHAnsi" w:cstheme="minorBidi"/>
          <w:noProof/>
          <w:kern w:val="2"/>
          <w:lang w:eastAsia="zh-CN"/>
          <w14:ligatures w14:val="standardContextual"/>
        </w:rPr>
      </w:pPr>
      <w:hyperlink w:anchor="_Toc195420628" w:history="1">
        <w:r w:rsidRPr="00234ED3">
          <w:rPr>
            <w:rStyle w:val="Hyperlink"/>
            <w:noProof/>
          </w:rPr>
          <w:t>Figure 7 - Emergency Stop State Machine</w:t>
        </w:r>
        <w:r>
          <w:rPr>
            <w:noProof/>
            <w:webHidden/>
          </w:rPr>
          <w:tab/>
        </w:r>
        <w:r>
          <w:rPr>
            <w:noProof/>
            <w:webHidden/>
          </w:rPr>
          <w:fldChar w:fldCharType="begin"/>
        </w:r>
        <w:r>
          <w:rPr>
            <w:noProof/>
            <w:webHidden/>
          </w:rPr>
          <w:instrText xml:space="preserve"> PAGEREF _Toc195420628 \h </w:instrText>
        </w:r>
        <w:r>
          <w:rPr>
            <w:noProof/>
            <w:webHidden/>
          </w:rPr>
        </w:r>
        <w:r>
          <w:rPr>
            <w:noProof/>
            <w:webHidden/>
          </w:rPr>
          <w:fldChar w:fldCharType="separate"/>
        </w:r>
        <w:r>
          <w:rPr>
            <w:noProof/>
            <w:webHidden/>
          </w:rPr>
          <w:t>12</w:t>
        </w:r>
        <w:r>
          <w:rPr>
            <w:noProof/>
            <w:webHidden/>
          </w:rPr>
          <w:fldChar w:fldCharType="end"/>
        </w:r>
      </w:hyperlink>
    </w:p>
    <w:p w14:paraId="74B14119" w14:textId="32A3C68A" w:rsidR="00663C66" w:rsidRDefault="00663C66">
      <w:pPr>
        <w:pStyle w:val="TableofFigures"/>
        <w:tabs>
          <w:tab w:val="right" w:leader="dot" w:pos="10070"/>
        </w:tabs>
        <w:rPr>
          <w:rFonts w:asciiTheme="minorHAnsi" w:eastAsiaTheme="minorEastAsia" w:hAnsiTheme="minorHAnsi" w:cstheme="minorBidi"/>
          <w:noProof/>
          <w:kern w:val="2"/>
          <w:lang w:eastAsia="zh-CN"/>
          <w14:ligatures w14:val="standardContextual"/>
        </w:rPr>
      </w:pPr>
      <w:hyperlink w:anchor="_Toc195420629" w:history="1">
        <w:r w:rsidRPr="00234ED3">
          <w:rPr>
            <w:rStyle w:val="Hyperlink"/>
            <w:noProof/>
          </w:rPr>
          <w:t>Figure 8 – Ladder Logic of Emergency Stop</w:t>
        </w:r>
        <w:r>
          <w:rPr>
            <w:noProof/>
            <w:webHidden/>
          </w:rPr>
          <w:tab/>
        </w:r>
        <w:r>
          <w:rPr>
            <w:noProof/>
            <w:webHidden/>
          </w:rPr>
          <w:fldChar w:fldCharType="begin"/>
        </w:r>
        <w:r>
          <w:rPr>
            <w:noProof/>
            <w:webHidden/>
          </w:rPr>
          <w:instrText xml:space="preserve"> PAGEREF _Toc195420629 \h </w:instrText>
        </w:r>
        <w:r>
          <w:rPr>
            <w:noProof/>
            <w:webHidden/>
          </w:rPr>
        </w:r>
        <w:r>
          <w:rPr>
            <w:noProof/>
            <w:webHidden/>
          </w:rPr>
          <w:fldChar w:fldCharType="separate"/>
        </w:r>
        <w:r>
          <w:rPr>
            <w:noProof/>
            <w:webHidden/>
          </w:rPr>
          <w:t>12</w:t>
        </w:r>
        <w:r>
          <w:rPr>
            <w:noProof/>
            <w:webHidden/>
          </w:rPr>
          <w:fldChar w:fldCharType="end"/>
        </w:r>
      </w:hyperlink>
    </w:p>
    <w:p w14:paraId="4F1B5C49" w14:textId="5E8B4146" w:rsidR="00663C66" w:rsidRDefault="00663C66">
      <w:pPr>
        <w:pStyle w:val="TableofFigures"/>
        <w:tabs>
          <w:tab w:val="right" w:leader="dot" w:pos="10070"/>
        </w:tabs>
        <w:rPr>
          <w:rFonts w:asciiTheme="minorHAnsi" w:eastAsiaTheme="minorEastAsia" w:hAnsiTheme="minorHAnsi" w:cstheme="minorBidi"/>
          <w:noProof/>
          <w:kern w:val="2"/>
          <w:lang w:eastAsia="zh-CN"/>
          <w14:ligatures w14:val="standardContextual"/>
        </w:rPr>
      </w:pPr>
      <w:hyperlink w:anchor="_Toc195420630" w:history="1">
        <w:r w:rsidRPr="00234ED3">
          <w:rPr>
            <w:rStyle w:val="Hyperlink"/>
            <w:noProof/>
          </w:rPr>
          <w:t>Figure 9 - Ladder Logic of Door Emergency State</w:t>
        </w:r>
        <w:r>
          <w:rPr>
            <w:noProof/>
            <w:webHidden/>
          </w:rPr>
          <w:tab/>
        </w:r>
        <w:r>
          <w:rPr>
            <w:noProof/>
            <w:webHidden/>
          </w:rPr>
          <w:fldChar w:fldCharType="begin"/>
        </w:r>
        <w:r>
          <w:rPr>
            <w:noProof/>
            <w:webHidden/>
          </w:rPr>
          <w:instrText xml:space="preserve"> PAGEREF _Toc195420630 \h </w:instrText>
        </w:r>
        <w:r>
          <w:rPr>
            <w:noProof/>
            <w:webHidden/>
          </w:rPr>
        </w:r>
        <w:r>
          <w:rPr>
            <w:noProof/>
            <w:webHidden/>
          </w:rPr>
          <w:fldChar w:fldCharType="separate"/>
        </w:r>
        <w:r>
          <w:rPr>
            <w:noProof/>
            <w:webHidden/>
          </w:rPr>
          <w:t>13</w:t>
        </w:r>
        <w:r>
          <w:rPr>
            <w:noProof/>
            <w:webHidden/>
          </w:rPr>
          <w:fldChar w:fldCharType="end"/>
        </w:r>
      </w:hyperlink>
    </w:p>
    <w:p w14:paraId="67B02E44" w14:textId="0E19BD8B" w:rsidR="00663C66" w:rsidRDefault="00663C66">
      <w:pPr>
        <w:pStyle w:val="TableofFigures"/>
        <w:tabs>
          <w:tab w:val="right" w:leader="dot" w:pos="10070"/>
        </w:tabs>
        <w:rPr>
          <w:rFonts w:asciiTheme="minorHAnsi" w:eastAsiaTheme="minorEastAsia" w:hAnsiTheme="minorHAnsi" w:cstheme="minorBidi"/>
          <w:noProof/>
          <w:kern w:val="2"/>
          <w:lang w:eastAsia="zh-CN"/>
          <w14:ligatures w14:val="standardContextual"/>
        </w:rPr>
      </w:pPr>
      <w:hyperlink w:anchor="_Toc195420631" w:history="1">
        <w:r w:rsidRPr="00234ED3">
          <w:rPr>
            <w:rStyle w:val="Hyperlink"/>
            <w:noProof/>
          </w:rPr>
          <w:t>Figure 10 - Ladder logic of three floor elevator</w:t>
        </w:r>
        <w:r>
          <w:rPr>
            <w:noProof/>
            <w:webHidden/>
          </w:rPr>
          <w:tab/>
        </w:r>
        <w:r>
          <w:rPr>
            <w:noProof/>
            <w:webHidden/>
          </w:rPr>
          <w:fldChar w:fldCharType="begin"/>
        </w:r>
        <w:r>
          <w:rPr>
            <w:noProof/>
            <w:webHidden/>
          </w:rPr>
          <w:instrText xml:space="preserve"> PAGEREF _Toc195420631 \h </w:instrText>
        </w:r>
        <w:r>
          <w:rPr>
            <w:noProof/>
            <w:webHidden/>
          </w:rPr>
        </w:r>
        <w:r>
          <w:rPr>
            <w:noProof/>
            <w:webHidden/>
          </w:rPr>
          <w:fldChar w:fldCharType="separate"/>
        </w:r>
        <w:r>
          <w:rPr>
            <w:noProof/>
            <w:webHidden/>
          </w:rPr>
          <w:t>13</w:t>
        </w:r>
        <w:r>
          <w:rPr>
            <w:noProof/>
            <w:webHidden/>
          </w:rPr>
          <w:fldChar w:fldCharType="end"/>
        </w:r>
      </w:hyperlink>
    </w:p>
    <w:p w14:paraId="6CEBC70F" w14:textId="45AF3BC2" w:rsidR="00663C66" w:rsidRDefault="00663C66">
      <w:pPr>
        <w:pStyle w:val="TableofFigures"/>
        <w:tabs>
          <w:tab w:val="right" w:leader="dot" w:pos="10070"/>
        </w:tabs>
        <w:rPr>
          <w:rFonts w:asciiTheme="minorHAnsi" w:eastAsiaTheme="minorEastAsia" w:hAnsiTheme="minorHAnsi" w:cstheme="minorBidi"/>
          <w:noProof/>
          <w:kern w:val="2"/>
          <w:lang w:eastAsia="zh-CN"/>
          <w14:ligatures w14:val="standardContextual"/>
        </w:rPr>
      </w:pPr>
      <w:hyperlink w:anchor="_Toc195420632" w:history="1">
        <w:r w:rsidRPr="00234ED3">
          <w:rPr>
            <w:rStyle w:val="Hyperlink"/>
            <w:noProof/>
          </w:rPr>
          <w:t>Figure 11 - Ladder logic of inside panel operation.</w:t>
        </w:r>
        <w:r>
          <w:rPr>
            <w:noProof/>
            <w:webHidden/>
          </w:rPr>
          <w:tab/>
        </w:r>
        <w:r>
          <w:rPr>
            <w:noProof/>
            <w:webHidden/>
          </w:rPr>
          <w:fldChar w:fldCharType="begin"/>
        </w:r>
        <w:r>
          <w:rPr>
            <w:noProof/>
            <w:webHidden/>
          </w:rPr>
          <w:instrText xml:space="preserve"> PAGEREF _Toc195420632 \h </w:instrText>
        </w:r>
        <w:r>
          <w:rPr>
            <w:noProof/>
            <w:webHidden/>
          </w:rPr>
        </w:r>
        <w:r>
          <w:rPr>
            <w:noProof/>
            <w:webHidden/>
          </w:rPr>
          <w:fldChar w:fldCharType="separate"/>
        </w:r>
        <w:r>
          <w:rPr>
            <w:noProof/>
            <w:webHidden/>
          </w:rPr>
          <w:t>14</w:t>
        </w:r>
        <w:r>
          <w:rPr>
            <w:noProof/>
            <w:webHidden/>
          </w:rPr>
          <w:fldChar w:fldCharType="end"/>
        </w:r>
      </w:hyperlink>
    </w:p>
    <w:p w14:paraId="2C407AEB" w14:textId="1DBA275E" w:rsidR="00663C66" w:rsidRDefault="00663C66">
      <w:pPr>
        <w:pStyle w:val="TableofFigures"/>
        <w:tabs>
          <w:tab w:val="right" w:leader="dot" w:pos="10070"/>
        </w:tabs>
        <w:rPr>
          <w:rFonts w:asciiTheme="minorHAnsi" w:eastAsiaTheme="minorEastAsia" w:hAnsiTheme="minorHAnsi" w:cstheme="minorBidi"/>
          <w:noProof/>
          <w:kern w:val="2"/>
          <w:lang w:eastAsia="zh-CN"/>
          <w14:ligatures w14:val="standardContextual"/>
        </w:rPr>
      </w:pPr>
      <w:hyperlink w:anchor="_Toc195420633" w:history="1">
        <w:r w:rsidRPr="00234ED3">
          <w:rPr>
            <w:rStyle w:val="Hyperlink"/>
            <w:noProof/>
          </w:rPr>
          <w:t>Figure 12 - Ladder logic of four floor elevator operation.</w:t>
        </w:r>
        <w:r>
          <w:rPr>
            <w:noProof/>
            <w:webHidden/>
          </w:rPr>
          <w:tab/>
        </w:r>
        <w:r>
          <w:rPr>
            <w:noProof/>
            <w:webHidden/>
          </w:rPr>
          <w:fldChar w:fldCharType="begin"/>
        </w:r>
        <w:r>
          <w:rPr>
            <w:noProof/>
            <w:webHidden/>
          </w:rPr>
          <w:instrText xml:space="preserve"> PAGEREF _Toc195420633 \h </w:instrText>
        </w:r>
        <w:r>
          <w:rPr>
            <w:noProof/>
            <w:webHidden/>
          </w:rPr>
        </w:r>
        <w:r>
          <w:rPr>
            <w:noProof/>
            <w:webHidden/>
          </w:rPr>
          <w:fldChar w:fldCharType="separate"/>
        </w:r>
        <w:r>
          <w:rPr>
            <w:noProof/>
            <w:webHidden/>
          </w:rPr>
          <w:t>15</w:t>
        </w:r>
        <w:r>
          <w:rPr>
            <w:noProof/>
            <w:webHidden/>
          </w:rPr>
          <w:fldChar w:fldCharType="end"/>
        </w:r>
      </w:hyperlink>
    </w:p>
    <w:p w14:paraId="40B85593" w14:textId="2270F770" w:rsidR="00663C66" w:rsidRDefault="00663C66">
      <w:pPr>
        <w:pStyle w:val="TableofFigures"/>
        <w:tabs>
          <w:tab w:val="right" w:leader="dot" w:pos="10070"/>
        </w:tabs>
        <w:rPr>
          <w:rFonts w:asciiTheme="minorHAnsi" w:eastAsiaTheme="minorEastAsia" w:hAnsiTheme="minorHAnsi" w:cstheme="minorBidi"/>
          <w:noProof/>
          <w:kern w:val="2"/>
          <w:lang w:eastAsia="zh-CN"/>
          <w14:ligatures w14:val="standardContextual"/>
        </w:rPr>
      </w:pPr>
      <w:hyperlink w:anchor="_Toc195420634" w:history="1">
        <w:r w:rsidRPr="00234ED3">
          <w:rPr>
            <w:rStyle w:val="Hyperlink"/>
            <w:noProof/>
          </w:rPr>
          <w:t>Figure 13 - Ladder logic of multi-call/requests operation.</w:t>
        </w:r>
        <w:r>
          <w:rPr>
            <w:noProof/>
            <w:webHidden/>
          </w:rPr>
          <w:tab/>
        </w:r>
        <w:r>
          <w:rPr>
            <w:noProof/>
            <w:webHidden/>
          </w:rPr>
          <w:fldChar w:fldCharType="begin"/>
        </w:r>
        <w:r>
          <w:rPr>
            <w:noProof/>
            <w:webHidden/>
          </w:rPr>
          <w:instrText xml:space="preserve"> PAGEREF _Toc195420634 \h </w:instrText>
        </w:r>
        <w:r>
          <w:rPr>
            <w:noProof/>
            <w:webHidden/>
          </w:rPr>
        </w:r>
        <w:r>
          <w:rPr>
            <w:noProof/>
            <w:webHidden/>
          </w:rPr>
          <w:fldChar w:fldCharType="separate"/>
        </w:r>
        <w:r>
          <w:rPr>
            <w:noProof/>
            <w:webHidden/>
          </w:rPr>
          <w:t>16</w:t>
        </w:r>
        <w:r>
          <w:rPr>
            <w:noProof/>
            <w:webHidden/>
          </w:rPr>
          <w:fldChar w:fldCharType="end"/>
        </w:r>
      </w:hyperlink>
    </w:p>
    <w:p w14:paraId="203E8A99" w14:textId="7AB7B7D3" w:rsidR="00BE0410" w:rsidRPr="007A7AA7" w:rsidRDefault="002544E8" w:rsidP="00EC69A7">
      <w:pPr>
        <w:spacing w:after="160" w:line="259" w:lineRule="auto"/>
        <w:jc w:val="left"/>
      </w:pPr>
      <w:r w:rsidRPr="007A7AA7">
        <w:fldChar w:fldCharType="end"/>
      </w:r>
    </w:p>
    <w:p w14:paraId="1A57C30F" w14:textId="77777777" w:rsidR="00BE0410" w:rsidRPr="007A7AA7" w:rsidRDefault="00BE0410">
      <w:pPr>
        <w:spacing w:after="160" w:line="259" w:lineRule="auto"/>
        <w:jc w:val="left"/>
      </w:pPr>
      <w:r w:rsidRPr="007A7AA7">
        <w:br w:type="page"/>
      </w:r>
    </w:p>
    <w:p w14:paraId="33E2E81F" w14:textId="77777777" w:rsidR="001F2FC3" w:rsidRPr="007A7AA7" w:rsidRDefault="008F17B1" w:rsidP="00E97424">
      <w:pPr>
        <w:pStyle w:val="Heading1"/>
        <w:numPr>
          <w:ilvl w:val="0"/>
          <w:numId w:val="0"/>
        </w:numPr>
      </w:pPr>
      <w:bookmarkStart w:id="6" w:name="_Toc195422001"/>
      <w:r w:rsidRPr="007A7AA7">
        <w:lastRenderedPageBreak/>
        <w:t>Definitions</w:t>
      </w:r>
      <w:bookmarkEnd w:id="6"/>
    </w:p>
    <w:p w14:paraId="22EFC6A7" w14:textId="4081CA57" w:rsidR="008F17B1" w:rsidRPr="009E5FF7" w:rsidRDefault="008F17B1" w:rsidP="009E5FF7">
      <w:pPr>
        <w:pStyle w:val="Caption"/>
      </w:pPr>
      <w:r w:rsidRPr="009E5FF7">
        <w:t xml:space="preserve">Table </w:t>
      </w:r>
      <w:r w:rsidRPr="009E5FF7">
        <w:fldChar w:fldCharType="begin"/>
      </w:r>
      <w:r w:rsidRPr="009E5FF7">
        <w:instrText xml:space="preserve"> STYLEREF 1 \s </w:instrText>
      </w:r>
      <w:r w:rsidRPr="009E5FF7">
        <w:fldChar w:fldCharType="separate"/>
      </w:r>
      <w:r w:rsidR="00161317">
        <w:rPr>
          <w:noProof/>
        </w:rPr>
        <w:t>0</w:t>
      </w:r>
      <w:r w:rsidRPr="009E5FF7">
        <w:fldChar w:fldCharType="end"/>
      </w:r>
      <w:r w:rsidR="00CF63EF" w:rsidRPr="009E5FF7">
        <w:t>.</w:t>
      </w:r>
      <w:r w:rsidRPr="009E5FF7">
        <w:fldChar w:fldCharType="begin"/>
      </w:r>
      <w:r w:rsidRPr="009E5FF7">
        <w:instrText xml:space="preserve"> SEQ Table \* ARABIC \s 1 </w:instrText>
      </w:r>
      <w:r w:rsidRPr="009E5FF7">
        <w:fldChar w:fldCharType="separate"/>
      </w:r>
      <w:r w:rsidR="00161317">
        <w:rPr>
          <w:noProof/>
        </w:rPr>
        <w:t>1</w:t>
      </w:r>
      <w:r w:rsidRPr="009E5FF7">
        <w:fldChar w:fldCharType="end"/>
      </w:r>
      <w:r w:rsidRPr="009E5FF7">
        <w:t>: List of Abbreviations</w:t>
      </w:r>
    </w:p>
    <w:tbl>
      <w:tblPr>
        <w:tblStyle w:val="PlainTable1"/>
        <w:tblW w:w="0" w:type="auto"/>
        <w:tblLook w:val="0420" w:firstRow="1" w:lastRow="0" w:firstColumn="0" w:lastColumn="0" w:noHBand="0" w:noVBand="1"/>
      </w:tblPr>
      <w:tblGrid>
        <w:gridCol w:w="2405"/>
        <w:gridCol w:w="7665"/>
      </w:tblGrid>
      <w:tr w:rsidR="007A7AA7" w:rsidRPr="007A7AA7" w14:paraId="170C8DE5" w14:textId="77777777" w:rsidTr="00297CBC">
        <w:trPr>
          <w:cnfStyle w:val="100000000000" w:firstRow="1" w:lastRow="0" w:firstColumn="0" w:lastColumn="0" w:oddVBand="0" w:evenVBand="0" w:oddHBand="0" w:evenHBand="0" w:firstRowFirstColumn="0" w:firstRowLastColumn="0" w:lastRowFirstColumn="0" w:lastRowLastColumn="0"/>
          <w:trHeight w:val="425"/>
        </w:trPr>
        <w:tc>
          <w:tcPr>
            <w:tcW w:w="2405" w:type="dxa"/>
            <w:vAlign w:val="center"/>
          </w:tcPr>
          <w:p w14:paraId="63A4C2E4" w14:textId="77777777" w:rsidR="00BE0410" w:rsidRPr="00297CBC" w:rsidRDefault="00BE0410" w:rsidP="001E7777">
            <w:pPr>
              <w:pStyle w:val="TableData"/>
            </w:pPr>
            <w:r w:rsidRPr="00297CBC">
              <w:t>Abbreviation</w:t>
            </w:r>
          </w:p>
        </w:tc>
        <w:tc>
          <w:tcPr>
            <w:tcW w:w="7665" w:type="dxa"/>
            <w:vAlign w:val="center"/>
          </w:tcPr>
          <w:p w14:paraId="42D596F2" w14:textId="77777777" w:rsidR="00BE0410" w:rsidRPr="00297CBC" w:rsidRDefault="00E938DA" w:rsidP="001E7777">
            <w:pPr>
              <w:pStyle w:val="TableData"/>
            </w:pPr>
            <w:r w:rsidRPr="00297CBC">
              <w:t>Definition</w:t>
            </w:r>
          </w:p>
        </w:tc>
      </w:tr>
      <w:tr w:rsidR="007A7AA7" w:rsidRPr="007A7AA7" w14:paraId="2D0818DC" w14:textId="77777777" w:rsidTr="00297CBC">
        <w:trPr>
          <w:cnfStyle w:val="000000100000" w:firstRow="0" w:lastRow="0" w:firstColumn="0" w:lastColumn="0" w:oddVBand="0" w:evenVBand="0" w:oddHBand="1" w:evenHBand="0" w:firstRowFirstColumn="0" w:firstRowLastColumn="0" w:lastRowFirstColumn="0" w:lastRowLastColumn="0"/>
          <w:trHeight w:val="425"/>
        </w:trPr>
        <w:tc>
          <w:tcPr>
            <w:tcW w:w="2405" w:type="dxa"/>
            <w:vAlign w:val="center"/>
          </w:tcPr>
          <w:p w14:paraId="57AC44B6" w14:textId="77777777" w:rsidR="00BE0410" w:rsidRPr="00297CBC" w:rsidRDefault="00BE0410" w:rsidP="001E7777">
            <w:pPr>
              <w:pStyle w:val="TableData"/>
            </w:pPr>
            <w:r w:rsidRPr="00297CBC">
              <w:t>PLC</w:t>
            </w:r>
          </w:p>
        </w:tc>
        <w:tc>
          <w:tcPr>
            <w:tcW w:w="7665" w:type="dxa"/>
            <w:vAlign w:val="center"/>
          </w:tcPr>
          <w:p w14:paraId="06D4CEA4" w14:textId="77777777" w:rsidR="00BE0410" w:rsidRPr="00297CBC" w:rsidRDefault="00BE0410" w:rsidP="001E7777">
            <w:pPr>
              <w:pStyle w:val="TableData"/>
            </w:pPr>
            <w:r w:rsidRPr="00297CBC">
              <w:t>Programmable Logic Controller</w:t>
            </w:r>
          </w:p>
        </w:tc>
      </w:tr>
      <w:tr w:rsidR="007A7AA7" w:rsidRPr="007A7AA7" w14:paraId="6FE13184" w14:textId="77777777" w:rsidTr="00297CBC">
        <w:trPr>
          <w:trHeight w:val="425"/>
        </w:trPr>
        <w:tc>
          <w:tcPr>
            <w:tcW w:w="2405" w:type="dxa"/>
            <w:vAlign w:val="center"/>
          </w:tcPr>
          <w:p w14:paraId="2AAE7B00" w14:textId="59D813F0" w:rsidR="00BE0410" w:rsidRPr="00297CBC" w:rsidRDefault="000243F4" w:rsidP="001E7777">
            <w:pPr>
              <w:pStyle w:val="TableData"/>
            </w:pPr>
            <w:r>
              <w:t>FPB</w:t>
            </w:r>
          </w:p>
        </w:tc>
        <w:tc>
          <w:tcPr>
            <w:tcW w:w="7665" w:type="dxa"/>
            <w:vAlign w:val="center"/>
          </w:tcPr>
          <w:p w14:paraId="02B188FE" w14:textId="5DE98A99" w:rsidR="00BE0410" w:rsidRPr="00297CBC" w:rsidRDefault="000243F4" w:rsidP="001E7777">
            <w:pPr>
              <w:pStyle w:val="TableData"/>
            </w:pPr>
            <w:r>
              <w:t>Floor Push Button</w:t>
            </w:r>
          </w:p>
        </w:tc>
      </w:tr>
      <w:tr w:rsidR="000243F4" w:rsidRPr="007A7AA7" w14:paraId="6E8C143C" w14:textId="77777777" w:rsidTr="00297CBC">
        <w:trPr>
          <w:cnfStyle w:val="000000100000" w:firstRow="0" w:lastRow="0" w:firstColumn="0" w:lastColumn="0" w:oddVBand="0" w:evenVBand="0" w:oddHBand="1" w:evenHBand="0" w:firstRowFirstColumn="0" w:firstRowLastColumn="0" w:lastRowFirstColumn="0" w:lastRowLastColumn="0"/>
          <w:trHeight w:val="425"/>
        </w:trPr>
        <w:tc>
          <w:tcPr>
            <w:tcW w:w="2405" w:type="dxa"/>
            <w:vAlign w:val="center"/>
          </w:tcPr>
          <w:p w14:paraId="5D33D2C7" w14:textId="74FA7925" w:rsidR="000243F4" w:rsidRDefault="000243F4" w:rsidP="001E7777">
            <w:pPr>
              <w:pStyle w:val="TableData"/>
            </w:pPr>
            <w:r>
              <w:t>PB</w:t>
            </w:r>
          </w:p>
        </w:tc>
        <w:tc>
          <w:tcPr>
            <w:tcW w:w="7665" w:type="dxa"/>
            <w:vAlign w:val="center"/>
          </w:tcPr>
          <w:p w14:paraId="282A0199" w14:textId="2631AE04" w:rsidR="000243F4" w:rsidRDefault="00D72E7B" w:rsidP="001E7777">
            <w:pPr>
              <w:pStyle w:val="TableData"/>
            </w:pPr>
            <w:r>
              <w:t>Pushbutton</w:t>
            </w:r>
          </w:p>
        </w:tc>
      </w:tr>
      <w:tr w:rsidR="000243F4" w:rsidRPr="007A7AA7" w14:paraId="36F88933" w14:textId="77777777" w:rsidTr="00297CBC">
        <w:trPr>
          <w:trHeight w:val="425"/>
        </w:trPr>
        <w:tc>
          <w:tcPr>
            <w:tcW w:w="2405" w:type="dxa"/>
            <w:vAlign w:val="center"/>
          </w:tcPr>
          <w:p w14:paraId="47FEA5E9" w14:textId="190AF764" w:rsidR="000243F4" w:rsidRDefault="00D72E7B" w:rsidP="001E7777">
            <w:pPr>
              <w:pStyle w:val="TableData"/>
            </w:pPr>
            <w:r>
              <w:t>FLS</w:t>
            </w:r>
          </w:p>
        </w:tc>
        <w:tc>
          <w:tcPr>
            <w:tcW w:w="7665" w:type="dxa"/>
            <w:vAlign w:val="center"/>
          </w:tcPr>
          <w:p w14:paraId="0F2FC72C" w14:textId="052E46CC" w:rsidR="000243F4" w:rsidRDefault="00D72E7B" w:rsidP="001E7777">
            <w:pPr>
              <w:pStyle w:val="TableData"/>
            </w:pPr>
            <w:r>
              <w:t>Floor Limit Switch</w:t>
            </w:r>
          </w:p>
        </w:tc>
      </w:tr>
      <w:tr w:rsidR="00D72E7B" w:rsidRPr="007A7AA7" w14:paraId="21CB4B69" w14:textId="77777777" w:rsidTr="00297CBC">
        <w:trPr>
          <w:cnfStyle w:val="000000100000" w:firstRow="0" w:lastRow="0" w:firstColumn="0" w:lastColumn="0" w:oddVBand="0" w:evenVBand="0" w:oddHBand="1" w:evenHBand="0" w:firstRowFirstColumn="0" w:firstRowLastColumn="0" w:lastRowFirstColumn="0" w:lastRowLastColumn="0"/>
          <w:trHeight w:val="425"/>
        </w:trPr>
        <w:tc>
          <w:tcPr>
            <w:tcW w:w="2405" w:type="dxa"/>
            <w:vAlign w:val="center"/>
          </w:tcPr>
          <w:p w14:paraId="120648EC" w14:textId="4DA2BC56" w:rsidR="00D72E7B" w:rsidRDefault="00D72E7B" w:rsidP="001E7777">
            <w:pPr>
              <w:pStyle w:val="TableData"/>
            </w:pPr>
            <w:r>
              <w:t>PBE5</w:t>
            </w:r>
          </w:p>
        </w:tc>
        <w:tc>
          <w:tcPr>
            <w:tcW w:w="7665" w:type="dxa"/>
            <w:vAlign w:val="center"/>
          </w:tcPr>
          <w:p w14:paraId="16284427" w14:textId="4F58D97E" w:rsidR="00D72E7B" w:rsidRDefault="00D72E7B" w:rsidP="001E7777">
            <w:pPr>
              <w:pStyle w:val="TableData"/>
            </w:pPr>
            <w:r>
              <w:t xml:space="preserve">Pushbutton Emergency </w:t>
            </w:r>
          </w:p>
        </w:tc>
      </w:tr>
      <w:tr w:rsidR="00D72E7B" w:rsidRPr="007A7AA7" w14:paraId="6F9F2CBF" w14:textId="77777777" w:rsidTr="00297CBC">
        <w:trPr>
          <w:trHeight w:val="425"/>
        </w:trPr>
        <w:tc>
          <w:tcPr>
            <w:tcW w:w="2405" w:type="dxa"/>
            <w:vAlign w:val="center"/>
          </w:tcPr>
          <w:p w14:paraId="7F68986C" w14:textId="063F5B82" w:rsidR="00D72E7B" w:rsidRDefault="00D72E7B" w:rsidP="001E7777">
            <w:pPr>
              <w:pStyle w:val="TableData"/>
            </w:pPr>
            <w:r>
              <w:t>ILE5</w:t>
            </w:r>
          </w:p>
        </w:tc>
        <w:tc>
          <w:tcPr>
            <w:tcW w:w="7665" w:type="dxa"/>
            <w:vAlign w:val="center"/>
          </w:tcPr>
          <w:p w14:paraId="6AAC50A8" w14:textId="572E403F" w:rsidR="00D72E7B" w:rsidRDefault="00D72E7B" w:rsidP="001E7777">
            <w:pPr>
              <w:pStyle w:val="TableData"/>
            </w:pPr>
            <w:r>
              <w:t>Indicator Light Emergency</w:t>
            </w:r>
          </w:p>
        </w:tc>
      </w:tr>
      <w:tr w:rsidR="00D72E7B" w:rsidRPr="007A7AA7" w14:paraId="53B2AF96" w14:textId="77777777" w:rsidTr="00297CBC">
        <w:trPr>
          <w:cnfStyle w:val="000000100000" w:firstRow="0" w:lastRow="0" w:firstColumn="0" w:lastColumn="0" w:oddVBand="0" w:evenVBand="0" w:oddHBand="1" w:evenHBand="0" w:firstRowFirstColumn="0" w:firstRowLastColumn="0" w:lastRowFirstColumn="0" w:lastRowLastColumn="0"/>
          <w:trHeight w:val="425"/>
        </w:trPr>
        <w:tc>
          <w:tcPr>
            <w:tcW w:w="2405" w:type="dxa"/>
            <w:vAlign w:val="center"/>
          </w:tcPr>
          <w:p w14:paraId="66C09FDD" w14:textId="4A42B7BD" w:rsidR="00D72E7B" w:rsidRDefault="00D72E7B" w:rsidP="001E7777">
            <w:pPr>
              <w:pStyle w:val="TableData"/>
            </w:pPr>
            <w:r>
              <w:t>ONS</w:t>
            </w:r>
          </w:p>
        </w:tc>
        <w:tc>
          <w:tcPr>
            <w:tcW w:w="7665" w:type="dxa"/>
            <w:vAlign w:val="center"/>
          </w:tcPr>
          <w:p w14:paraId="06C1CBC3" w14:textId="1F09A206" w:rsidR="00D72E7B" w:rsidRDefault="00D72E7B" w:rsidP="001E7777">
            <w:pPr>
              <w:pStyle w:val="TableData"/>
            </w:pPr>
            <w:r>
              <w:t>One Shot Instruction</w:t>
            </w:r>
          </w:p>
        </w:tc>
      </w:tr>
      <w:tr w:rsidR="005B2E53" w:rsidRPr="007A7AA7" w14:paraId="22A6A02E" w14:textId="77777777" w:rsidTr="00297CBC">
        <w:trPr>
          <w:trHeight w:val="425"/>
        </w:trPr>
        <w:tc>
          <w:tcPr>
            <w:tcW w:w="2405" w:type="dxa"/>
            <w:vAlign w:val="center"/>
          </w:tcPr>
          <w:p w14:paraId="537508C4" w14:textId="72455AEF" w:rsidR="005B2E53" w:rsidRDefault="005B2E53" w:rsidP="001E7777">
            <w:pPr>
              <w:pStyle w:val="TableData"/>
            </w:pPr>
            <w:r>
              <w:t>FIL</w:t>
            </w:r>
          </w:p>
        </w:tc>
        <w:tc>
          <w:tcPr>
            <w:tcW w:w="7665" w:type="dxa"/>
            <w:vAlign w:val="center"/>
          </w:tcPr>
          <w:p w14:paraId="4BDE1A60" w14:textId="36C0B80C" w:rsidR="005B2E53" w:rsidRDefault="005B2E53" w:rsidP="001E7777">
            <w:pPr>
              <w:pStyle w:val="TableData"/>
            </w:pPr>
            <w:r>
              <w:t>Floor Indicator Light</w:t>
            </w:r>
          </w:p>
        </w:tc>
      </w:tr>
      <w:tr w:rsidR="005B2E53" w:rsidRPr="007A7AA7" w14:paraId="06D0E392" w14:textId="77777777" w:rsidTr="00297CBC">
        <w:trPr>
          <w:cnfStyle w:val="000000100000" w:firstRow="0" w:lastRow="0" w:firstColumn="0" w:lastColumn="0" w:oddVBand="0" w:evenVBand="0" w:oddHBand="1" w:evenHBand="0" w:firstRowFirstColumn="0" w:firstRowLastColumn="0" w:lastRowFirstColumn="0" w:lastRowLastColumn="0"/>
          <w:trHeight w:val="425"/>
        </w:trPr>
        <w:tc>
          <w:tcPr>
            <w:tcW w:w="2405" w:type="dxa"/>
            <w:vAlign w:val="center"/>
          </w:tcPr>
          <w:p w14:paraId="40FE86EB" w14:textId="091EC329" w:rsidR="005B2E53" w:rsidRDefault="005B2E53" w:rsidP="001E7777">
            <w:pPr>
              <w:pStyle w:val="TableData"/>
            </w:pPr>
            <w:r>
              <w:t>IL</w:t>
            </w:r>
          </w:p>
        </w:tc>
        <w:tc>
          <w:tcPr>
            <w:tcW w:w="7665" w:type="dxa"/>
            <w:vAlign w:val="center"/>
          </w:tcPr>
          <w:p w14:paraId="7F8AB1B8" w14:textId="0859472A" w:rsidR="005B2E53" w:rsidRDefault="005B2E53" w:rsidP="001E7777">
            <w:pPr>
              <w:pStyle w:val="TableData"/>
            </w:pPr>
            <w:r>
              <w:t>Indicator Light</w:t>
            </w:r>
          </w:p>
        </w:tc>
      </w:tr>
      <w:tr w:rsidR="005B2E53" w:rsidRPr="007A7AA7" w14:paraId="181701C7" w14:textId="77777777" w:rsidTr="00297CBC">
        <w:trPr>
          <w:trHeight w:val="425"/>
        </w:trPr>
        <w:tc>
          <w:tcPr>
            <w:tcW w:w="2405" w:type="dxa"/>
            <w:vAlign w:val="center"/>
          </w:tcPr>
          <w:p w14:paraId="303278B8" w14:textId="720164E0" w:rsidR="005B2E53" w:rsidRDefault="005B2E53" w:rsidP="001E7777">
            <w:pPr>
              <w:pStyle w:val="TableData"/>
            </w:pPr>
            <w:r>
              <w:t>CR</w:t>
            </w:r>
          </w:p>
        </w:tc>
        <w:tc>
          <w:tcPr>
            <w:tcW w:w="7665" w:type="dxa"/>
            <w:vAlign w:val="center"/>
          </w:tcPr>
          <w:p w14:paraId="1B4DF0AE" w14:textId="23DC5CF0" w:rsidR="005B2E53" w:rsidRDefault="005B2E53" w:rsidP="001E7777">
            <w:pPr>
              <w:pStyle w:val="TableData"/>
            </w:pPr>
            <w:r>
              <w:t>Control Relay</w:t>
            </w:r>
          </w:p>
        </w:tc>
      </w:tr>
      <w:tr w:rsidR="005B2E53" w:rsidRPr="007A7AA7" w14:paraId="5702B276" w14:textId="77777777" w:rsidTr="00297CBC">
        <w:trPr>
          <w:cnfStyle w:val="000000100000" w:firstRow="0" w:lastRow="0" w:firstColumn="0" w:lastColumn="0" w:oddVBand="0" w:evenVBand="0" w:oddHBand="1" w:evenHBand="0" w:firstRowFirstColumn="0" w:firstRowLastColumn="0" w:lastRowFirstColumn="0" w:lastRowLastColumn="0"/>
          <w:trHeight w:val="425"/>
        </w:trPr>
        <w:tc>
          <w:tcPr>
            <w:tcW w:w="2405" w:type="dxa"/>
            <w:vAlign w:val="center"/>
          </w:tcPr>
          <w:p w14:paraId="3E864419" w14:textId="1D854331" w:rsidR="005B2E53" w:rsidRDefault="005B2E53" w:rsidP="001E7777">
            <w:pPr>
              <w:pStyle w:val="TableData"/>
            </w:pPr>
            <w:r>
              <w:t>M</w:t>
            </w:r>
          </w:p>
        </w:tc>
        <w:tc>
          <w:tcPr>
            <w:tcW w:w="7665" w:type="dxa"/>
            <w:vAlign w:val="center"/>
          </w:tcPr>
          <w:p w14:paraId="3FEF364B" w14:textId="3FF6A4E5" w:rsidR="005B2E53" w:rsidRDefault="005B2E53" w:rsidP="001E7777">
            <w:pPr>
              <w:pStyle w:val="TableData"/>
            </w:pPr>
            <w:r>
              <w:t>Motor</w:t>
            </w:r>
          </w:p>
        </w:tc>
      </w:tr>
      <w:tr w:rsidR="005B2E53" w:rsidRPr="007A7AA7" w14:paraId="26D051FD" w14:textId="77777777" w:rsidTr="00297CBC">
        <w:trPr>
          <w:trHeight w:val="425"/>
        </w:trPr>
        <w:tc>
          <w:tcPr>
            <w:tcW w:w="2405" w:type="dxa"/>
            <w:vAlign w:val="center"/>
          </w:tcPr>
          <w:p w14:paraId="16288DBF" w14:textId="5D5ADBC7" w:rsidR="005B2E53" w:rsidRDefault="005B2E53" w:rsidP="001E7777">
            <w:pPr>
              <w:pStyle w:val="TableData"/>
            </w:pPr>
            <w:r>
              <w:t>PBO</w:t>
            </w:r>
          </w:p>
        </w:tc>
        <w:tc>
          <w:tcPr>
            <w:tcW w:w="7665" w:type="dxa"/>
            <w:vAlign w:val="center"/>
          </w:tcPr>
          <w:p w14:paraId="2CD29CA6" w14:textId="4375A389" w:rsidR="005B2E53" w:rsidRDefault="005B2E53" w:rsidP="001E7777">
            <w:pPr>
              <w:pStyle w:val="TableData"/>
            </w:pPr>
            <w:r>
              <w:t>Pushbutton Open</w:t>
            </w:r>
          </w:p>
        </w:tc>
      </w:tr>
      <w:tr w:rsidR="005B2E53" w:rsidRPr="007A7AA7" w14:paraId="14FC3A61" w14:textId="77777777" w:rsidTr="00297CBC">
        <w:trPr>
          <w:cnfStyle w:val="000000100000" w:firstRow="0" w:lastRow="0" w:firstColumn="0" w:lastColumn="0" w:oddVBand="0" w:evenVBand="0" w:oddHBand="1" w:evenHBand="0" w:firstRowFirstColumn="0" w:firstRowLastColumn="0" w:lastRowFirstColumn="0" w:lastRowLastColumn="0"/>
          <w:trHeight w:val="425"/>
        </w:trPr>
        <w:tc>
          <w:tcPr>
            <w:tcW w:w="2405" w:type="dxa"/>
            <w:vAlign w:val="center"/>
          </w:tcPr>
          <w:p w14:paraId="01962851" w14:textId="16ABE2E9" w:rsidR="005B2E53" w:rsidRDefault="005B2E53" w:rsidP="001E7777">
            <w:pPr>
              <w:pStyle w:val="TableData"/>
            </w:pPr>
            <w:r>
              <w:t>PBC</w:t>
            </w:r>
          </w:p>
        </w:tc>
        <w:tc>
          <w:tcPr>
            <w:tcW w:w="7665" w:type="dxa"/>
            <w:vAlign w:val="center"/>
          </w:tcPr>
          <w:p w14:paraId="78955C20" w14:textId="097172A7" w:rsidR="005B2E53" w:rsidRDefault="005B2E53" w:rsidP="001E7777">
            <w:pPr>
              <w:pStyle w:val="TableData"/>
            </w:pPr>
            <w:r>
              <w:t>Pushbutton Close</w:t>
            </w:r>
          </w:p>
        </w:tc>
      </w:tr>
      <w:tr w:rsidR="005B2E53" w:rsidRPr="007A7AA7" w14:paraId="23CE767C" w14:textId="77777777" w:rsidTr="00297CBC">
        <w:trPr>
          <w:trHeight w:val="425"/>
        </w:trPr>
        <w:tc>
          <w:tcPr>
            <w:tcW w:w="2405" w:type="dxa"/>
            <w:vAlign w:val="center"/>
          </w:tcPr>
          <w:p w14:paraId="231AA7C7" w14:textId="542B8CA4" w:rsidR="005B2E53" w:rsidRDefault="005B2E53" w:rsidP="001E7777">
            <w:pPr>
              <w:pStyle w:val="TableData"/>
            </w:pPr>
            <w:r>
              <w:t>MCR</w:t>
            </w:r>
          </w:p>
        </w:tc>
        <w:tc>
          <w:tcPr>
            <w:tcW w:w="7665" w:type="dxa"/>
            <w:vAlign w:val="center"/>
          </w:tcPr>
          <w:p w14:paraId="50A34D04" w14:textId="2D2FB4E7" w:rsidR="005B2E53" w:rsidRDefault="005B2E53" w:rsidP="001E7777">
            <w:pPr>
              <w:pStyle w:val="TableData"/>
            </w:pPr>
            <w:r>
              <w:t>Master Control Reset</w:t>
            </w:r>
          </w:p>
        </w:tc>
      </w:tr>
    </w:tbl>
    <w:p w14:paraId="7A5A9734" w14:textId="77777777" w:rsidR="00BE0410" w:rsidRPr="007A7AA7" w:rsidRDefault="00BE0410" w:rsidP="00EC69A7">
      <w:pPr>
        <w:spacing w:after="160" w:line="259" w:lineRule="auto"/>
        <w:jc w:val="left"/>
      </w:pPr>
    </w:p>
    <w:p w14:paraId="0067AE44" w14:textId="667DA93E" w:rsidR="008F17B1" w:rsidRPr="007A7AA7" w:rsidRDefault="008F17B1" w:rsidP="009E5FF7">
      <w:pPr>
        <w:pStyle w:val="Caption"/>
      </w:pPr>
      <w:r w:rsidRPr="007A7AA7">
        <w:t xml:space="preserve">Table </w:t>
      </w:r>
      <w:r>
        <w:fldChar w:fldCharType="begin"/>
      </w:r>
      <w:r>
        <w:instrText xml:space="preserve"> STYLEREF 1 \s </w:instrText>
      </w:r>
      <w:r>
        <w:fldChar w:fldCharType="separate"/>
      </w:r>
      <w:r w:rsidR="00161317">
        <w:rPr>
          <w:noProof/>
        </w:rPr>
        <w:t>0</w:t>
      </w:r>
      <w:r>
        <w:rPr>
          <w:noProof/>
        </w:rPr>
        <w:fldChar w:fldCharType="end"/>
      </w:r>
      <w:r w:rsidR="00CF63EF">
        <w:t>.</w:t>
      </w:r>
      <w:r>
        <w:fldChar w:fldCharType="begin"/>
      </w:r>
      <w:r>
        <w:instrText xml:space="preserve"> SEQ Table \* ARABIC \s 1 </w:instrText>
      </w:r>
      <w:r>
        <w:fldChar w:fldCharType="separate"/>
      </w:r>
      <w:r w:rsidR="00161317">
        <w:rPr>
          <w:noProof/>
        </w:rPr>
        <w:t>2</w:t>
      </w:r>
      <w:r>
        <w:rPr>
          <w:noProof/>
        </w:rPr>
        <w:fldChar w:fldCharType="end"/>
      </w:r>
      <w:r w:rsidRPr="007A7AA7">
        <w:t>: List of Symbols</w:t>
      </w:r>
    </w:p>
    <w:tbl>
      <w:tblPr>
        <w:tblStyle w:val="PlainTable1"/>
        <w:tblW w:w="0" w:type="auto"/>
        <w:tblLook w:val="0420" w:firstRow="1" w:lastRow="0" w:firstColumn="0" w:lastColumn="0" w:noHBand="0" w:noVBand="1"/>
      </w:tblPr>
      <w:tblGrid>
        <w:gridCol w:w="2405"/>
        <w:gridCol w:w="7665"/>
      </w:tblGrid>
      <w:tr w:rsidR="007A7AA7" w:rsidRPr="007A7AA7" w14:paraId="3F3C6E8F" w14:textId="77777777" w:rsidTr="00073D9E">
        <w:trPr>
          <w:cnfStyle w:val="100000000000" w:firstRow="1" w:lastRow="0" w:firstColumn="0" w:lastColumn="0" w:oddVBand="0" w:evenVBand="0" w:oddHBand="0" w:evenHBand="0" w:firstRowFirstColumn="0" w:firstRowLastColumn="0" w:lastRowFirstColumn="0" w:lastRowLastColumn="0"/>
          <w:trHeight w:val="425"/>
        </w:trPr>
        <w:tc>
          <w:tcPr>
            <w:tcW w:w="2405" w:type="dxa"/>
            <w:vAlign w:val="center"/>
          </w:tcPr>
          <w:p w14:paraId="24950A4C" w14:textId="77777777" w:rsidR="00E938DA" w:rsidRPr="007A7AA7" w:rsidRDefault="00E938DA" w:rsidP="001E7777">
            <w:pPr>
              <w:pStyle w:val="TableData"/>
            </w:pPr>
            <w:r w:rsidRPr="007A7AA7">
              <w:t>Symbol</w:t>
            </w:r>
          </w:p>
        </w:tc>
        <w:tc>
          <w:tcPr>
            <w:tcW w:w="7665" w:type="dxa"/>
            <w:vAlign w:val="center"/>
          </w:tcPr>
          <w:p w14:paraId="04B8C3CE" w14:textId="77777777" w:rsidR="00E938DA" w:rsidRPr="007A7AA7" w:rsidRDefault="00E938DA" w:rsidP="001E7777">
            <w:pPr>
              <w:pStyle w:val="TableData"/>
            </w:pPr>
            <w:r w:rsidRPr="007A7AA7">
              <w:t>Definition</w:t>
            </w:r>
          </w:p>
        </w:tc>
      </w:tr>
      <w:tr w:rsidR="00CF63EF" w:rsidRPr="007A7AA7" w14:paraId="59168039" w14:textId="77777777" w:rsidTr="00073D9E">
        <w:trPr>
          <w:cnfStyle w:val="000000100000" w:firstRow="0" w:lastRow="0" w:firstColumn="0" w:lastColumn="0" w:oddVBand="0" w:evenVBand="0" w:oddHBand="1" w:evenHBand="0" w:firstRowFirstColumn="0" w:firstRowLastColumn="0" w:lastRowFirstColumn="0" w:lastRowLastColumn="0"/>
          <w:trHeight w:val="425"/>
        </w:trPr>
        <w:tc>
          <w:tcPr>
            <w:tcW w:w="2405" w:type="dxa"/>
            <w:vAlign w:val="center"/>
          </w:tcPr>
          <w:p w14:paraId="198B7A84" w14:textId="2E653AF9" w:rsidR="00CF63EF" w:rsidRPr="007A7AA7" w:rsidRDefault="00CF63EF" w:rsidP="001E7777">
            <w:pPr>
              <w:pStyle w:val="TableData"/>
            </w:pPr>
            <w:r>
              <w:t>V:</w:t>
            </w:r>
          </w:p>
        </w:tc>
        <w:tc>
          <w:tcPr>
            <w:tcW w:w="7665" w:type="dxa"/>
            <w:vAlign w:val="center"/>
          </w:tcPr>
          <w:p w14:paraId="16E7E3AF" w14:textId="42C5E4EE" w:rsidR="00CF63EF" w:rsidRPr="007A7AA7" w:rsidRDefault="00CF63EF" w:rsidP="001E7777">
            <w:pPr>
              <w:pStyle w:val="TableData"/>
            </w:pPr>
            <w:r>
              <w:t>Virtual</w:t>
            </w:r>
          </w:p>
        </w:tc>
      </w:tr>
      <w:tr w:rsidR="007A7AA7" w:rsidRPr="007A7AA7" w14:paraId="386FB85B" w14:textId="77777777" w:rsidTr="00073D9E">
        <w:trPr>
          <w:trHeight w:val="425"/>
        </w:trPr>
        <w:tc>
          <w:tcPr>
            <w:tcW w:w="2405" w:type="dxa"/>
            <w:vAlign w:val="center"/>
          </w:tcPr>
          <w:p w14:paraId="0C6A2AAF" w14:textId="77777777" w:rsidR="00E938DA" w:rsidRPr="007A7AA7" w:rsidRDefault="00E938DA" w:rsidP="001E7777">
            <w:pPr>
              <w:pStyle w:val="TableData"/>
            </w:pPr>
            <w:r w:rsidRPr="007A7AA7">
              <w:t>!</w:t>
            </w:r>
          </w:p>
        </w:tc>
        <w:tc>
          <w:tcPr>
            <w:tcW w:w="7665" w:type="dxa"/>
            <w:vAlign w:val="center"/>
          </w:tcPr>
          <w:p w14:paraId="5FF44108" w14:textId="77777777" w:rsidR="00E938DA" w:rsidRPr="007A7AA7" w:rsidRDefault="00E938DA" w:rsidP="001E7777">
            <w:pPr>
              <w:pStyle w:val="TableData"/>
            </w:pPr>
            <w:r w:rsidRPr="007A7AA7">
              <w:t>Boolean operator</w:t>
            </w:r>
            <w:r w:rsidR="00AD446B" w:rsidRPr="007A7AA7">
              <w:t xml:space="preserve">: Logical </w:t>
            </w:r>
            <w:r w:rsidRPr="007A7AA7">
              <w:t>NOT</w:t>
            </w:r>
          </w:p>
        </w:tc>
      </w:tr>
    </w:tbl>
    <w:p w14:paraId="2CADC9A9" w14:textId="77777777" w:rsidR="00BE0410" w:rsidRPr="007A7AA7" w:rsidRDefault="00BE0410" w:rsidP="00EC69A7">
      <w:pPr>
        <w:spacing w:after="160" w:line="259" w:lineRule="auto"/>
        <w:jc w:val="left"/>
        <w:sectPr w:rsidR="00BE0410" w:rsidRPr="007A7AA7" w:rsidSect="004F21E7">
          <w:headerReference w:type="default" r:id="rId10"/>
          <w:footerReference w:type="default" r:id="rId11"/>
          <w:pgSz w:w="12240" w:h="15840"/>
          <w:pgMar w:top="1440" w:right="1080" w:bottom="1440" w:left="1080" w:header="680" w:footer="680" w:gutter="0"/>
          <w:pgNumType w:fmt="lowerRoman"/>
          <w:cols w:space="720"/>
          <w:titlePg/>
          <w:docGrid w:linePitch="360"/>
        </w:sectPr>
      </w:pPr>
    </w:p>
    <w:p w14:paraId="221E3575" w14:textId="77777777" w:rsidR="00501C5F" w:rsidRPr="00ED0A79" w:rsidRDefault="00962DF7" w:rsidP="00E45EDE">
      <w:pPr>
        <w:pStyle w:val="Heading1"/>
      </w:pPr>
      <w:bookmarkStart w:id="8" w:name="_Toc195422002"/>
      <w:r w:rsidRPr="00ED0A79">
        <w:lastRenderedPageBreak/>
        <w:t>Introduction</w:t>
      </w:r>
      <w:bookmarkEnd w:id="8"/>
    </w:p>
    <w:p w14:paraId="46FF36A1" w14:textId="79278CEB" w:rsidR="00B771EB" w:rsidRDefault="008037C0" w:rsidP="007A7AA7">
      <w:r>
        <w:t>This</w:t>
      </w:r>
      <w:r w:rsidR="004E1512">
        <w:t xml:space="preserve"> </w:t>
      </w:r>
      <w:r w:rsidR="00D45520">
        <w:t xml:space="preserve">document discusses the design and implementation of an Advanced Four-Floor Elevator </w:t>
      </w:r>
      <w:r w:rsidR="00C95F34">
        <w:t xml:space="preserve">PLC controller. As a PLC programming project, </w:t>
      </w:r>
      <w:r w:rsidR="00D66249">
        <w:t>the hardware is provided by BCIT Mechatronics and Robotics.</w:t>
      </w:r>
      <w:r w:rsidR="00FA2917">
        <w:t xml:space="preserve"> </w:t>
      </w:r>
    </w:p>
    <w:p w14:paraId="17381349" w14:textId="5451E443" w:rsidR="00926363" w:rsidRDefault="000302A0" w:rsidP="00E7082F">
      <w:pPr>
        <w:pStyle w:val="Heading2"/>
      </w:pPr>
      <w:bookmarkStart w:id="9" w:name="_Toc195422003"/>
      <w:r>
        <w:t>Project Description</w:t>
      </w:r>
      <w:bookmarkEnd w:id="9"/>
    </w:p>
    <w:p w14:paraId="5D488F7D" w14:textId="54816D66" w:rsidR="00926363" w:rsidRDefault="000302A0" w:rsidP="00926363">
      <w:r>
        <w:t xml:space="preserve">The </w:t>
      </w:r>
      <w:r w:rsidR="00FE7BD1">
        <w:t xml:space="preserve">elevator project is defined in nine parts. Each part demands additional features </w:t>
      </w:r>
      <w:r w:rsidR="007363DA">
        <w:t xml:space="preserve">on top of the previous parts. This report </w:t>
      </w:r>
      <w:r w:rsidR="0009199C">
        <w:t xml:space="preserve">reflects the most advanced </w:t>
      </w:r>
      <w:r w:rsidR="009C5777">
        <w:t>implementation.</w:t>
      </w:r>
    </w:p>
    <w:p w14:paraId="19D3973E" w14:textId="750FF8B8" w:rsidR="009C5777" w:rsidRDefault="009C5777" w:rsidP="00E7082F">
      <w:pPr>
        <w:pStyle w:val="Heading2"/>
      </w:pPr>
      <w:bookmarkStart w:id="10" w:name="_Toc195422004"/>
      <w:r>
        <w:t>Project Hardware</w:t>
      </w:r>
      <w:bookmarkEnd w:id="10"/>
    </w:p>
    <w:p w14:paraId="3B17537B" w14:textId="17BD4F44" w:rsidR="009C5777" w:rsidRDefault="009C5777" w:rsidP="009C5777">
      <w:r>
        <w:t xml:space="preserve">The hardware design and implementation </w:t>
      </w:r>
      <w:proofErr w:type="gramStart"/>
      <w:r>
        <w:t>is</w:t>
      </w:r>
      <w:proofErr w:type="gramEnd"/>
      <w:r w:rsidR="002C5EE5">
        <w:t xml:space="preserve"> provided at the start of the project. The main PLC controller is a</w:t>
      </w:r>
      <w:r w:rsidR="00257036">
        <w:t xml:space="preserve">n Allen-Bradley 1769 CompactLogix PLC. The I/O modules utilized </w:t>
      </w:r>
      <w:r w:rsidR="0078785C">
        <w:t>are:</w:t>
      </w:r>
    </w:p>
    <w:p w14:paraId="5B2FB753" w14:textId="2F35993B" w:rsidR="0057383A" w:rsidRPr="00926363" w:rsidRDefault="00875EF0" w:rsidP="00875EF0">
      <w:pPr>
        <w:spacing w:before="0" w:after="160" w:line="259" w:lineRule="auto"/>
        <w:jc w:val="left"/>
      </w:pPr>
      <w:r>
        <w:br w:type="page"/>
      </w:r>
    </w:p>
    <w:p w14:paraId="594E2805" w14:textId="51FFB4C0" w:rsidR="00352041" w:rsidRDefault="004325DA" w:rsidP="009439A8">
      <w:pPr>
        <w:pStyle w:val="Heading1"/>
      </w:pPr>
      <w:bookmarkStart w:id="11" w:name="_Toc195422005"/>
      <w:r>
        <w:lastRenderedPageBreak/>
        <w:t>Project</w:t>
      </w:r>
      <w:r w:rsidR="006A03ED">
        <w:t xml:space="preserve"> Overview</w:t>
      </w:r>
      <w:bookmarkEnd w:id="11"/>
    </w:p>
    <w:p w14:paraId="0F4CEC63" w14:textId="2B7DD189" w:rsidR="000243F4" w:rsidRDefault="000243F4" w:rsidP="000243F4">
      <w:r w:rsidRPr="000243F4">
        <w:t>The object of this project is to write a program that control a four-floor elevator. The program is to</w:t>
      </w:r>
      <w:r>
        <w:t xml:space="preserve"> </w:t>
      </w:r>
      <w:r w:rsidRPr="000243F4">
        <w:t>be</w:t>
      </w:r>
      <w:r>
        <w:t xml:space="preserve"> </w:t>
      </w:r>
      <w:r w:rsidRPr="000243F4">
        <w:t>written in 8 parts where each successive part is built upon the previous part. State Machine Method #3</w:t>
      </w:r>
      <w:r>
        <w:t xml:space="preserve"> </w:t>
      </w:r>
      <w:r w:rsidRPr="000243F4">
        <w:t>should be used for every part. The parts should be completed sequentially as each added feature may</w:t>
      </w:r>
      <w:r>
        <w:t xml:space="preserve"> </w:t>
      </w:r>
      <w:r w:rsidRPr="000243F4">
        <w:t>introduce a new problem. Parts 7-9 can be added in any order after Part 6 is completed.</w:t>
      </w:r>
      <w:r w:rsidRPr="000243F4">
        <w:br/>
        <w:t>Each time a part is completed, save the program, and generate a .pdf for that part separately. For the</w:t>
      </w:r>
      <w:r>
        <w:t xml:space="preserve"> </w:t>
      </w:r>
      <w:r w:rsidRPr="000243F4">
        <w:t>final</w:t>
      </w:r>
      <w:r>
        <w:t xml:space="preserve"> </w:t>
      </w:r>
      <w:r w:rsidRPr="000243F4">
        <w:t>demo, be ready to present the programs saved. If the part demonstrated does not function</w:t>
      </w:r>
      <w:r>
        <w:t xml:space="preserve"> </w:t>
      </w:r>
      <w:r w:rsidRPr="000243F4">
        <w:t>adequately,</w:t>
      </w:r>
      <w:r>
        <w:t xml:space="preserve"> </w:t>
      </w:r>
      <w:r w:rsidRPr="000243F4">
        <w:t>the previous parts will be demonstrated until a working part is found.</w:t>
      </w:r>
    </w:p>
    <w:p w14:paraId="1F3EF6C0" w14:textId="0B74F4C9" w:rsidR="00A95993" w:rsidRDefault="00234B46" w:rsidP="00E7082F">
      <w:pPr>
        <w:pStyle w:val="Heading2"/>
      </w:pPr>
      <w:bookmarkStart w:id="12" w:name="_Toc195422006"/>
      <w:r>
        <w:t>Studio 5000 Project Organization</w:t>
      </w:r>
      <w:bookmarkEnd w:id="12"/>
    </w:p>
    <w:p w14:paraId="4D8CDC05" w14:textId="732A0D8A" w:rsidR="009D1F77" w:rsidRDefault="00CF63EF" w:rsidP="009D1F77">
      <w:r>
        <w:t>The PLC program is organized to be modular.</w:t>
      </w:r>
      <w:r w:rsidR="00364E4A">
        <w:t xml:space="preserve"> </w:t>
      </w:r>
    </w:p>
    <w:p w14:paraId="10D9FDC6" w14:textId="211CDF66" w:rsidR="00CF63EF" w:rsidRDefault="00BD60AB" w:rsidP="009D1F77">
      <w:r>
        <w:rPr>
          <w:noProof/>
        </w:rPr>
        <w:drawing>
          <wp:inline distT="0" distB="0" distL="0" distR="0" wp14:anchorId="6BB3079F" wp14:editId="29984F28">
            <wp:extent cx="6400800" cy="3319145"/>
            <wp:effectExtent l="0" t="0" r="0" b="0"/>
            <wp:docPr id="1191348692"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48692" name="Picture 1" descr="A black and white screen with whit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00800" cy="3319145"/>
                    </a:xfrm>
                    <a:prstGeom prst="rect">
                      <a:avLst/>
                    </a:prstGeom>
                  </pic:spPr>
                </pic:pic>
              </a:graphicData>
            </a:graphic>
          </wp:inline>
        </w:drawing>
      </w:r>
    </w:p>
    <w:p w14:paraId="454E7DF1" w14:textId="74ABE559" w:rsidR="00BF0DA5" w:rsidRDefault="00BF0DA5" w:rsidP="00E7082F">
      <w:pPr>
        <w:pStyle w:val="Heading2"/>
      </w:pPr>
      <w:bookmarkStart w:id="13" w:name="_Toc195422007"/>
      <w:r>
        <w:t>Controller Tags</w:t>
      </w:r>
      <w:bookmarkEnd w:id="13"/>
    </w:p>
    <w:p w14:paraId="4CF051AA" w14:textId="442DAB3A" w:rsidR="00CF63EF" w:rsidRDefault="00CF63EF" w:rsidP="009E5FF7">
      <w:pPr>
        <w:pStyle w:val="Caption"/>
      </w:pPr>
      <w:r>
        <w:t xml:space="preserve">Table </w:t>
      </w:r>
      <w:r>
        <w:fldChar w:fldCharType="begin"/>
      </w:r>
      <w:r>
        <w:instrText xml:space="preserve"> STYLEREF 1 \s </w:instrText>
      </w:r>
      <w:r>
        <w:fldChar w:fldCharType="separate"/>
      </w:r>
      <w:r w:rsidR="00161317">
        <w:rPr>
          <w:noProof/>
        </w:rPr>
        <w:t>2</w:t>
      </w:r>
      <w:r>
        <w:rPr>
          <w:noProof/>
        </w:rPr>
        <w:fldChar w:fldCharType="end"/>
      </w:r>
      <w:r>
        <w:t>.</w:t>
      </w:r>
      <w:r>
        <w:fldChar w:fldCharType="begin"/>
      </w:r>
      <w:r>
        <w:instrText xml:space="preserve"> SEQ Table \* ARABIC \s 1 </w:instrText>
      </w:r>
      <w:r>
        <w:fldChar w:fldCharType="separate"/>
      </w:r>
      <w:r w:rsidR="00161317">
        <w:rPr>
          <w:noProof/>
        </w:rPr>
        <w:t>1</w:t>
      </w:r>
      <w:r>
        <w:rPr>
          <w:noProof/>
        </w:rPr>
        <w:fldChar w:fldCharType="end"/>
      </w:r>
      <w:r>
        <w:t>: Controller Tags</w:t>
      </w:r>
    </w:p>
    <w:tbl>
      <w:tblPr>
        <w:tblStyle w:val="PlainTable1"/>
        <w:tblW w:w="5000" w:type="pct"/>
        <w:tblLook w:val="0420" w:firstRow="1" w:lastRow="0" w:firstColumn="0" w:lastColumn="0" w:noHBand="0" w:noVBand="1"/>
      </w:tblPr>
      <w:tblGrid>
        <w:gridCol w:w="4285"/>
        <w:gridCol w:w="1934"/>
        <w:gridCol w:w="3851"/>
      </w:tblGrid>
      <w:tr w:rsidR="00CF63EF" w14:paraId="0C65B06E" w14:textId="77777777" w:rsidTr="00CF63EF">
        <w:trPr>
          <w:cnfStyle w:val="100000000000" w:firstRow="1" w:lastRow="0" w:firstColumn="0" w:lastColumn="0" w:oddVBand="0" w:evenVBand="0" w:oddHBand="0" w:evenHBand="0" w:firstRowFirstColumn="0" w:firstRowLastColumn="0" w:lastRowFirstColumn="0" w:lastRowLastColumn="0"/>
          <w:trHeight w:val="425"/>
        </w:trPr>
        <w:tc>
          <w:tcPr>
            <w:tcW w:w="2127" w:type="pct"/>
            <w:vAlign w:val="center"/>
          </w:tcPr>
          <w:p w14:paraId="3A79B668" w14:textId="77777777" w:rsidR="00CF63EF" w:rsidRPr="0036152A" w:rsidRDefault="00CF63EF" w:rsidP="001E7777">
            <w:pPr>
              <w:pStyle w:val="TableData"/>
            </w:pPr>
            <w:r>
              <w:t>Tag</w:t>
            </w:r>
          </w:p>
        </w:tc>
        <w:tc>
          <w:tcPr>
            <w:tcW w:w="960" w:type="pct"/>
            <w:vAlign w:val="center"/>
          </w:tcPr>
          <w:p w14:paraId="3C5C78E0" w14:textId="1C96025E" w:rsidR="00CF63EF" w:rsidRDefault="00CF63EF" w:rsidP="001E7777">
            <w:pPr>
              <w:pStyle w:val="TableData"/>
            </w:pPr>
            <w:r>
              <w:t>Type</w:t>
            </w:r>
          </w:p>
        </w:tc>
        <w:tc>
          <w:tcPr>
            <w:tcW w:w="1912" w:type="pct"/>
            <w:vAlign w:val="center"/>
          </w:tcPr>
          <w:p w14:paraId="4295EB03" w14:textId="304D26DE" w:rsidR="00CF63EF" w:rsidRDefault="00CF63EF" w:rsidP="001E7777">
            <w:pPr>
              <w:pStyle w:val="TableData"/>
            </w:pPr>
            <w:r>
              <w:t>Task</w:t>
            </w:r>
          </w:p>
        </w:tc>
      </w:tr>
      <w:tr w:rsidR="00CF63EF" w14:paraId="437A96BA" w14:textId="77777777" w:rsidTr="00CF63EF">
        <w:trPr>
          <w:cnfStyle w:val="000000100000" w:firstRow="0" w:lastRow="0" w:firstColumn="0" w:lastColumn="0" w:oddVBand="0" w:evenVBand="0" w:oddHBand="1" w:evenHBand="0" w:firstRowFirstColumn="0" w:firstRowLastColumn="0" w:lastRowFirstColumn="0" w:lastRowLastColumn="0"/>
          <w:trHeight w:val="425"/>
        </w:trPr>
        <w:tc>
          <w:tcPr>
            <w:tcW w:w="2127" w:type="pct"/>
            <w:vAlign w:val="center"/>
          </w:tcPr>
          <w:p w14:paraId="342E1360" w14:textId="0F19EFED" w:rsidR="00CF63EF" w:rsidRDefault="00CF63EF" w:rsidP="001E7777">
            <w:pPr>
              <w:pStyle w:val="TableData"/>
            </w:pPr>
            <w:r>
              <w:t>Local:2:I.Data</w:t>
            </w:r>
          </w:p>
        </w:tc>
        <w:tc>
          <w:tcPr>
            <w:tcW w:w="960" w:type="pct"/>
            <w:vAlign w:val="center"/>
          </w:tcPr>
          <w:p w14:paraId="2588536B" w14:textId="1FF7DD24" w:rsidR="00CF63EF" w:rsidRDefault="00CF63EF" w:rsidP="001E7777">
            <w:pPr>
              <w:pStyle w:val="TableData"/>
            </w:pPr>
            <w:r>
              <w:t>DINT</w:t>
            </w:r>
          </w:p>
        </w:tc>
        <w:tc>
          <w:tcPr>
            <w:tcW w:w="1912" w:type="pct"/>
            <w:vAlign w:val="center"/>
          </w:tcPr>
          <w:p w14:paraId="79F4E824" w14:textId="77777777" w:rsidR="00CF63EF" w:rsidRDefault="00CF63EF" w:rsidP="001E7777">
            <w:pPr>
              <w:pStyle w:val="TableData"/>
            </w:pPr>
            <w:r>
              <w:t>InputBuffer</w:t>
            </w:r>
          </w:p>
        </w:tc>
      </w:tr>
      <w:tr w:rsidR="00CF63EF" w14:paraId="6927246E" w14:textId="77777777" w:rsidTr="00CF63EF">
        <w:trPr>
          <w:trHeight w:val="425"/>
        </w:trPr>
        <w:tc>
          <w:tcPr>
            <w:tcW w:w="2127" w:type="pct"/>
            <w:vAlign w:val="center"/>
          </w:tcPr>
          <w:p w14:paraId="50F53BE8" w14:textId="7538FFBA" w:rsidR="00CF63EF" w:rsidRDefault="00CF63EF" w:rsidP="001E7777">
            <w:pPr>
              <w:pStyle w:val="TableData"/>
            </w:pPr>
            <w:r>
              <w:t>Local:3:I.Data</w:t>
            </w:r>
          </w:p>
        </w:tc>
        <w:tc>
          <w:tcPr>
            <w:tcW w:w="960" w:type="pct"/>
            <w:vAlign w:val="center"/>
          </w:tcPr>
          <w:p w14:paraId="2D1D64C2" w14:textId="738C5460" w:rsidR="00CF63EF" w:rsidRDefault="00CF63EF" w:rsidP="001E7777">
            <w:pPr>
              <w:pStyle w:val="TableData"/>
            </w:pPr>
            <w:r>
              <w:t>DINT</w:t>
            </w:r>
          </w:p>
        </w:tc>
        <w:tc>
          <w:tcPr>
            <w:tcW w:w="1912" w:type="pct"/>
            <w:vAlign w:val="center"/>
          </w:tcPr>
          <w:p w14:paraId="5BAF24E4" w14:textId="77777777" w:rsidR="00CF63EF" w:rsidRDefault="00CF63EF" w:rsidP="001E7777">
            <w:pPr>
              <w:pStyle w:val="TableData"/>
            </w:pPr>
            <w:r>
              <w:t>InputBuffer</w:t>
            </w:r>
          </w:p>
        </w:tc>
      </w:tr>
      <w:tr w:rsidR="00CF63EF" w14:paraId="029C67A1" w14:textId="77777777" w:rsidTr="00CF63EF">
        <w:trPr>
          <w:cnfStyle w:val="000000100000" w:firstRow="0" w:lastRow="0" w:firstColumn="0" w:lastColumn="0" w:oddVBand="0" w:evenVBand="0" w:oddHBand="1" w:evenHBand="0" w:firstRowFirstColumn="0" w:firstRowLastColumn="0" w:lastRowFirstColumn="0" w:lastRowLastColumn="0"/>
          <w:trHeight w:val="425"/>
        </w:trPr>
        <w:tc>
          <w:tcPr>
            <w:tcW w:w="2127" w:type="pct"/>
            <w:vAlign w:val="center"/>
          </w:tcPr>
          <w:p w14:paraId="1DAD757E" w14:textId="6851C0FC" w:rsidR="00CF63EF" w:rsidRDefault="00CF63EF" w:rsidP="001E7777">
            <w:pPr>
              <w:pStyle w:val="TableData"/>
            </w:pPr>
            <w:r>
              <w:lastRenderedPageBreak/>
              <w:t>Local:4:O.Data</w:t>
            </w:r>
          </w:p>
        </w:tc>
        <w:tc>
          <w:tcPr>
            <w:tcW w:w="960" w:type="pct"/>
            <w:vAlign w:val="center"/>
          </w:tcPr>
          <w:p w14:paraId="4DF47EC6" w14:textId="4985833D" w:rsidR="00CF63EF" w:rsidRDefault="00CF63EF" w:rsidP="001E7777">
            <w:pPr>
              <w:pStyle w:val="TableData"/>
            </w:pPr>
            <w:r>
              <w:t>DINT</w:t>
            </w:r>
          </w:p>
        </w:tc>
        <w:tc>
          <w:tcPr>
            <w:tcW w:w="1912" w:type="pct"/>
            <w:vAlign w:val="center"/>
          </w:tcPr>
          <w:p w14:paraId="37B0543D" w14:textId="77777777" w:rsidR="00CF63EF" w:rsidRDefault="00CF63EF" w:rsidP="001E7777">
            <w:pPr>
              <w:pStyle w:val="TableData"/>
            </w:pPr>
            <w:r>
              <w:t>OutputBuffer</w:t>
            </w:r>
          </w:p>
        </w:tc>
      </w:tr>
      <w:tr w:rsidR="00CF63EF" w14:paraId="458D4C5F" w14:textId="77777777" w:rsidTr="00CF63EF">
        <w:trPr>
          <w:trHeight w:val="425"/>
        </w:trPr>
        <w:tc>
          <w:tcPr>
            <w:tcW w:w="2127" w:type="pct"/>
            <w:vAlign w:val="center"/>
          </w:tcPr>
          <w:p w14:paraId="45403932" w14:textId="07EF54C3" w:rsidR="00CF63EF" w:rsidRDefault="00CF63EF" w:rsidP="001E7777">
            <w:pPr>
              <w:pStyle w:val="TableData"/>
            </w:pPr>
            <w:r>
              <w:t>Local:5:O.Data</w:t>
            </w:r>
          </w:p>
        </w:tc>
        <w:tc>
          <w:tcPr>
            <w:tcW w:w="960" w:type="pct"/>
            <w:vAlign w:val="center"/>
          </w:tcPr>
          <w:p w14:paraId="45DD953B" w14:textId="77777777" w:rsidR="00CF63EF" w:rsidRDefault="00CF63EF" w:rsidP="001E7777">
            <w:pPr>
              <w:pStyle w:val="TableData"/>
            </w:pPr>
            <w:r>
              <w:t>DINT</w:t>
            </w:r>
          </w:p>
        </w:tc>
        <w:tc>
          <w:tcPr>
            <w:tcW w:w="1912" w:type="pct"/>
            <w:vAlign w:val="center"/>
          </w:tcPr>
          <w:p w14:paraId="60B2C71B" w14:textId="77777777" w:rsidR="00CF63EF" w:rsidRDefault="00CF63EF" w:rsidP="001E7777">
            <w:pPr>
              <w:pStyle w:val="TableData"/>
            </w:pPr>
            <w:r>
              <w:t>OutputBuffer</w:t>
            </w:r>
          </w:p>
        </w:tc>
      </w:tr>
    </w:tbl>
    <w:p w14:paraId="7DFF79CB" w14:textId="0D4CA1B3" w:rsidR="00CF63EF" w:rsidRPr="00CF63EF" w:rsidRDefault="00CF63EF" w:rsidP="00CF63EF"/>
    <w:p w14:paraId="2FE19577" w14:textId="71E84674" w:rsidR="00364E4A" w:rsidRDefault="0097315F" w:rsidP="00E7082F">
      <w:pPr>
        <w:pStyle w:val="Heading2"/>
      </w:pPr>
      <w:bookmarkStart w:id="14" w:name="_Toc195422008"/>
      <w:r>
        <w:t>Ladder Logic Structure</w:t>
      </w:r>
      <w:bookmarkEnd w:id="14"/>
    </w:p>
    <w:p w14:paraId="65EA8229" w14:textId="27C105FA" w:rsidR="009934DA" w:rsidRDefault="009934DA" w:rsidP="00455456">
      <w:r>
        <w:t xml:space="preserve">Each </w:t>
      </w:r>
      <w:r w:rsidR="00C51459">
        <w:t>program adheres to an Input Buffer, Logic, and Output Buffer structure.</w:t>
      </w:r>
      <w:r w:rsidR="004F1ED9">
        <w:t xml:space="preserve"> The input buffer routine of a program ensures logical inputs are not change during a single scan. The output buffer only updates after the rest of the program has been scanned.</w:t>
      </w:r>
    </w:p>
    <w:p w14:paraId="061487EC" w14:textId="286BBA30" w:rsidR="00455456" w:rsidRDefault="009964CB" w:rsidP="00455456">
      <w:r>
        <w:t>Each subroutine is responsible for a dedicated set of tags which may not be written to in other subroutines.</w:t>
      </w:r>
      <w:r w:rsidR="00D72E7B">
        <w:br/>
      </w:r>
      <w:r w:rsidR="00D72E7B">
        <w:rPr>
          <w:noProof/>
        </w:rPr>
        <w:drawing>
          <wp:inline distT="0" distB="0" distL="0" distR="0" wp14:anchorId="47D295B5" wp14:editId="6271434C">
            <wp:extent cx="6524367" cy="3751137"/>
            <wp:effectExtent l="0" t="0" r="3810" b="0"/>
            <wp:docPr id="1172226828" name="Picture 4" descr="A white board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26828" name="Picture 4" descr="A white board with blue lines&#10;&#10;Description automatically generated"/>
                    <pic:cNvPicPr/>
                  </pic:nvPicPr>
                  <pic:blipFill rotWithShape="1">
                    <a:blip r:embed="rId13">
                      <a:extLst>
                        <a:ext uri="{28A0092B-C50C-407E-A947-70E740481C1C}">
                          <a14:useLocalDpi xmlns:a14="http://schemas.microsoft.com/office/drawing/2010/main" val="0"/>
                        </a:ext>
                      </a:extLst>
                    </a:blip>
                    <a:srcRect l="57915"/>
                    <a:stretch/>
                  </pic:blipFill>
                  <pic:spPr bwMode="auto">
                    <a:xfrm>
                      <a:off x="0" y="0"/>
                      <a:ext cx="6590675" cy="3789260"/>
                    </a:xfrm>
                    <a:prstGeom prst="rect">
                      <a:avLst/>
                    </a:prstGeom>
                    <a:ln>
                      <a:noFill/>
                    </a:ln>
                    <a:extLst>
                      <a:ext uri="{53640926-AAD7-44D8-BBD7-CCE9431645EC}">
                        <a14:shadowObscured xmlns:a14="http://schemas.microsoft.com/office/drawing/2010/main"/>
                      </a:ext>
                    </a:extLst>
                  </pic:spPr>
                </pic:pic>
              </a:graphicData>
            </a:graphic>
          </wp:inline>
        </w:drawing>
      </w:r>
    </w:p>
    <w:p w14:paraId="729E0E9A" w14:textId="13173566" w:rsidR="00D72E7B" w:rsidRDefault="00D72E7B" w:rsidP="00D72E7B">
      <w:pPr>
        <w:pStyle w:val="Caption"/>
      </w:pPr>
      <w:bookmarkStart w:id="15" w:name="_Toc195420622"/>
      <w:r>
        <w:t xml:space="preserve">Figure </w:t>
      </w:r>
      <w:r>
        <w:fldChar w:fldCharType="begin"/>
      </w:r>
      <w:r>
        <w:instrText xml:space="preserve"> SEQ Figure \* ARABIC </w:instrText>
      </w:r>
      <w:r>
        <w:fldChar w:fldCharType="separate"/>
      </w:r>
      <w:r w:rsidR="00AB5AF9">
        <w:rPr>
          <w:noProof/>
        </w:rPr>
        <w:t>1</w:t>
      </w:r>
      <w:r>
        <w:fldChar w:fldCharType="end"/>
      </w:r>
      <w:r>
        <w:t xml:space="preserve"> - Main Routine Structure</w:t>
      </w:r>
      <w:bookmarkEnd w:id="15"/>
    </w:p>
    <w:p w14:paraId="5C2EC250" w14:textId="0DD8C9BC" w:rsidR="00875EF0" w:rsidRPr="001C05A6" w:rsidRDefault="00663C66" w:rsidP="00875EF0">
      <w:pPr>
        <w:spacing w:before="0" w:after="160" w:line="259" w:lineRule="auto"/>
        <w:jc w:val="left"/>
      </w:pPr>
      <w:r>
        <w:t>The main routine is programmed to only calls subroutines. Each subroutine starts with a SBR and end with a RET instruction. Floor_FSM is the subroutine controls the elevator movement, MultiCall indicates and stores any pending calls, Elevator_Door is a separate state machine, controls the door opening period and automatic open/close.</w:t>
      </w:r>
      <w:r w:rsidR="00875EF0">
        <w:br w:type="page"/>
      </w:r>
    </w:p>
    <w:p w14:paraId="68A8DD91" w14:textId="0E3F2F79" w:rsidR="00455456" w:rsidRDefault="00CF63EF" w:rsidP="00875EF0">
      <w:pPr>
        <w:pStyle w:val="Heading1"/>
      </w:pPr>
      <w:bookmarkStart w:id="16" w:name="_Toc195422009"/>
      <w:r>
        <w:lastRenderedPageBreak/>
        <w:t>Main Program</w:t>
      </w:r>
      <w:bookmarkEnd w:id="16"/>
    </w:p>
    <w:p w14:paraId="4586EB2F" w14:textId="4A8FD2C8" w:rsidR="00455456" w:rsidRDefault="009A6079" w:rsidP="00455456">
      <w:r>
        <w:t>The elevator operation is managed by a state machine. This state machine determines logical movement of the elevator by driving the motor and its direction.</w:t>
      </w:r>
    </w:p>
    <w:p w14:paraId="4E2BD800" w14:textId="632CB2BB" w:rsidR="00194C82" w:rsidRPr="00455456" w:rsidRDefault="00194C82" w:rsidP="00455456">
      <w:r>
        <w:rPr>
          <w:noProof/>
        </w:rPr>
        <mc:AlternateContent>
          <mc:Choice Requires="wps">
            <w:drawing>
              <wp:anchor distT="0" distB="0" distL="114300" distR="114300" simplePos="0" relativeHeight="251659264" behindDoc="0" locked="0" layoutInCell="1" allowOverlap="1" wp14:anchorId="5AD3C837" wp14:editId="449A8259">
                <wp:simplePos x="0" y="0"/>
                <wp:positionH relativeFrom="column">
                  <wp:posOffset>0</wp:posOffset>
                </wp:positionH>
                <wp:positionV relativeFrom="paragraph">
                  <wp:posOffset>2450611</wp:posOffset>
                </wp:positionV>
                <wp:extent cx="444817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448175" cy="635"/>
                        </a:xfrm>
                        <a:prstGeom prst="rect">
                          <a:avLst/>
                        </a:prstGeom>
                        <a:solidFill>
                          <a:prstClr val="white"/>
                        </a:solidFill>
                        <a:ln>
                          <a:noFill/>
                        </a:ln>
                      </wps:spPr>
                      <wps:txbx>
                        <w:txbxContent>
                          <w:p w14:paraId="100F5535" w14:textId="77777777" w:rsidR="00194C82" w:rsidRPr="00CD49EA" w:rsidRDefault="00194C82" w:rsidP="00194C82">
                            <w:pPr>
                              <w:pStyle w:val="Caption"/>
                              <w:rPr>
                                <w:szCs w:val="24"/>
                              </w:rPr>
                            </w:pPr>
                            <w:bookmarkStart w:id="17" w:name="_Toc195420623"/>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r>
                              <w:t>: This diagram shows where each subroutine is called.</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D3C837" id="_x0000_t202" coordsize="21600,21600" o:spt="202" path="m,l,21600r21600,l21600,xe">
                <v:stroke joinstyle="miter"/>
                <v:path gradientshapeok="t" o:connecttype="rect"/>
              </v:shapetype>
              <v:shape id="Text Box 7" o:spid="_x0000_s1026" type="#_x0000_t202" style="position:absolute;left:0;text-align:left;margin-left:0;margin-top:192.95pt;width:350.2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" stroked="f">
                <v:textbox style="mso-fit-shape-to-text:t" inset="0,0,0,0">
                  <w:txbxContent>
                    <w:p w14:paraId="100F5535" w14:textId="77777777" w:rsidR="00194C82" w:rsidRPr="00CD49EA" w:rsidRDefault="00194C82" w:rsidP="00194C82">
                      <w:pPr>
                        <w:pStyle w:val="Caption"/>
                        <w:rPr>
                          <w:szCs w:val="24"/>
                        </w:rPr>
                      </w:pPr>
                      <w:bookmarkStart w:id="18" w:name="_Toc195420623"/>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r>
                        <w:t>: This diagram shows where each subroutine is called.</w:t>
                      </w:r>
                      <w:bookmarkEnd w:id="18"/>
                    </w:p>
                  </w:txbxContent>
                </v:textbox>
                <w10:wrap type="topAndBottom"/>
              </v:shape>
            </w:pict>
          </mc:Fallback>
        </mc:AlternateContent>
      </w:r>
      <w:r>
        <w:rPr>
          <w:noProof/>
        </w:rPr>
        <w:drawing>
          <wp:inline distT="0" distB="0" distL="0" distR="0" wp14:anchorId="627F0611" wp14:editId="1B08FD80">
            <wp:extent cx="3665095" cy="2390932"/>
            <wp:effectExtent l="0" t="0" r="5715" b="0"/>
            <wp:docPr id="1139989896"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89896" name="Picture 2" descr="A diagram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17938" cy="2425404"/>
                    </a:xfrm>
                    <a:prstGeom prst="rect">
                      <a:avLst/>
                    </a:prstGeom>
                  </pic:spPr>
                </pic:pic>
              </a:graphicData>
            </a:graphic>
          </wp:inline>
        </w:drawing>
      </w:r>
    </w:p>
    <w:p w14:paraId="3DDCFEDB" w14:textId="65868095" w:rsidR="00455456" w:rsidRDefault="0098178B" w:rsidP="00E7082F">
      <w:pPr>
        <w:pStyle w:val="Heading2"/>
      </w:pPr>
      <w:bookmarkStart w:id="19" w:name="_Toc195422010"/>
      <w:r>
        <w:t>Program Tags</w:t>
      </w:r>
      <w:bookmarkEnd w:id="19"/>
    </w:p>
    <w:p w14:paraId="73FFCA70" w14:textId="070F221E" w:rsidR="00CF63EF" w:rsidRPr="00CF63EF" w:rsidRDefault="00CF63EF" w:rsidP="00CF63EF">
      <w:r>
        <w:t>These tags are external to the Main program. Access to these tags is managed by the input and output buffer subroutines.</w:t>
      </w:r>
    </w:p>
    <w:p w14:paraId="40943676" w14:textId="5B128161" w:rsidR="00BC6709" w:rsidRDefault="00BC6709" w:rsidP="009E5FF7">
      <w:pPr>
        <w:pStyle w:val="Caption"/>
      </w:pPr>
      <w:r>
        <w:t xml:space="preserve">Table </w:t>
      </w:r>
      <w:r>
        <w:fldChar w:fldCharType="begin"/>
      </w:r>
      <w:r>
        <w:instrText xml:space="preserve"> STYLEREF 1 \s </w:instrText>
      </w:r>
      <w:r>
        <w:fldChar w:fldCharType="separate"/>
      </w:r>
      <w:r w:rsidR="00161317">
        <w:rPr>
          <w:noProof/>
        </w:rPr>
        <w:t>3</w:t>
      </w:r>
      <w:r>
        <w:rPr>
          <w:noProof/>
        </w:rPr>
        <w:fldChar w:fldCharType="end"/>
      </w:r>
      <w:r w:rsidR="00CF63EF">
        <w:t>.</w:t>
      </w:r>
      <w:r>
        <w:fldChar w:fldCharType="begin"/>
      </w:r>
      <w:r>
        <w:instrText xml:space="preserve"> SEQ Table \* ARABIC \s 1 </w:instrText>
      </w:r>
      <w:r>
        <w:fldChar w:fldCharType="separate"/>
      </w:r>
      <w:r w:rsidR="00161317">
        <w:rPr>
          <w:noProof/>
        </w:rPr>
        <w:t>1</w:t>
      </w:r>
      <w:r>
        <w:rPr>
          <w:noProof/>
        </w:rPr>
        <w:fldChar w:fldCharType="end"/>
      </w:r>
      <w:r>
        <w:t xml:space="preserve">: </w:t>
      </w:r>
      <w:r w:rsidR="0016194A">
        <w:t>Controller Tag</w:t>
      </w:r>
      <w:r w:rsidR="00CC746C">
        <w:t xml:space="preserve"> Buffering</w:t>
      </w:r>
    </w:p>
    <w:tbl>
      <w:tblPr>
        <w:tblStyle w:val="PlainTable1"/>
        <w:tblW w:w="5000" w:type="pct"/>
        <w:tblLook w:val="0420" w:firstRow="1" w:lastRow="0" w:firstColumn="0" w:lastColumn="0" w:noHBand="0" w:noVBand="1"/>
      </w:tblPr>
      <w:tblGrid>
        <w:gridCol w:w="2618"/>
        <w:gridCol w:w="3170"/>
        <w:gridCol w:w="1432"/>
        <w:gridCol w:w="2850"/>
      </w:tblGrid>
      <w:tr w:rsidR="00CC746C" w14:paraId="56F75B6D" w14:textId="77777777" w:rsidTr="00CC746C">
        <w:trPr>
          <w:cnfStyle w:val="100000000000" w:firstRow="1" w:lastRow="0" w:firstColumn="0" w:lastColumn="0" w:oddVBand="0" w:evenVBand="0" w:oddHBand="0" w:evenHBand="0" w:firstRowFirstColumn="0" w:firstRowLastColumn="0" w:lastRowFirstColumn="0" w:lastRowLastColumn="0"/>
          <w:trHeight w:val="425"/>
        </w:trPr>
        <w:tc>
          <w:tcPr>
            <w:tcW w:w="1300" w:type="pct"/>
            <w:vAlign w:val="center"/>
          </w:tcPr>
          <w:p w14:paraId="10FA2656" w14:textId="77777777" w:rsidR="00CC746C" w:rsidRPr="0036152A" w:rsidRDefault="00CC746C" w:rsidP="001E7777">
            <w:pPr>
              <w:pStyle w:val="TableData"/>
            </w:pPr>
            <w:r>
              <w:t>Tag</w:t>
            </w:r>
          </w:p>
        </w:tc>
        <w:tc>
          <w:tcPr>
            <w:tcW w:w="1574" w:type="pct"/>
            <w:vAlign w:val="center"/>
          </w:tcPr>
          <w:p w14:paraId="679D7713" w14:textId="0E4889D1" w:rsidR="00CC746C" w:rsidRDefault="00CC746C" w:rsidP="001E7777">
            <w:pPr>
              <w:pStyle w:val="TableData"/>
            </w:pPr>
            <w:r>
              <w:t>Mapping</w:t>
            </w:r>
          </w:p>
        </w:tc>
        <w:tc>
          <w:tcPr>
            <w:tcW w:w="711" w:type="pct"/>
            <w:vAlign w:val="center"/>
          </w:tcPr>
          <w:p w14:paraId="1EEDF8D5" w14:textId="77777777" w:rsidR="00CC746C" w:rsidRDefault="00CC746C" w:rsidP="001E7777">
            <w:pPr>
              <w:pStyle w:val="TableData"/>
            </w:pPr>
            <w:r>
              <w:t>Type</w:t>
            </w:r>
          </w:p>
        </w:tc>
        <w:tc>
          <w:tcPr>
            <w:tcW w:w="1416" w:type="pct"/>
            <w:vAlign w:val="center"/>
          </w:tcPr>
          <w:p w14:paraId="2A6FD08F" w14:textId="4DF9E3F8" w:rsidR="00CC746C" w:rsidRDefault="00CC746C" w:rsidP="001E7777">
            <w:pPr>
              <w:pStyle w:val="TableData"/>
            </w:pPr>
            <w:r>
              <w:t>Subroutine</w:t>
            </w:r>
          </w:p>
        </w:tc>
      </w:tr>
      <w:tr w:rsidR="00CC746C" w14:paraId="774DE510" w14:textId="77777777" w:rsidTr="004F21E7">
        <w:trPr>
          <w:cnfStyle w:val="000000100000" w:firstRow="0" w:lastRow="0" w:firstColumn="0" w:lastColumn="0" w:oddVBand="0" w:evenVBand="0" w:oddHBand="1" w:evenHBand="0" w:firstRowFirstColumn="0" w:firstRowLastColumn="0" w:lastRowFirstColumn="0" w:lastRowLastColumn="0"/>
          <w:trHeight w:val="397"/>
        </w:trPr>
        <w:tc>
          <w:tcPr>
            <w:tcW w:w="1300" w:type="pct"/>
            <w:vAlign w:val="center"/>
          </w:tcPr>
          <w:p w14:paraId="6A7B440E" w14:textId="2DB83D6F" w:rsidR="00CC746C" w:rsidRDefault="00CC746C" w:rsidP="001E7777">
            <w:pPr>
              <w:pStyle w:val="TableData"/>
            </w:pPr>
            <w:r>
              <w:t>V_2I_Data</w:t>
            </w:r>
          </w:p>
        </w:tc>
        <w:tc>
          <w:tcPr>
            <w:tcW w:w="1574" w:type="pct"/>
            <w:vAlign w:val="center"/>
          </w:tcPr>
          <w:p w14:paraId="15EEB6AA" w14:textId="4E509693" w:rsidR="00CC746C" w:rsidRDefault="00CC746C" w:rsidP="001E7777">
            <w:pPr>
              <w:pStyle w:val="TableData"/>
            </w:pPr>
            <w:r>
              <w:t>Local:2:I.Data</w:t>
            </w:r>
          </w:p>
        </w:tc>
        <w:tc>
          <w:tcPr>
            <w:tcW w:w="711" w:type="pct"/>
            <w:vAlign w:val="center"/>
          </w:tcPr>
          <w:p w14:paraId="01E2489D" w14:textId="299196F0" w:rsidR="00CC746C" w:rsidRDefault="00CC746C" w:rsidP="001E7777">
            <w:pPr>
              <w:pStyle w:val="TableData"/>
            </w:pPr>
            <w:r>
              <w:t>DINT</w:t>
            </w:r>
          </w:p>
        </w:tc>
        <w:tc>
          <w:tcPr>
            <w:tcW w:w="1416" w:type="pct"/>
            <w:vAlign w:val="center"/>
          </w:tcPr>
          <w:p w14:paraId="610872FE" w14:textId="11FA883E" w:rsidR="00CC746C" w:rsidRDefault="00CC746C" w:rsidP="001E7777">
            <w:pPr>
              <w:pStyle w:val="TableData"/>
            </w:pPr>
            <w:r>
              <w:t>InputBuffer</w:t>
            </w:r>
          </w:p>
        </w:tc>
      </w:tr>
      <w:tr w:rsidR="00CC746C" w14:paraId="21606449" w14:textId="77777777" w:rsidTr="00CC746C">
        <w:trPr>
          <w:trHeight w:val="425"/>
        </w:trPr>
        <w:tc>
          <w:tcPr>
            <w:tcW w:w="1300" w:type="pct"/>
            <w:vAlign w:val="center"/>
          </w:tcPr>
          <w:p w14:paraId="496F1584" w14:textId="7A434828" w:rsidR="00CC746C" w:rsidRDefault="00CC746C" w:rsidP="001E7777">
            <w:pPr>
              <w:pStyle w:val="TableData"/>
            </w:pPr>
            <w:r>
              <w:t>V_3I_Data</w:t>
            </w:r>
          </w:p>
        </w:tc>
        <w:tc>
          <w:tcPr>
            <w:tcW w:w="1574" w:type="pct"/>
            <w:vAlign w:val="center"/>
          </w:tcPr>
          <w:p w14:paraId="45995021" w14:textId="00F2E387" w:rsidR="00CC746C" w:rsidRDefault="00CC746C" w:rsidP="001E7777">
            <w:pPr>
              <w:pStyle w:val="TableData"/>
            </w:pPr>
            <w:r>
              <w:t>Local:3:I.Data</w:t>
            </w:r>
          </w:p>
        </w:tc>
        <w:tc>
          <w:tcPr>
            <w:tcW w:w="711" w:type="pct"/>
            <w:vAlign w:val="center"/>
          </w:tcPr>
          <w:p w14:paraId="25A3E066" w14:textId="268F99EB" w:rsidR="00CC746C" w:rsidRDefault="00CC746C" w:rsidP="001E7777">
            <w:pPr>
              <w:pStyle w:val="TableData"/>
            </w:pPr>
            <w:r>
              <w:t>DINT</w:t>
            </w:r>
          </w:p>
        </w:tc>
        <w:tc>
          <w:tcPr>
            <w:tcW w:w="1416" w:type="pct"/>
            <w:vAlign w:val="center"/>
          </w:tcPr>
          <w:p w14:paraId="1AE47DCD" w14:textId="3A62B014" w:rsidR="00CC746C" w:rsidRDefault="00CC746C" w:rsidP="001E7777">
            <w:pPr>
              <w:pStyle w:val="TableData"/>
            </w:pPr>
            <w:r>
              <w:t>InputBuffer</w:t>
            </w:r>
          </w:p>
        </w:tc>
      </w:tr>
      <w:tr w:rsidR="00CC746C" w14:paraId="2E36D0EA" w14:textId="77777777" w:rsidTr="00CC746C">
        <w:trPr>
          <w:cnfStyle w:val="000000100000" w:firstRow="0" w:lastRow="0" w:firstColumn="0" w:lastColumn="0" w:oddVBand="0" w:evenVBand="0" w:oddHBand="1" w:evenHBand="0" w:firstRowFirstColumn="0" w:firstRowLastColumn="0" w:lastRowFirstColumn="0" w:lastRowLastColumn="0"/>
          <w:trHeight w:val="425"/>
        </w:trPr>
        <w:tc>
          <w:tcPr>
            <w:tcW w:w="1300" w:type="pct"/>
            <w:vAlign w:val="center"/>
          </w:tcPr>
          <w:p w14:paraId="02598244" w14:textId="7152D187" w:rsidR="00CC746C" w:rsidRDefault="00CC746C" w:rsidP="001E7777">
            <w:pPr>
              <w:pStyle w:val="TableData"/>
            </w:pPr>
            <w:r>
              <w:t>V_4O_Data</w:t>
            </w:r>
          </w:p>
        </w:tc>
        <w:tc>
          <w:tcPr>
            <w:tcW w:w="1574" w:type="pct"/>
            <w:vAlign w:val="center"/>
          </w:tcPr>
          <w:p w14:paraId="3EE70A19" w14:textId="5CBF52A1" w:rsidR="00CC746C" w:rsidRDefault="00CC746C" w:rsidP="001E7777">
            <w:pPr>
              <w:pStyle w:val="TableData"/>
            </w:pPr>
            <w:r>
              <w:t>Local:4:O.Data</w:t>
            </w:r>
          </w:p>
        </w:tc>
        <w:tc>
          <w:tcPr>
            <w:tcW w:w="711" w:type="pct"/>
            <w:vAlign w:val="center"/>
          </w:tcPr>
          <w:p w14:paraId="407B3F0B" w14:textId="2CCD3725" w:rsidR="00CC746C" w:rsidRDefault="00CC746C" w:rsidP="001E7777">
            <w:pPr>
              <w:pStyle w:val="TableData"/>
            </w:pPr>
            <w:r>
              <w:t>DINT</w:t>
            </w:r>
          </w:p>
        </w:tc>
        <w:tc>
          <w:tcPr>
            <w:tcW w:w="1416" w:type="pct"/>
            <w:vAlign w:val="center"/>
          </w:tcPr>
          <w:p w14:paraId="532E714C" w14:textId="71C3BD7A" w:rsidR="00CC746C" w:rsidRDefault="00CC746C" w:rsidP="001E7777">
            <w:pPr>
              <w:pStyle w:val="TableData"/>
            </w:pPr>
            <w:r>
              <w:t>OutputBuffer</w:t>
            </w:r>
          </w:p>
        </w:tc>
      </w:tr>
      <w:tr w:rsidR="00CC746C" w14:paraId="3455D0F3" w14:textId="77777777" w:rsidTr="00CC746C">
        <w:trPr>
          <w:trHeight w:val="425"/>
        </w:trPr>
        <w:tc>
          <w:tcPr>
            <w:tcW w:w="1300" w:type="pct"/>
            <w:vAlign w:val="center"/>
          </w:tcPr>
          <w:p w14:paraId="07F977B4" w14:textId="3C379C4D" w:rsidR="00CC746C" w:rsidRDefault="00CC746C" w:rsidP="001E7777">
            <w:pPr>
              <w:pStyle w:val="TableData"/>
            </w:pPr>
            <w:r>
              <w:t>V_5O_Data</w:t>
            </w:r>
          </w:p>
        </w:tc>
        <w:tc>
          <w:tcPr>
            <w:tcW w:w="1574" w:type="pct"/>
            <w:vAlign w:val="center"/>
          </w:tcPr>
          <w:p w14:paraId="0871EDF0" w14:textId="6F416FEC" w:rsidR="00CC746C" w:rsidRDefault="00CC746C" w:rsidP="001E7777">
            <w:pPr>
              <w:pStyle w:val="TableData"/>
            </w:pPr>
            <w:r>
              <w:t>Local:5:O.Data</w:t>
            </w:r>
          </w:p>
        </w:tc>
        <w:tc>
          <w:tcPr>
            <w:tcW w:w="711" w:type="pct"/>
            <w:vAlign w:val="center"/>
          </w:tcPr>
          <w:p w14:paraId="15C1D6D9" w14:textId="18DC079C" w:rsidR="00CC746C" w:rsidRDefault="00CC746C" w:rsidP="001E7777">
            <w:pPr>
              <w:pStyle w:val="TableData"/>
            </w:pPr>
            <w:r>
              <w:t>DINT</w:t>
            </w:r>
          </w:p>
        </w:tc>
        <w:tc>
          <w:tcPr>
            <w:tcW w:w="1416" w:type="pct"/>
            <w:vAlign w:val="center"/>
          </w:tcPr>
          <w:p w14:paraId="485C0152" w14:textId="12D28343" w:rsidR="00CC746C" w:rsidRDefault="00CC746C" w:rsidP="001E7777">
            <w:pPr>
              <w:pStyle w:val="TableData"/>
            </w:pPr>
            <w:r>
              <w:t>OutputBuffer</w:t>
            </w:r>
          </w:p>
        </w:tc>
      </w:tr>
    </w:tbl>
    <w:p w14:paraId="5F2E9CE4" w14:textId="3C97CC42" w:rsidR="00036257" w:rsidRDefault="00036257" w:rsidP="00036257"/>
    <w:p w14:paraId="184F283F" w14:textId="78170524" w:rsidR="00A16E43" w:rsidRDefault="00A16E43" w:rsidP="009E5FF7">
      <w:pPr>
        <w:pStyle w:val="Caption"/>
      </w:pPr>
      <w:r>
        <w:t xml:space="preserve">Table </w:t>
      </w:r>
      <w:r>
        <w:fldChar w:fldCharType="begin"/>
      </w:r>
      <w:r>
        <w:instrText xml:space="preserve"> STYLEREF 1 \s </w:instrText>
      </w:r>
      <w:r>
        <w:fldChar w:fldCharType="separate"/>
      </w:r>
      <w:r w:rsidR="00161317">
        <w:rPr>
          <w:noProof/>
        </w:rPr>
        <w:t>3</w:t>
      </w:r>
      <w:r>
        <w:rPr>
          <w:noProof/>
        </w:rPr>
        <w:fldChar w:fldCharType="end"/>
      </w:r>
      <w:r w:rsidR="00CF63EF">
        <w:t>.</w:t>
      </w:r>
      <w:r>
        <w:fldChar w:fldCharType="begin"/>
      </w:r>
      <w:r>
        <w:instrText xml:space="preserve"> SEQ Table \* ARABIC \s 1 </w:instrText>
      </w:r>
      <w:r>
        <w:fldChar w:fldCharType="separate"/>
      </w:r>
      <w:r w:rsidR="00161317">
        <w:rPr>
          <w:noProof/>
        </w:rPr>
        <w:t>2</w:t>
      </w:r>
      <w:r>
        <w:rPr>
          <w:noProof/>
        </w:rPr>
        <w:fldChar w:fldCharType="end"/>
      </w:r>
      <w:r>
        <w:t xml:space="preserve">: Input Module 2 </w:t>
      </w:r>
      <w:r w:rsidR="00BA03AE">
        <w:t>– Input</w:t>
      </w:r>
      <w:r>
        <w:t>Buffer Tags</w:t>
      </w:r>
    </w:p>
    <w:tbl>
      <w:tblPr>
        <w:tblStyle w:val="PlainTable1"/>
        <w:tblW w:w="5000" w:type="pct"/>
        <w:tblLook w:val="0420" w:firstRow="1" w:lastRow="0" w:firstColumn="0" w:lastColumn="0" w:noHBand="0" w:noVBand="1"/>
      </w:tblPr>
      <w:tblGrid>
        <w:gridCol w:w="2137"/>
        <w:gridCol w:w="2592"/>
        <w:gridCol w:w="1245"/>
        <w:gridCol w:w="4096"/>
      </w:tblGrid>
      <w:tr w:rsidR="00C901AE" w14:paraId="7E753C7B" w14:textId="77777777" w:rsidTr="00C901AE">
        <w:trPr>
          <w:cnfStyle w:val="100000000000" w:firstRow="1" w:lastRow="0" w:firstColumn="0" w:lastColumn="0" w:oddVBand="0" w:evenVBand="0" w:oddHBand="0" w:evenHBand="0" w:firstRowFirstColumn="0" w:firstRowLastColumn="0" w:lastRowFirstColumn="0" w:lastRowLastColumn="0"/>
          <w:trHeight w:val="425"/>
        </w:trPr>
        <w:tc>
          <w:tcPr>
            <w:tcW w:w="1061" w:type="pct"/>
            <w:vAlign w:val="center"/>
          </w:tcPr>
          <w:p w14:paraId="12AA7FB3" w14:textId="77777777" w:rsidR="00CC746C" w:rsidRPr="0036152A" w:rsidRDefault="00CC746C" w:rsidP="001E7777">
            <w:pPr>
              <w:pStyle w:val="TableData"/>
            </w:pPr>
            <w:r>
              <w:t>Tag</w:t>
            </w:r>
          </w:p>
        </w:tc>
        <w:tc>
          <w:tcPr>
            <w:tcW w:w="1287" w:type="pct"/>
            <w:vAlign w:val="center"/>
          </w:tcPr>
          <w:p w14:paraId="31F1B8CA" w14:textId="4C2BAECC" w:rsidR="00CC746C" w:rsidRDefault="001F75A1" w:rsidP="001E7777">
            <w:pPr>
              <w:pStyle w:val="TableData"/>
            </w:pPr>
            <w:r>
              <w:t>Alias</w:t>
            </w:r>
          </w:p>
        </w:tc>
        <w:tc>
          <w:tcPr>
            <w:tcW w:w="618" w:type="pct"/>
            <w:vAlign w:val="center"/>
          </w:tcPr>
          <w:p w14:paraId="214AF128" w14:textId="77777777" w:rsidR="00CC746C" w:rsidRDefault="00CC746C" w:rsidP="001E7777">
            <w:pPr>
              <w:pStyle w:val="TableData"/>
            </w:pPr>
            <w:r>
              <w:t>Type</w:t>
            </w:r>
          </w:p>
        </w:tc>
        <w:tc>
          <w:tcPr>
            <w:tcW w:w="2034" w:type="pct"/>
            <w:vAlign w:val="center"/>
          </w:tcPr>
          <w:p w14:paraId="531241DA" w14:textId="120FC356" w:rsidR="00CC746C" w:rsidRDefault="006B2F96" w:rsidP="001E7777">
            <w:pPr>
              <w:pStyle w:val="TableData"/>
            </w:pPr>
            <w:r>
              <w:t>Description</w:t>
            </w:r>
          </w:p>
        </w:tc>
      </w:tr>
      <w:tr w:rsidR="00C901AE" w14:paraId="267E0F68" w14:textId="77777777" w:rsidTr="00C901AE">
        <w:trPr>
          <w:cnfStyle w:val="000000100000" w:firstRow="0" w:lastRow="0" w:firstColumn="0" w:lastColumn="0" w:oddVBand="0" w:evenVBand="0" w:oddHBand="1" w:evenHBand="0" w:firstRowFirstColumn="0" w:firstRowLastColumn="0" w:lastRowFirstColumn="0" w:lastRowLastColumn="0"/>
          <w:trHeight w:val="425"/>
        </w:trPr>
        <w:tc>
          <w:tcPr>
            <w:tcW w:w="1061" w:type="pct"/>
            <w:vAlign w:val="center"/>
          </w:tcPr>
          <w:p w14:paraId="729E3749" w14:textId="0B742D9E" w:rsidR="00CC746C" w:rsidRDefault="00CC746C" w:rsidP="001E7777">
            <w:pPr>
              <w:pStyle w:val="TableData"/>
            </w:pPr>
            <w:r>
              <w:t>V_</w:t>
            </w:r>
            <w:r w:rsidR="001F75A1">
              <w:t>PB4</w:t>
            </w:r>
          </w:p>
        </w:tc>
        <w:tc>
          <w:tcPr>
            <w:tcW w:w="1287" w:type="pct"/>
            <w:vAlign w:val="center"/>
          </w:tcPr>
          <w:p w14:paraId="3ABBEE6B" w14:textId="2986C53C" w:rsidR="00CC746C" w:rsidRDefault="001F75A1" w:rsidP="001E7777">
            <w:pPr>
              <w:pStyle w:val="TableData"/>
            </w:pPr>
            <w:r>
              <w:t>V_2I_Data.0</w:t>
            </w:r>
          </w:p>
        </w:tc>
        <w:tc>
          <w:tcPr>
            <w:tcW w:w="618" w:type="pct"/>
            <w:vAlign w:val="center"/>
          </w:tcPr>
          <w:p w14:paraId="56B6654C" w14:textId="18F7723D" w:rsidR="00CC746C" w:rsidRDefault="00663758" w:rsidP="001E7777">
            <w:pPr>
              <w:pStyle w:val="TableData"/>
            </w:pPr>
            <w:r>
              <w:t>BOOL</w:t>
            </w:r>
          </w:p>
        </w:tc>
        <w:tc>
          <w:tcPr>
            <w:tcW w:w="2034" w:type="pct"/>
            <w:vAlign w:val="center"/>
          </w:tcPr>
          <w:p w14:paraId="2E58FA10" w14:textId="67143B41" w:rsidR="00CC746C" w:rsidRDefault="00CF63EF" w:rsidP="001E7777">
            <w:pPr>
              <w:pStyle w:val="TableData"/>
            </w:pPr>
            <w:r>
              <w:t xml:space="preserve">V: </w:t>
            </w:r>
            <w:r w:rsidR="006B2F96">
              <w:t>Pushbutton 4</w:t>
            </w:r>
          </w:p>
        </w:tc>
      </w:tr>
      <w:tr w:rsidR="00663758" w14:paraId="551BF91B" w14:textId="77777777" w:rsidTr="00C901AE">
        <w:trPr>
          <w:trHeight w:val="425"/>
        </w:trPr>
        <w:tc>
          <w:tcPr>
            <w:tcW w:w="1061" w:type="pct"/>
            <w:vAlign w:val="center"/>
          </w:tcPr>
          <w:p w14:paraId="7005B680" w14:textId="38556C42" w:rsidR="00663758" w:rsidRDefault="00663758" w:rsidP="001E7777">
            <w:pPr>
              <w:pStyle w:val="TableData"/>
            </w:pPr>
            <w:r>
              <w:t>V_PB3</w:t>
            </w:r>
          </w:p>
        </w:tc>
        <w:tc>
          <w:tcPr>
            <w:tcW w:w="1287" w:type="pct"/>
            <w:vAlign w:val="center"/>
          </w:tcPr>
          <w:p w14:paraId="263751E0" w14:textId="733A0F41" w:rsidR="00663758" w:rsidRDefault="00663758" w:rsidP="001E7777">
            <w:pPr>
              <w:pStyle w:val="TableData"/>
            </w:pPr>
            <w:r>
              <w:t>V_2I_Data.1</w:t>
            </w:r>
          </w:p>
        </w:tc>
        <w:tc>
          <w:tcPr>
            <w:tcW w:w="618" w:type="pct"/>
            <w:vAlign w:val="center"/>
          </w:tcPr>
          <w:p w14:paraId="334CBE24" w14:textId="764F1F23" w:rsidR="00663758" w:rsidRDefault="00663758" w:rsidP="001E7777">
            <w:pPr>
              <w:pStyle w:val="TableData"/>
            </w:pPr>
            <w:r>
              <w:t>BOOL</w:t>
            </w:r>
          </w:p>
        </w:tc>
        <w:tc>
          <w:tcPr>
            <w:tcW w:w="2034" w:type="pct"/>
            <w:vAlign w:val="center"/>
          </w:tcPr>
          <w:p w14:paraId="222734A9" w14:textId="33B4F935" w:rsidR="00663758" w:rsidRDefault="00CF63EF" w:rsidP="001E7777">
            <w:pPr>
              <w:pStyle w:val="TableData"/>
            </w:pPr>
            <w:r>
              <w:t>V:</w:t>
            </w:r>
            <w:r w:rsidR="006B2F96">
              <w:t xml:space="preserve"> Pushbutton 3</w:t>
            </w:r>
          </w:p>
        </w:tc>
      </w:tr>
      <w:tr w:rsidR="00663758" w14:paraId="7727AEC1" w14:textId="77777777" w:rsidTr="00C901AE">
        <w:trPr>
          <w:cnfStyle w:val="000000100000" w:firstRow="0" w:lastRow="0" w:firstColumn="0" w:lastColumn="0" w:oddVBand="0" w:evenVBand="0" w:oddHBand="1" w:evenHBand="0" w:firstRowFirstColumn="0" w:firstRowLastColumn="0" w:lastRowFirstColumn="0" w:lastRowLastColumn="0"/>
          <w:trHeight w:val="425"/>
        </w:trPr>
        <w:tc>
          <w:tcPr>
            <w:tcW w:w="1061" w:type="pct"/>
            <w:vAlign w:val="center"/>
          </w:tcPr>
          <w:p w14:paraId="646E0838" w14:textId="3B1B65D9" w:rsidR="00663758" w:rsidRDefault="006B2F96" w:rsidP="001E7777">
            <w:pPr>
              <w:pStyle w:val="TableData"/>
            </w:pPr>
            <w:r>
              <w:t>V_PB2</w:t>
            </w:r>
          </w:p>
        </w:tc>
        <w:tc>
          <w:tcPr>
            <w:tcW w:w="1287" w:type="pct"/>
            <w:vAlign w:val="center"/>
          </w:tcPr>
          <w:p w14:paraId="6C3E2AC0" w14:textId="1F3939E2" w:rsidR="00663758" w:rsidRDefault="006B2F96" w:rsidP="001E7777">
            <w:pPr>
              <w:pStyle w:val="TableData"/>
            </w:pPr>
            <w:r>
              <w:t>V_2I_Data.2</w:t>
            </w:r>
          </w:p>
        </w:tc>
        <w:tc>
          <w:tcPr>
            <w:tcW w:w="618" w:type="pct"/>
            <w:vAlign w:val="center"/>
          </w:tcPr>
          <w:p w14:paraId="27FB02DC" w14:textId="053EFF7B" w:rsidR="00663758" w:rsidRDefault="006B2F96" w:rsidP="001E7777">
            <w:pPr>
              <w:pStyle w:val="TableData"/>
            </w:pPr>
            <w:r>
              <w:t>BOOL</w:t>
            </w:r>
          </w:p>
        </w:tc>
        <w:tc>
          <w:tcPr>
            <w:tcW w:w="2034" w:type="pct"/>
            <w:vAlign w:val="center"/>
          </w:tcPr>
          <w:p w14:paraId="63A9762E" w14:textId="7F685B88" w:rsidR="00663758" w:rsidRDefault="00CF63EF" w:rsidP="001E7777">
            <w:pPr>
              <w:pStyle w:val="TableData"/>
            </w:pPr>
            <w:r>
              <w:t>V:</w:t>
            </w:r>
            <w:r w:rsidR="006B2F96">
              <w:t xml:space="preserve"> Pushbutton 2</w:t>
            </w:r>
          </w:p>
        </w:tc>
      </w:tr>
      <w:tr w:rsidR="00663758" w14:paraId="7756E95F" w14:textId="77777777" w:rsidTr="00C901AE">
        <w:trPr>
          <w:trHeight w:val="425"/>
        </w:trPr>
        <w:tc>
          <w:tcPr>
            <w:tcW w:w="1061" w:type="pct"/>
            <w:vAlign w:val="center"/>
          </w:tcPr>
          <w:p w14:paraId="38A0E01E" w14:textId="112DBE75" w:rsidR="00663758" w:rsidRDefault="006B2F96" w:rsidP="001E7777">
            <w:pPr>
              <w:pStyle w:val="TableData"/>
            </w:pPr>
            <w:r>
              <w:lastRenderedPageBreak/>
              <w:t>V_PB1</w:t>
            </w:r>
          </w:p>
        </w:tc>
        <w:tc>
          <w:tcPr>
            <w:tcW w:w="1287" w:type="pct"/>
            <w:vAlign w:val="center"/>
          </w:tcPr>
          <w:p w14:paraId="0EC2AABB" w14:textId="0E9C6E89" w:rsidR="00663758" w:rsidRDefault="006B2F96" w:rsidP="001E7777">
            <w:pPr>
              <w:pStyle w:val="TableData"/>
            </w:pPr>
            <w:r>
              <w:t>V_2I_Data.3</w:t>
            </w:r>
          </w:p>
        </w:tc>
        <w:tc>
          <w:tcPr>
            <w:tcW w:w="618" w:type="pct"/>
            <w:vAlign w:val="center"/>
          </w:tcPr>
          <w:p w14:paraId="5D1C7484" w14:textId="695E7459" w:rsidR="00663758" w:rsidRDefault="006B2F96" w:rsidP="001E7777">
            <w:pPr>
              <w:pStyle w:val="TableData"/>
            </w:pPr>
            <w:r>
              <w:t>BOOL</w:t>
            </w:r>
          </w:p>
        </w:tc>
        <w:tc>
          <w:tcPr>
            <w:tcW w:w="2034" w:type="pct"/>
            <w:vAlign w:val="center"/>
          </w:tcPr>
          <w:p w14:paraId="27AEC8B7" w14:textId="62AF2F17" w:rsidR="00663758" w:rsidRDefault="00CF63EF" w:rsidP="001E7777">
            <w:pPr>
              <w:pStyle w:val="TableData"/>
            </w:pPr>
            <w:r>
              <w:t>V:</w:t>
            </w:r>
            <w:r w:rsidR="006B2F96">
              <w:t xml:space="preserve"> Pushbutton 1</w:t>
            </w:r>
          </w:p>
        </w:tc>
      </w:tr>
      <w:tr w:rsidR="00663758" w14:paraId="5291294F" w14:textId="77777777" w:rsidTr="00C901AE">
        <w:trPr>
          <w:cnfStyle w:val="000000100000" w:firstRow="0" w:lastRow="0" w:firstColumn="0" w:lastColumn="0" w:oddVBand="0" w:evenVBand="0" w:oddHBand="1" w:evenHBand="0" w:firstRowFirstColumn="0" w:firstRowLastColumn="0" w:lastRowFirstColumn="0" w:lastRowLastColumn="0"/>
          <w:trHeight w:val="425"/>
        </w:trPr>
        <w:tc>
          <w:tcPr>
            <w:tcW w:w="1061" w:type="pct"/>
            <w:vAlign w:val="center"/>
          </w:tcPr>
          <w:p w14:paraId="1BEC3FAF" w14:textId="377E7FAB" w:rsidR="00663758" w:rsidRDefault="006B2F96" w:rsidP="001E7777">
            <w:pPr>
              <w:pStyle w:val="TableData"/>
            </w:pPr>
            <w:r>
              <w:t>V_PBO</w:t>
            </w:r>
          </w:p>
        </w:tc>
        <w:tc>
          <w:tcPr>
            <w:tcW w:w="1287" w:type="pct"/>
            <w:vAlign w:val="center"/>
          </w:tcPr>
          <w:p w14:paraId="5153CC27" w14:textId="3FE01503" w:rsidR="00663758" w:rsidRDefault="006B2F96" w:rsidP="001E7777">
            <w:pPr>
              <w:pStyle w:val="TableData"/>
            </w:pPr>
            <w:r>
              <w:t>V_2I_Data.4</w:t>
            </w:r>
          </w:p>
        </w:tc>
        <w:tc>
          <w:tcPr>
            <w:tcW w:w="618" w:type="pct"/>
            <w:vAlign w:val="center"/>
          </w:tcPr>
          <w:p w14:paraId="16CBDB1F" w14:textId="463B7269" w:rsidR="00663758" w:rsidRDefault="006B2F96" w:rsidP="001E7777">
            <w:pPr>
              <w:pStyle w:val="TableData"/>
            </w:pPr>
            <w:r>
              <w:t>BOOL</w:t>
            </w:r>
          </w:p>
        </w:tc>
        <w:tc>
          <w:tcPr>
            <w:tcW w:w="2034" w:type="pct"/>
            <w:vAlign w:val="center"/>
          </w:tcPr>
          <w:p w14:paraId="25A1FDC5" w14:textId="418904AB" w:rsidR="00663758" w:rsidRDefault="00CF63EF" w:rsidP="001E7777">
            <w:pPr>
              <w:pStyle w:val="TableData"/>
            </w:pPr>
            <w:r>
              <w:t>V:</w:t>
            </w:r>
            <w:r w:rsidR="006B2F96">
              <w:t xml:space="preserve"> Pushbutton Open</w:t>
            </w:r>
          </w:p>
        </w:tc>
      </w:tr>
      <w:tr w:rsidR="00663758" w14:paraId="0C418C3D" w14:textId="77777777" w:rsidTr="00C901AE">
        <w:trPr>
          <w:trHeight w:val="425"/>
        </w:trPr>
        <w:tc>
          <w:tcPr>
            <w:tcW w:w="1061" w:type="pct"/>
            <w:vAlign w:val="center"/>
          </w:tcPr>
          <w:p w14:paraId="2BE39631" w14:textId="6454AA16" w:rsidR="00663758" w:rsidRDefault="009E31AD" w:rsidP="001E7777">
            <w:pPr>
              <w:pStyle w:val="TableData"/>
            </w:pPr>
            <w:r>
              <w:t>V_PBC</w:t>
            </w:r>
          </w:p>
        </w:tc>
        <w:tc>
          <w:tcPr>
            <w:tcW w:w="1287" w:type="pct"/>
            <w:vAlign w:val="center"/>
          </w:tcPr>
          <w:p w14:paraId="5505B08A" w14:textId="2D137B03" w:rsidR="00663758" w:rsidRDefault="009E31AD" w:rsidP="001E7777">
            <w:pPr>
              <w:pStyle w:val="TableData"/>
            </w:pPr>
            <w:r>
              <w:t>V_2I_Data.5</w:t>
            </w:r>
          </w:p>
        </w:tc>
        <w:tc>
          <w:tcPr>
            <w:tcW w:w="618" w:type="pct"/>
            <w:vAlign w:val="center"/>
          </w:tcPr>
          <w:p w14:paraId="565276B2" w14:textId="1FA8C424" w:rsidR="00663758" w:rsidRDefault="009E31AD" w:rsidP="001E7777">
            <w:pPr>
              <w:pStyle w:val="TableData"/>
            </w:pPr>
            <w:r>
              <w:t>BOOL</w:t>
            </w:r>
          </w:p>
        </w:tc>
        <w:tc>
          <w:tcPr>
            <w:tcW w:w="2034" w:type="pct"/>
            <w:vAlign w:val="center"/>
          </w:tcPr>
          <w:p w14:paraId="34A07F54" w14:textId="4498DFD6" w:rsidR="00663758" w:rsidRDefault="00CF63EF" w:rsidP="001E7777">
            <w:pPr>
              <w:pStyle w:val="TableData"/>
            </w:pPr>
            <w:r>
              <w:t>V:</w:t>
            </w:r>
            <w:r w:rsidR="009E31AD">
              <w:t xml:space="preserve"> Pushbutton Close</w:t>
            </w:r>
          </w:p>
        </w:tc>
      </w:tr>
      <w:tr w:rsidR="00663758" w14:paraId="280192CC" w14:textId="77777777" w:rsidTr="00C901AE">
        <w:trPr>
          <w:cnfStyle w:val="000000100000" w:firstRow="0" w:lastRow="0" w:firstColumn="0" w:lastColumn="0" w:oddVBand="0" w:evenVBand="0" w:oddHBand="1" w:evenHBand="0" w:firstRowFirstColumn="0" w:firstRowLastColumn="0" w:lastRowFirstColumn="0" w:lastRowLastColumn="0"/>
          <w:trHeight w:val="425"/>
        </w:trPr>
        <w:tc>
          <w:tcPr>
            <w:tcW w:w="1061" w:type="pct"/>
            <w:vAlign w:val="center"/>
          </w:tcPr>
          <w:p w14:paraId="407831F8" w14:textId="5084AE10" w:rsidR="00663758" w:rsidRDefault="00C901AE" w:rsidP="001E7777">
            <w:pPr>
              <w:pStyle w:val="TableData"/>
            </w:pPr>
            <w:r>
              <w:t>V_</w:t>
            </w:r>
            <w:r w:rsidR="007362E6">
              <w:t>PBE5</w:t>
            </w:r>
          </w:p>
        </w:tc>
        <w:tc>
          <w:tcPr>
            <w:tcW w:w="1287" w:type="pct"/>
            <w:vAlign w:val="center"/>
          </w:tcPr>
          <w:p w14:paraId="5E21CEE8" w14:textId="5B1C401E" w:rsidR="00663758" w:rsidRDefault="007362E6" w:rsidP="001E7777">
            <w:pPr>
              <w:pStyle w:val="TableData"/>
            </w:pPr>
            <w:r>
              <w:t>V_2I_Data.6</w:t>
            </w:r>
          </w:p>
        </w:tc>
        <w:tc>
          <w:tcPr>
            <w:tcW w:w="618" w:type="pct"/>
            <w:vAlign w:val="center"/>
          </w:tcPr>
          <w:p w14:paraId="520B95FD" w14:textId="477D7935" w:rsidR="00663758" w:rsidRDefault="007362E6" w:rsidP="001E7777">
            <w:pPr>
              <w:pStyle w:val="TableData"/>
            </w:pPr>
            <w:r>
              <w:t>BOOL</w:t>
            </w:r>
          </w:p>
        </w:tc>
        <w:tc>
          <w:tcPr>
            <w:tcW w:w="2034" w:type="pct"/>
            <w:vAlign w:val="center"/>
          </w:tcPr>
          <w:p w14:paraId="2185E07B" w14:textId="3D966C19" w:rsidR="00663758" w:rsidRDefault="00CF63EF" w:rsidP="001E7777">
            <w:pPr>
              <w:pStyle w:val="TableData"/>
            </w:pPr>
            <w:r>
              <w:t>V:</w:t>
            </w:r>
            <w:r w:rsidR="007362E6">
              <w:t xml:space="preserve"> Pushbutton Emergency 5</w:t>
            </w:r>
          </w:p>
        </w:tc>
      </w:tr>
      <w:tr w:rsidR="00663758" w14:paraId="7F8F196A" w14:textId="77777777" w:rsidTr="00C901AE">
        <w:trPr>
          <w:trHeight w:val="425"/>
        </w:trPr>
        <w:tc>
          <w:tcPr>
            <w:tcW w:w="1061" w:type="pct"/>
            <w:vAlign w:val="center"/>
          </w:tcPr>
          <w:p w14:paraId="4D21C938" w14:textId="0871027B" w:rsidR="00CC746C" w:rsidRDefault="00632AF3" w:rsidP="001E7777">
            <w:pPr>
              <w:pStyle w:val="TableData"/>
            </w:pPr>
            <w:r>
              <w:t>V_FPB4</w:t>
            </w:r>
          </w:p>
        </w:tc>
        <w:tc>
          <w:tcPr>
            <w:tcW w:w="1287" w:type="pct"/>
            <w:vAlign w:val="center"/>
          </w:tcPr>
          <w:p w14:paraId="24314B47" w14:textId="030E41A3" w:rsidR="00CC746C" w:rsidRDefault="00632AF3" w:rsidP="001E7777">
            <w:pPr>
              <w:pStyle w:val="TableData"/>
            </w:pPr>
            <w:r>
              <w:t>V_2I_Data.8</w:t>
            </w:r>
          </w:p>
        </w:tc>
        <w:tc>
          <w:tcPr>
            <w:tcW w:w="618" w:type="pct"/>
            <w:vAlign w:val="center"/>
          </w:tcPr>
          <w:p w14:paraId="1221A5C8" w14:textId="3FA39CB5" w:rsidR="00CC746C" w:rsidRDefault="00632AF3" w:rsidP="001E7777">
            <w:pPr>
              <w:pStyle w:val="TableData"/>
            </w:pPr>
            <w:r>
              <w:t>BOOL</w:t>
            </w:r>
          </w:p>
        </w:tc>
        <w:tc>
          <w:tcPr>
            <w:tcW w:w="2034" w:type="pct"/>
            <w:vAlign w:val="center"/>
          </w:tcPr>
          <w:p w14:paraId="2FE1ABF8" w14:textId="60E0D2F6" w:rsidR="00CC746C" w:rsidRDefault="00CF63EF" w:rsidP="001E7777">
            <w:pPr>
              <w:pStyle w:val="TableData"/>
            </w:pPr>
            <w:r>
              <w:t>V:</w:t>
            </w:r>
            <w:r w:rsidR="00632AF3">
              <w:t xml:space="preserve"> Floor Pushbutton 4</w:t>
            </w:r>
          </w:p>
        </w:tc>
      </w:tr>
      <w:tr w:rsidR="00663758" w14:paraId="1889EF5B" w14:textId="77777777" w:rsidTr="00C901AE">
        <w:trPr>
          <w:cnfStyle w:val="000000100000" w:firstRow="0" w:lastRow="0" w:firstColumn="0" w:lastColumn="0" w:oddVBand="0" w:evenVBand="0" w:oddHBand="1" w:evenHBand="0" w:firstRowFirstColumn="0" w:firstRowLastColumn="0" w:lastRowFirstColumn="0" w:lastRowLastColumn="0"/>
          <w:trHeight w:val="425"/>
        </w:trPr>
        <w:tc>
          <w:tcPr>
            <w:tcW w:w="1061" w:type="pct"/>
            <w:vAlign w:val="center"/>
          </w:tcPr>
          <w:p w14:paraId="2FCEECEC" w14:textId="2A411619" w:rsidR="00CC746C" w:rsidRDefault="00632AF3" w:rsidP="001E7777">
            <w:pPr>
              <w:pStyle w:val="TableData"/>
            </w:pPr>
            <w:r>
              <w:t>V_FPB3</w:t>
            </w:r>
          </w:p>
        </w:tc>
        <w:tc>
          <w:tcPr>
            <w:tcW w:w="1287" w:type="pct"/>
            <w:vAlign w:val="center"/>
          </w:tcPr>
          <w:p w14:paraId="3063E57D" w14:textId="1375E414" w:rsidR="00CC746C" w:rsidRDefault="00632AF3" w:rsidP="001E7777">
            <w:pPr>
              <w:pStyle w:val="TableData"/>
            </w:pPr>
            <w:r>
              <w:t>V_2I_Data.9</w:t>
            </w:r>
          </w:p>
        </w:tc>
        <w:tc>
          <w:tcPr>
            <w:tcW w:w="618" w:type="pct"/>
            <w:vAlign w:val="center"/>
          </w:tcPr>
          <w:p w14:paraId="0367B864" w14:textId="106152E3" w:rsidR="00CC746C" w:rsidRDefault="00632AF3" w:rsidP="001E7777">
            <w:pPr>
              <w:pStyle w:val="TableData"/>
            </w:pPr>
            <w:r>
              <w:t>BOOL</w:t>
            </w:r>
          </w:p>
        </w:tc>
        <w:tc>
          <w:tcPr>
            <w:tcW w:w="2034" w:type="pct"/>
            <w:vAlign w:val="center"/>
          </w:tcPr>
          <w:p w14:paraId="3D198ED9" w14:textId="180252BD" w:rsidR="00CC746C" w:rsidRDefault="00CF63EF" w:rsidP="001E7777">
            <w:pPr>
              <w:pStyle w:val="TableData"/>
            </w:pPr>
            <w:r>
              <w:t>V:</w:t>
            </w:r>
            <w:r w:rsidR="00632AF3">
              <w:t xml:space="preserve"> Floor Pushbutton 3</w:t>
            </w:r>
          </w:p>
        </w:tc>
      </w:tr>
      <w:tr w:rsidR="00663758" w14:paraId="25DA0DAA" w14:textId="77777777" w:rsidTr="00C901AE">
        <w:trPr>
          <w:trHeight w:val="425"/>
        </w:trPr>
        <w:tc>
          <w:tcPr>
            <w:tcW w:w="1061" w:type="pct"/>
            <w:vAlign w:val="center"/>
          </w:tcPr>
          <w:p w14:paraId="7EB02556" w14:textId="1D96BFEF" w:rsidR="00CC746C" w:rsidRDefault="00632AF3" w:rsidP="001E7777">
            <w:pPr>
              <w:pStyle w:val="TableData"/>
            </w:pPr>
            <w:r>
              <w:t>V_FPB2</w:t>
            </w:r>
          </w:p>
        </w:tc>
        <w:tc>
          <w:tcPr>
            <w:tcW w:w="1287" w:type="pct"/>
            <w:vAlign w:val="center"/>
          </w:tcPr>
          <w:p w14:paraId="469545AF" w14:textId="3356E07D" w:rsidR="00CC746C" w:rsidRDefault="00632AF3" w:rsidP="001E7777">
            <w:pPr>
              <w:pStyle w:val="TableData"/>
            </w:pPr>
            <w:r>
              <w:t>V_2I_Data.10</w:t>
            </w:r>
          </w:p>
        </w:tc>
        <w:tc>
          <w:tcPr>
            <w:tcW w:w="618" w:type="pct"/>
            <w:vAlign w:val="center"/>
          </w:tcPr>
          <w:p w14:paraId="679F24B6" w14:textId="34F5C27C" w:rsidR="00CC746C" w:rsidRDefault="00632AF3" w:rsidP="001E7777">
            <w:pPr>
              <w:pStyle w:val="TableData"/>
            </w:pPr>
            <w:r>
              <w:t>BOOL</w:t>
            </w:r>
          </w:p>
        </w:tc>
        <w:tc>
          <w:tcPr>
            <w:tcW w:w="2034" w:type="pct"/>
            <w:vAlign w:val="center"/>
          </w:tcPr>
          <w:p w14:paraId="5F5047A9" w14:textId="4E679E51" w:rsidR="00CC746C" w:rsidRDefault="00CF63EF" w:rsidP="001E7777">
            <w:pPr>
              <w:pStyle w:val="TableData"/>
            </w:pPr>
            <w:r>
              <w:t>V:</w:t>
            </w:r>
            <w:r w:rsidR="00632AF3">
              <w:t xml:space="preserve"> Floor Pushbutt</w:t>
            </w:r>
            <w:r w:rsidR="00643E24">
              <w:t>on 2</w:t>
            </w:r>
          </w:p>
        </w:tc>
      </w:tr>
      <w:tr w:rsidR="00643E24" w14:paraId="513806D0" w14:textId="77777777" w:rsidTr="00C901AE">
        <w:trPr>
          <w:cnfStyle w:val="000000100000" w:firstRow="0" w:lastRow="0" w:firstColumn="0" w:lastColumn="0" w:oddVBand="0" w:evenVBand="0" w:oddHBand="1" w:evenHBand="0" w:firstRowFirstColumn="0" w:firstRowLastColumn="0" w:lastRowFirstColumn="0" w:lastRowLastColumn="0"/>
          <w:trHeight w:val="425"/>
        </w:trPr>
        <w:tc>
          <w:tcPr>
            <w:tcW w:w="1061" w:type="pct"/>
            <w:vAlign w:val="center"/>
          </w:tcPr>
          <w:p w14:paraId="4DB44409" w14:textId="28A694B5" w:rsidR="00643E24" w:rsidRDefault="00643E24" w:rsidP="001E7777">
            <w:pPr>
              <w:pStyle w:val="TableData"/>
            </w:pPr>
            <w:r>
              <w:t>V_FPB1</w:t>
            </w:r>
          </w:p>
        </w:tc>
        <w:tc>
          <w:tcPr>
            <w:tcW w:w="1287" w:type="pct"/>
            <w:vAlign w:val="center"/>
          </w:tcPr>
          <w:p w14:paraId="17A2DE1F" w14:textId="70796E4B" w:rsidR="00643E24" w:rsidRDefault="00643E24" w:rsidP="001E7777">
            <w:pPr>
              <w:pStyle w:val="TableData"/>
            </w:pPr>
            <w:r>
              <w:t>V_2I_Data.11</w:t>
            </w:r>
          </w:p>
        </w:tc>
        <w:tc>
          <w:tcPr>
            <w:tcW w:w="618" w:type="pct"/>
            <w:vAlign w:val="center"/>
          </w:tcPr>
          <w:p w14:paraId="5E2FFE5C" w14:textId="355FCE6D" w:rsidR="00643E24" w:rsidRDefault="00643E24" w:rsidP="001E7777">
            <w:pPr>
              <w:pStyle w:val="TableData"/>
            </w:pPr>
            <w:r>
              <w:t>BOOL</w:t>
            </w:r>
          </w:p>
        </w:tc>
        <w:tc>
          <w:tcPr>
            <w:tcW w:w="2034" w:type="pct"/>
            <w:vAlign w:val="center"/>
          </w:tcPr>
          <w:p w14:paraId="723E0AFA" w14:textId="1B46A788" w:rsidR="00643E24" w:rsidRDefault="00CF63EF" w:rsidP="001E7777">
            <w:pPr>
              <w:pStyle w:val="TableData"/>
            </w:pPr>
            <w:r>
              <w:t>V:</w:t>
            </w:r>
            <w:r w:rsidR="00643E24">
              <w:t xml:space="preserve"> Floor Pushbutton 1</w:t>
            </w:r>
          </w:p>
        </w:tc>
      </w:tr>
      <w:tr w:rsidR="00643E24" w14:paraId="24A0EFFD" w14:textId="77777777" w:rsidTr="00C901AE">
        <w:trPr>
          <w:trHeight w:val="425"/>
        </w:trPr>
        <w:tc>
          <w:tcPr>
            <w:tcW w:w="1061" w:type="pct"/>
            <w:vAlign w:val="center"/>
          </w:tcPr>
          <w:p w14:paraId="0D8F4288" w14:textId="00802D92" w:rsidR="00643E24" w:rsidRDefault="00643E24" w:rsidP="001E7777">
            <w:pPr>
              <w:pStyle w:val="TableData"/>
            </w:pPr>
            <w:r>
              <w:t>V_START</w:t>
            </w:r>
          </w:p>
        </w:tc>
        <w:tc>
          <w:tcPr>
            <w:tcW w:w="1287" w:type="pct"/>
            <w:vAlign w:val="center"/>
          </w:tcPr>
          <w:p w14:paraId="4BF81E64" w14:textId="228D3685" w:rsidR="00643E24" w:rsidRDefault="00643E24" w:rsidP="001E7777">
            <w:pPr>
              <w:pStyle w:val="TableData"/>
            </w:pPr>
            <w:r>
              <w:t>V_2I_Data.14</w:t>
            </w:r>
          </w:p>
        </w:tc>
        <w:tc>
          <w:tcPr>
            <w:tcW w:w="618" w:type="pct"/>
            <w:vAlign w:val="center"/>
          </w:tcPr>
          <w:p w14:paraId="08B2CB02" w14:textId="27F39C69" w:rsidR="00643E24" w:rsidRDefault="00643E24" w:rsidP="001E7777">
            <w:pPr>
              <w:pStyle w:val="TableData"/>
            </w:pPr>
            <w:r>
              <w:t>BOOL</w:t>
            </w:r>
          </w:p>
        </w:tc>
        <w:tc>
          <w:tcPr>
            <w:tcW w:w="2034" w:type="pct"/>
            <w:vAlign w:val="center"/>
          </w:tcPr>
          <w:p w14:paraId="4E22B5B0" w14:textId="0CE087EA" w:rsidR="00B92352" w:rsidRDefault="00CF63EF" w:rsidP="001E7777">
            <w:pPr>
              <w:pStyle w:val="TableData"/>
            </w:pPr>
            <w:r>
              <w:t>V:</w:t>
            </w:r>
            <w:r w:rsidR="00643E24">
              <w:t xml:space="preserve"> START</w:t>
            </w:r>
            <w:r w:rsidR="00B92352">
              <w:t xml:space="preserve"> (N.O.)</w:t>
            </w:r>
          </w:p>
        </w:tc>
      </w:tr>
      <w:tr w:rsidR="00B92352" w14:paraId="0E6F889C" w14:textId="77777777" w:rsidTr="00C901AE">
        <w:trPr>
          <w:cnfStyle w:val="000000100000" w:firstRow="0" w:lastRow="0" w:firstColumn="0" w:lastColumn="0" w:oddVBand="0" w:evenVBand="0" w:oddHBand="1" w:evenHBand="0" w:firstRowFirstColumn="0" w:firstRowLastColumn="0" w:lastRowFirstColumn="0" w:lastRowLastColumn="0"/>
          <w:trHeight w:val="425"/>
        </w:trPr>
        <w:tc>
          <w:tcPr>
            <w:tcW w:w="1061" w:type="pct"/>
            <w:vAlign w:val="center"/>
          </w:tcPr>
          <w:p w14:paraId="4DE1303D" w14:textId="54344ACD" w:rsidR="00B92352" w:rsidRDefault="00B92352" w:rsidP="001E7777">
            <w:pPr>
              <w:pStyle w:val="TableData"/>
            </w:pPr>
            <w:r>
              <w:t>V_STOP</w:t>
            </w:r>
          </w:p>
        </w:tc>
        <w:tc>
          <w:tcPr>
            <w:tcW w:w="1287" w:type="pct"/>
            <w:vAlign w:val="center"/>
          </w:tcPr>
          <w:p w14:paraId="53047C62" w14:textId="22019D31" w:rsidR="00B92352" w:rsidRDefault="00B92352" w:rsidP="001E7777">
            <w:pPr>
              <w:pStyle w:val="TableData"/>
            </w:pPr>
            <w:r>
              <w:t>V_2I_Data.15</w:t>
            </w:r>
          </w:p>
        </w:tc>
        <w:tc>
          <w:tcPr>
            <w:tcW w:w="618" w:type="pct"/>
            <w:vAlign w:val="center"/>
          </w:tcPr>
          <w:p w14:paraId="6E24AED7" w14:textId="1F84BFF5" w:rsidR="00B92352" w:rsidRDefault="00B92352" w:rsidP="001E7777">
            <w:pPr>
              <w:pStyle w:val="TableData"/>
            </w:pPr>
            <w:r>
              <w:t>BOOL</w:t>
            </w:r>
          </w:p>
        </w:tc>
        <w:tc>
          <w:tcPr>
            <w:tcW w:w="2034" w:type="pct"/>
            <w:vAlign w:val="center"/>
          </w:tcPr>
          <w:p w14:paraId="105455E2" w14:textId="2B52E78D" w:rsidR="00B92352" w:rsidRDefault="00CF63EF" w:rsidP="001E7777">
            <w:pPr>
              <w:pStyle w:val="TableData"/>
            </w:pPr>
            <w:r>
              <w:t>V:</w:t>
            </w:r>
            <w:r w:rsidR="00B92352">
              <w:t xml:space="preserve"> STOP (N.C.)</w:t>
            </w:r>
          </w:p>
        </w:tc>
      </w:tr>
    </w:tbl>
    <w:p w14:paraId="2C2E310F" w14:textId="242BB354" w:rsidR="00BA03AE" w:rsidRDefault="00BA03AE" w:rsidP="009E5FF7">
      <w:pPr>
        <w:pStyle w:val="Caption"/>
      </w:pPr>
      <w:r>
        <w:t xml:space="preserve">Table </w:t>
      </w:r>
      <w:r>
        <w:fldChar w:fldCharType="begin"/>
      </w:r>
      <w:r>
        <w:instrText xml:space="preserve"> STYLEREF 1 \s </w:instrText>
      </w:r>
      <w:r>
        <w:fldChar w:fldCharType="separate"/>
      </w:r>
      <w:r w:rsidR="00161317">
        <w:rPr>
          <w:noProof/>
        </w:rPr>
        <w:t>3</w:t>
      </w:r>
      <w:r>
        <w:rPr>
          <w:noProof/>
        </w:rPr>
        <w:fldChar w:fldCharType="end"/>
      </w:r>
      <w:r w:rsidR="00CF63EF">
        <w:t>.</w:t>
      </w:r>
      <w:r>
        <w:fldChar w:fldCharType="begin"/>
      </w:r>
      <w:r>
        <w:instrText xml:space="preserve"> SEQ Table \* ARABIC \s 1 </w:instrText>
      </w:r>
      <w:r>
        <w:fldChar w:fldCharType="separate"/>
      </w:r>
      <w:r w:rsidR="00161317">
        <w:rPr>
          <w:noProof/>
        </w:rPr>
        <w:t>3</w:t>
      </w:r>
      <w:r>
        <w:rPr>
          <w:noProof/>
        </w:rPr>
        <w:fldChar w:fldCharType="end"/>
      </w:r>
      <w:r>
        <w:t>: Input Module 3 – InputBuffer Tags</w:t>
      </w:r>
    </w:p>
    <w:tbl>
      <w:tblPr>
        <w:tblStyle w:val="PlainTable1"/>
        <w:tblW w:w="5000" w:type="pct"/>
        <w:tblLook w:val="0420" w:firstRow="1" w:lastRow="0" w:firstColumn="0" w:lastColumn="0" w:noHBand="0" w:noVBand="1"/>
      </w:tblPr>
      <w:tblGrid>
        <w:gridCol w:w="2137"/>
        <w:gridCol w:w="2592"/>
        <w:gridCol w:w="1245"/>
        <w:gridCol w:w="4096"/>
      </w:tblGrid>
      <w:tr w:rsidR="00BA03AE" w14:paraId="0EA2CDF9" w14:textId="77777777" w:rsidTr="007532EA">
        <w:trPr>
          <w:cnfStyle w:val="100000000000" w:firstRow="1" w:lastRow="0" w:firstColumn="0" w:lastColumn="0" w:oddVBand="0" w:evenVBand="0" w:oddHBand="0" w:evenHBand="0" w:firstRowFirstColumn="0" w:firstRowLastColumn="0" w:lastRowFirstColumn="0" w:lastRowLastColumn="0"/>
          <w:trHeight w:val="425"/>
        </w:trPr>
        <w:tc>
          <w:tcPr>
            <w:tcW w:w="1061" w:type="pct"/>
            <w:vAlign w:val="center"/>
          </w:tcPr>
          <w:p w14:paraId="031CE8D7" w14:textId="77777777" w:rsidR="00BA03AE" w:rsidRPr="0036152A" w:rsidRDefault="00BA03AE" w:rsidP="001E7777">
            <w:pPr>
              <w:pStyle w:val="TableData"/>
            </w:pPr>
            <w:r>
              <w:t>Tag</w:t>
            </w:r>
          </w:p>
        </w:tc>
        <w:tc>
          <w:tcPr>
            <w:tcW w:w="1287" w:type="pct"/>
            <w:vAlign w:val="center"/>
          </w:tcPr>
          <w:p w14:paraId="071D3229" w14:textId="77777777" w:rsidR="00BA03AE" w:rsidRDefault="00BA03AE" w:rsidP="001E7777">
            <w:pPr>
              <w:pStyle w:val="TableData"/>
            </w:pPr>
            <w:r>
              <w:t>Alias</w:t>
            </w:r>
          </w:p>
        </w:tc>
        <w:tc>
          <w:tcPr>
            <w:tcW w:w="618" w:type="pct"/>
            <w:vAlign w:val="center"/>
          </w:tcPr>
          <w:p w14:paraId="061A0F44" w14:textId="77777777" w:rsidR="00BA03AE" w:rsidRDefault="00BA03AE" w:rsidP="001E7777">
            <w:pPr>
              <w:pStyle w:val="TableData"/>
            </w:pPr>
            <w:r>
              <w:t>Type</w:t>
            </w:r>
          </w:p>
        </w:tc>
        <w:tc>
          <w:tcPr>
            <w:tcW w:w="2034" w:type="pct"/>
            <w:vAlign w:val="center"/>
          </w:tcPr>
          <w:p w14:paraId="30C848EF" w14:textId="77777777" w:rsidR="00BA03AE" w:rsidRDefault="00BA03AE" w:rsidP="001E7777">
            <w:pPr>
              <w:pStyle w:val="TableData"/>
            </w:pPr>
            <w:r>
              <w:t>Description</w:t>
            </w:r>
          </w:p>
        </w:tc>
      </w:tr>
      <w:tr w:rsidR="00BA03AE" w14:paraId="6129D14B" w14:textId="77777777" w:rsidTr="007532EA">
        <w:trPr>
          <w:cnfStyle w:val="000000100000" w:firstRow="0" w:lastRow="0" w:firstColumn="0" w:lastColumn="0" w:oddVBand="0" w:evenVBand="0" w:oddHBand="1" w:evenHBand="0" w:firstRowFirstColumn="0" w:firstRowLastColumn="0" w:lastRowFirstColumn="0" w:lastRowLastColumn="0"/>
          <w:trHeight w:val="425"/>
        </w:trPr>
        <w:tc>
          <w:tcPr>
            <w:tcW w:w="1061" w:type="pct"/>
            <w:vAlign w:val="center"/>
          </w:tcPr>
          <w:p w14:paraId="16C4918A" w14:textId="0A1B24D7" w:rsidR="00BA03AE" w:rsidRDefault="00BA03AE" w:rsidP="001E7777">
            <w:pPr>
              <w:pStyle w:val="TableData"/>
            </w:pPr>
            <w:r>
              <w:t>V_FLS1</w:t>
            </w:r>
          </w:p>
        </w:tc>
        <w:tc>
          <w:tcPr>
            <w:tcW w:w="1287" w:type="pct"/>
            <w:vAlign w:val="center"/>
          </w:tcPr>
          <w:p w14:paraId="0E102AEF" w14:textId="138231A1" w:rsidR="00BA03AE" w:rsidRDefault="00BA03AE" w:rsidP="001E7777">
            <w:pPr>
              <w:pStyle w:val="TableData"/>
            </w:pPr>
            <w:r>
              <w:t>V_3I_Data.0</w:t>
            </w:r>
          </w:p>
        </w:tc>
        <w:tc>
          <w:tcPr>
            <w:tcW w:w="618" w:type="pct"/>
            <w:vAlign w:val="center"/>
          </w:tcPr>
          <w:p w14:paraId="1D4BD776" w14:textId="77777777" w:rsidR="00BA03AE" w:rsidRDefault="00BA03AE" w:rsidP="001E7777">
            <w:pPr>
              <w:pStyle w:val="TableData"/>
            </w:pPr>
            <w:r>
              <w:t>BOOL</w:t>
            </w:r>
          </w:p>
        </w:tc>
        <w:tc>
          <w:tcPr>
            <w:tcW w:w="2034" w:type="pct"/>
            <w:vAlign w:val="center"/>
          </w:tcPr>
          <w:p w14:paraId="01958C08" w14:textId="0F4B0398" w:rsidR="00BA03AE" w:rsidRDefault="00CF63EF" w:rsidP="001E7777">
            <w:pPr>
              <w:pStyle w:val="TableData"/>
            </w:pPr>
            <w:r>
              <w:t>V:</w:t>
            </w:r>
            <w:r w:rsidR="006F059F">
              <w:t xml:space="preserve"> Floor Limit Switch 1</w:t>
            </w:r>
          </w:p>
        </w:tc>
      </w:tr>
      <w:tr w:rsidR="00BA03AE" w14:paraId="3C7AD323" w14:textId="77777777" w:rsidTr="007532EA">
        <w:trPr>
          <w:trHeight w:val="425"/>
        </w:trPr>
        <w:tc>
          <w:tcPr>
            <w:tcW w:w="1061" w:type="pct"/>
            <w:vAlign w:val="center"/>
          </w:tcPr>
          <w:p w14:paraId="1C4F018B" w14:textId="09433671" w:rsidR="00BA03AE" w:rsidRDefault="006F059F" w:rsidP="001E7777">
            <w:pPr>
              <w:pStyle w:val="TableData"/>
            </w:pPr>
            <w:r>
              <w:t>V_FLS2</w:t>
            </w:r>
          </w:p>
        </w:tc>
        <w:tc>
          <w:tcPr>
            <w:tcW w:w="1287" w:type="pct"/>
            <w:vAlign w:val="center"/>
          </w:tcPr>
          <w:p w14:paraId="1DFAE187" w14:textId="2BA00888" w:rsidR="00BA03AE" w:rsidRDefault="006F059F" w:rsidP="001E7777">
            <w:pPr>
              <w:pStyle w:val="TableData"/>
            </w:pPr>
            <w:r>
              <w:t>V_3I_Data.1</w:t>
            </w:r>
          </w:p>
        </w:tc>
        <w:tc>
          <w:tcPr>
            <w:tcW w:w="618" w:type="pct"/>
            <w:vAlign w:val="center"/>
          </w:tcPr>
          <w:p w14:paraId="3CAABC14" w14:textId="2DC7DED0" w:rsidR="00BA03AE" w:rsidRDefault="006F059F" w:rsidP="001E7777">
            <w:pPr>
              <w:pStyle w:val="TableData"/>
            </w:pPr>
            <w:r>
              <w:t>BOOL</w:t>
            </w:r>
          </w:p>
        </w:tc>
        <w:tc>
          <w:tcPr>
            <w:tcW w:w="2034" w:type="pct"/>
            <w:vAlign w:val="center"/>
          </w:tcPr>
          <w:p w14:paraId="7CFE2267" w14:textId="5A0589A0" w:rsidR="00BA03AE" w:rsidRDefault="00CF63EF" w:rsidP="001E7777">
            <w:pPr>
              <w:pStyle w:val="TableData"/>
            </w:pPr>
            <w:r>
              <w:t>V:</w:t>
            </w:r>
            <w:r w:rsidR="006F059F">
              <w:t xml:space="preserve"> Floor Limit Switch 2</w:t>
            </w:r>
          </w:p>
        </w:tc>
      </w:tr>
      <w:tr w:rsidR="00BA03AE" w14:paraId="6828410F" w14:textId="77777777" w:rsidTr="007532EA">
        <w:trPr>
          <w:cnfStyle w:val="000000100000" w:firstRow="0" w:lastRow="0" w:firstColumn="0" w:lastColumn="0" w:oddVBand="0" w:evenVBand="0" w:oddHBand="1" w:evenHBand="0" w:firstRowFirstColumn="0" w:firstRowLastColumn="0" w:lastRowFirstColumn="0" w:lastRowLastColumn="0"/>
          <w:trHeight w:val="425"/>
        </w:trPr>
        <w:tc>
          <w:tcPr>
            <w:tcW w:w="1061" w:type="pct"/>
            <w:vAlign w:val="center"/>
          </w:tcPr>
          <w:p w14:paraId="4F02BA29" w14:textId="2498E63E" w:rsidR="00BA03AE" w:rsidRDefault="006F059F" w:rsidP="001E7777">
            <w:pPr>
              <w:pStyle w:val="TableData"/>
            </w:pPr>
            <w:r>
              <w:t>V_FLS3</w:t>
            </w:r>
          </w:p>
        </w:tc>
        <w:tc>
          <w:tcPr>
            <w:tcW w:w="1287" w:type="pct"/>
            <w:vAlign w:val="center"/>
          </w:tcPr>
          <w:p w14:paraId="36AC8592" w14:textId="48F429CB" w:rsidR="00BA03AE" w:rsidRDefault="006F059F" w:rsidP="001E7777">
            <w:pPr>
              <w:pStyle w:val="TableData"/>
            </w:pPr>
            <w:r>
              <w:t>V_3I_Data.2</w:t>
            </w:r>
          </w:p>
        </w:tc>
        <w:tc>
          <w:tcPr>
            <w:tcW w:w="618" w:type="pct"/>
            <w:vAlign w:val="center"/>
          </w:tcPr>
          <w:p w14:paraId="138D013E" w14:textId="6C3BBA6E" w:rsidR="00BA03AE" w:rsidRDefault="006F059F" w:rsidP="001E7777">
            <w:pPr>
              <w:pStyle w:val="TableData"/>
            </w:pPr>
            <w:r>
              <w:t>BOOL</w:t>
            </w:r>
          </w:p>
        </w:tc>
        <w:tc>
          <w:tcPr>
            <w:tcW w:w="2034" w:type="pct"/>
            <w:vAlign w:val="center"/>
          </w:tcPr>
          <w:p w14:paraId="23755AC7" w14:textId="6C7015BC" w:rsidR="00BA03AE" w:rsidRDefault="00CF63EF" w:rsidP="001E7777">
            <w:pPr>
              <w:pStyle w:val="TableData"/>
            </w:pPr>
            <w:r>
              <w:t>V:</w:t>
            </w:r>
            <w:r w:rsidR="006F059F">
              <w:t xml:space="preserve"> Floor Limit Switch 3</w:t>
            </w:r>
          </w:p>
        </w:tc>
      </w:tr>
      <w:tr w:rsidR="00BA03AE" w14:paraId="404114AC" w14:textId="77777777" w:rsidTr="007532EA">
        <w:trPr>
          <w:trHeight w:val="425"/>
        </w:trPr>
        <w:tc>
          <w:tcPr>
            <w:tcW w:w="1061" w:type="pct"/>
            <w:vAlign w:val="center"/>
          </w:tcPr>
          <w:p w14:paraId="6B54C233" w14:textId="48D5E872" w:rsidR="00BA03AE" w:rsidRDefault="006F059F" w:rsidP="001E7777">
            <w:pPr>
              <w:pStyle w:val="TableData"/>
            </w:pPr>
            <w:r>
              <w:t>V_FLS4</w:t>
            </w:r>
          </w:p>
        </w:tc>
        <w:tc>
          <w:tcPr>
            <w:tcW w:w="1287" w:type="pct"/>
            <w:vAlign w:val="center"/>
          </w:tcPr>
          <w:p w14:paraId="2DAB11FE" w14:textId="46D79D0E" w:rsidR="00BA03AE" w:rsidRDefault="006F059F" w:rsidP="001E7777">
            <w:pPr>
              <w:pStyle w:val="TableData"/>
            </w:pPr>
            <w:r>
              <w:t>V_3I_Data.3</w:t>
            </w:r>
          </w:p>
        </w:tc>
        <w:tc>
          <w:tcPr>
            <w:tcW w:w="618" w:type="pct"/>
            <w:vAlign w:val="center"/>
          </w:tcPr>
          <w:p w14:paraId="16DE13AB" w14:textId="77777777" w:rsidR="00BA03AE" w:rsidRDefault="00BA03AE" w:rsidP="001E7777">
            <w:pPr>
              <w:pStyle w:val="TableData"/>
            </w:pPr>
            <w:r>
              <w:t>BOOL</w:t>
            </w:r>
          </w:p>
        </w:tc>
        <w:tc>
          <w:tcPr>
            <w:tcW w:w="2034" w:type="pct"/>
            <w:vAlign w:val="center"/>
          </w:tcPr>
          <w:p w14:paraId="60A54B28" w14:textId="20448588" w:rsidR="00BA03AE" w:rsidRDefault="00CF63EF" w:rsidP="001E7777">
            <w:pPr>
              <w:pStyle w:val="TableData"/>
            </w:pPr>
            <w:r>
              <w:t>V:</w:t>
            </w:r>
            <w:r w:rsidR="006F059F">
              <w:t xml:space="preserve"> Floor Limit Switch 4</w:t>
            </w:r>
          </w:p>
        </w:tc>
      </w:tr>
      <w:tr w:rsidR="00BA03AE" w14:paraId="79F8F352" w14:textId="77777777" w:rsidTr="007532EA">
        <w:trPr>
          <w:cnfStyle w:val="000000100000" w:firstRow="0" w:lastRow="0" w:firstColumn="0" w:lastColumn="0" w:oddVBand="0" w:evenVBand="0" w:oddHBand="1" w:evenHBand="0" w:firstRowFirstColumn="0" w:firstRowLastColumn="0" w:lastRowFirstColumn="0" w:lastRowLastColumn="0"/>
          <w:trHeight w:val="425"/>
        </w:trPr>
        <w:tc>
          <w:tcPr>
            <w:tcW w:w="1061" w:type="pct"/>
            <w:vAlign w:val="center"/>
          </w:tcPr>
          <w:p w14:paraId="1BC2EDD8" w14:textId="78DDBDB8" w:rsidR="00BA03AE" w:rsidRDefault="00D9250F" w:rsidP="001E7777">
            <w:pPr>
              <w:pStyle w:val="TableData"/>
            </w:pPr>
            <w:r>
              <w:t>V_DCLS</w:t>
            </w:r>
          </w:p>
        </w:tc>
        <w:tc>
          <w:tcPr>
            <w:tcW w:w="1287" w:type="pct"/>
            <w:vAlign w:val="center"/>
          </w:tcPr>
          <w:p w14:paraId="202B2567" w14:textId="66D64CD3" w:rsidR="00BA03AE" w:rsidRDefault="00D9250F" w:rsidP="001E7777">
            <w:pPr>
              <w:pStyle w:val="TableData"/>
            </w:pPr>
            <w:r>
              <w:t>V_</w:t>
            </w:r>
            <w:r w:rsidR="00972B59">
              <w:t>3</w:t>
            </w:r>
            <w:r>
              <w:t>I_Data.8</w:t>
            </w:r>
          </w:p>
        </w:tc>
        <w:tc>
          <w:tcPr>
            <w:tcW w:w="618" w:type="pct"/>
            <w:vAlign w:val="center"/>
          </w:tcPr>
          <w:p w14:paraId="3246A128" w14:textId="77777777" w:rsidR="00BA03AE" w:rsidRDefault="00BA03AE" w:rsidP="001E7777">
            <w:pPr>
              <w:pStyle w:val="TableData"/>
            </w:pPr>
            <w:r>
              <w:t>BOOL</w:t>
            </w:r>
          </w:p>
        </w:tc>
        <w:tc>
          <w:tcPr>
            <w:tcW w:w="2034" w:type="pct"/>
            <w:vAlign w:val="center"/>
          </w:tcPr>
          <w:p w14:paraId="5AA152F9" w14:textId="0AF3C98E" w:rsidR="00BA03AE" w:rsidRDefault="00CF63EF" w:rsidP="001E7777">
            <w:pPr>
              <w:pStyle w:val="TableData"/>
            </w:pPr>
            <w:r>
              <w:t>V:</w:t>
            </w:r>
            <w:r w:rsidR="00D9250F">
              <w:t xml:space="preserve"> Door Close Limit Switch</w:t>
            </w:r>
          </w:p>
        </w:tc>
      </w:tr>
      <w:tr w:rsidR="00BA03AE" w14:paraId="4A00D9DC" w14:textId="77777777" w:rsidTr="007532EA">
        <w:trPr>
          <w:trHeight w:val="425"/>
        </w:trPr>
        <w:tc>
          <w:tcPr>
            <w:tcW w:w="1061" w:type="pct"/>
            <w:vAlign w:val="center"/>
          </w:tcPr>
          <w:p w14:paraId="5E9B7AF6" w14:textId="484372D7" w:rsidR="00BA03AE" w:rsidRDefault="00D9250F" w:rsidP="001E7777">
            <w:pPr>
              <w:pStyle w:val="TableData"/>
            </w:pPr>
            <w:r>
              <w:t>V_DOLS</w:t>
            </w:r>
          </w:p>
        </w:tc>
        <w:tc>
          <w:tcPr>
            <w:tcW w:w="1287" w:type="pct"/>
            <w:vAlign w:val="center"/>
          </w:tcPr>
          <w:p w14:paraId="0DC9180C" w14:textId="40D8E4E1" w:rsidR="00BA03AE" w:rsidRDefault="00D9250F" w:rsidP="001E7777">
            <w:pPr>
              <w:pStyle w:val="TableData"/>
            </w:pPr>
            <w:r>
              <w:t>V_</w:t>
            </w:r>
            <w:r w:rsidR="00972B59">
              <w:t>3</w:t>
            </w:r>
            <w:r>
              <w:t>I_Data.9</w:t>
            </w:r>
          </w:p>
        </w:tc>
        <w:tc>
          <w:tcPr>
            <w:tcW w:w="618" w:type="pct"/>
            <w:vAlign w:val="center"/>
          </w:tcPr>
          <w:p w14:paraId="76AC2E51" w14:textId="77777777" w:rsidR="00BA03AE" w:rsidRDefault="00BA03AE" w:rsidP="001E7777">
            <w:pPr>
              <w:pStyle w:val="TableData"/>
            </w:pPr>
            <w:r>
              <w:t>BOOL</w:t>
            </w:r>
          </w:p>
        </w:tc>
        <w:tc>
          <w:tcPr>
            <w:tcW w:w="2034" w:type="pct"/>
            <w:vAlign w:val="center"/>
          </w:tcPr>
          <w:p w14:paraId="4679CED7" w14:textId="0E296F78" w:rsidR="00BA03AE" w:rsidRDefault="00CF63EF" w:rsidP="001E7777">
            <w:pPr>
              <w:pStyle w:val="TableData"/>
            </w:pPr>
            <w:r>
              <w:t>V:</w:t>
            </w:r>
            <w:r w:rsidR="00D9250F">
              <w:t xml:space="preserve"> Door Open Limit Switch</w:t>
            </w:r>
          </w:p>
        </w:tc>
      </w:tr>
      <w:tr w:rsidR="00BA03AE" w14:paraId="77EB45A1" w14:textId="77777777" w:rsidTr="007532EA">
        <w:trPr>
          <w:cnfStyle w:val="000000100000" w:firstRow="0" w:lastRow="0" w:firstColumn="0" w:lastColumn="0" w:oddVBand="0" w:evenVBand="0" w:oddHBand="1" w:evenHBand="0" w:firstRowFirstColumn="0" w:firstRowLastColumn="0" w:lastRowFirstColumn="0" w:lastRowLastColumn="0"/>
          <w:trHeight w:val="425"/>
        </w:trPr>
        <w:tc>
          <w:tcPr>
            <w:tcW w:w="1061" w:type="pct"/>
            <w:vAlign w:val="center"/>
          </w:tcPr>
          <w:p w14:paraId="1DB298E7" w14:textId="36FFC8CB" w:rsidR="00BA03AE" w:rsidRDefault="00855B76" w:rsidP="001E7777">
            <w:pPr>
              <w:pStyle w:val="TableData"/>
            </w:pPr>
            <w:r>
              <w:t>V_TS2</w:t>
            </w:r>
          </w:p>
        </w:tc>
        <w:tc>
          <w:tcPr>
            <w:tcW w:w="1287" w:type="pct"/>
            <w:vAlign w:val="center"/>
          </w:tcPr>
          <w:p w14:paraId="67A0906F" w14:textId="4F4507D1" w:rsidR="00BA03AE" w:rsidRDefault="00855B76" w:rsidP="001E7777">
            <w:pPr>
              <w:pStyle w:val="TableData"/>
            </w:pPr>
            <w:r>
              <w:t>V_3I_Data.10</w:t>
            </w:r>
          </w:p>
        </w:tc>
        <w:tc>
          <w:tcPr>
            <w:tcW w:w="618" w:type="pct"/>
            <w:vAlign w:val="center"/>
          </w:tcPr>
          <w:p w14:paraId="15D1ED36" w14:textId="77777777" w:rsidR="00BA03AE" w:rsidRDefault="00BA03AE" w:rsidP="001E7777">
            <w:pPr>
              <w:pStyle w:val="TableData"/>
            </w:pPr>
            <w:r>
              <w:t>BOOL</w:t>
            </w:r>
          </w:p>
        </w:tc>
        <w:tc>
          <w:tcPr>
            <w:tcW w:w="2034" w:type="pct"/>
            <w:vAlign w:val="center"/>
          </w:tcPr>
          <w:p w14:paraId="3185DFE6" w14:textId="0B8D287D" w:rsidR="00BA03AE" w:rsidRDefault="00CF63EF" w:rsidP="001E7777">
            <w:pPr>
              <w:pStyle w:val="TableData"/>
            </w:pPr>
            <w:r>
              <w:t>V:</w:t>
            </w:r>
            <w:r w:rsidR="00855B76">
              <w:t xml:space="preserve"> Toggle Switch 2</w:t>
            </w:r>
          </w:p>
        </w:tc>
      </w:tr>
      <w:tr w:rsidR="00BA03AE" w14:paraId="02741626" w14:textId="77777777" w:rsidTr="007532EA">
        <w:trPr>
          <w:trHeight w:val="425"/>
        </w:trPr>
        <w:tc>
          <w:tcPr>
            <w:tcW w:w="1061" w:type="pct"/>
            <w:vAlign w:val="center"/>
          </w:tcPr>
          <w:p w14:paraId="17DB31D8" w14:textId="42D5D8CA" w:rsidR="00BA03AE" w:rsidRDefault="00855B76" w:rsidP="001E7777">
            <w:pPr>
              <w:pStyle w:val="TableData"/>
            </w:pPr>
            <w:r>
              <w:t>V_TS1</w:t>
            </w:r>
          </w:p>
        </w:tc>
        <w:tc>
          <w:tcPr>
            <w:tcW w:w="1287" w:type="pct"/>
            <w:vAlign w:val="center"/>
          </w:tcPr>
          <w:p w14:paraId="4F13E4CA" w14:textId="688BA81C" w:rsidR="00BA03AE" w:rsidRDefault="00855B76" w:rsidP="001E7777">
            <w:pPr>
              <w:pStyle w:val="TableData"/>
            </w:pPr>
            <w:r>
              <w:t>V_3I_Data.11</w:t>
            </w:r>
          </w:p>
        </w:tc>
        <w:tc>
          <w:tcPr>
            <w:tcW w:w="618" w:type="pct"/>
            <w:vAlign w:val="center"/>
          </w:tcPr>
          <w:p w14:paraId="493CF180" w14:textId="77777777" w:rsidR="00BA03AE" w:rsidRDefault="00BA03AE" w:rsidP="001E7777">
            <w:pPr>
              <w:pStyle w:val="TableData"/>
            </w:pPr>
            <w:r>
              <w:t>BOOL</w:t>
            </w:r>
          </w:p>
        </w:tc>
        <w:tc>
          <w:tcPr>
            <w:tcW w:w="2034" w:type="pct"/>
            <w:vAlign w:val="center"/>
          </w:tcPr>
          <w:p w14:paraId="4209865B" w14:textId="3FF3F804" w:rsidR="00BA03AE" w:rsidRDefault="00CF63EF" w:rsidP="001E7777">
            <w:pPr>
              <w:pStyle w:val="TableData"/>
            </w:pPr>
            <w:r>
              <w:t>V:</w:t>
            </w:r>
            <w:r w:rsidR="00855B76">
              <w:t xml:space="preserve"> Toggle Switch 1</w:t>
            </w:r>
          </w:p>
        </w:tc>
      </w:tr>
      <w:tr w:rsidR="00BA03AE" w14:paraId="68872B48" w14:textId="77777777" w:rsidTr="007532EA">
        <w:trPr>
          <w:cnfStyle w:val="000000100000" w:firstRow="0" w:lastRow="0" w:firstColumn="0" w:lastColumn="0" w:oddVBand="0" w:evenVBand="0" w:oddHBand="1" w:evenHBand="0" w:firstRowFirstColumn="0" w:firstRowLastColumn="0" w:lastRowFirstColumn="0" w:lastRowLastColumn="0"/>
          <w:trHeight w:val="425"/>
        </w:trPr>
        <w:tc>
          <w:tcPr>
            <w:tcW w:w="1061" w:type="pct"/>
            <w:vAlign w:val="center"/>
          </w:tcPr>
          <w:p w14:paraId="3A824F0D" w14:textId="17B510A0" w:rsidR="00BA03AE" w:rsidRDefault="00855B76" w:rsidP="001E7777">
            <w:pPr>
              <w:pStyle w:val="TableData"/>
            </w:pPr>
            <w:r>
              <w:t>V_TS0</w:t>
            </w:r>
          </w:p>
        </w:tc>
        <w:tc>
          <w:tcPr>
            <w:tcW w:w="1287" w:type="pct"/>
            <w:vAlign w:val="center"/>
          </w:tcPr>
          <w:p w14:paraId="341F75C0" w14:textId="2C744614" w:rsidR="00BA03AE" w:rsidRDefault="00855B76" w:rsidP="001E7777">
            <w:pPr>
              <w:pStyle w:val="TableData"/>
            </w:pPr>
            <w:r>
              <w:t>V_3I_Data.12</w:t>
            </w:r>
          </w:p>
        </w:tc>
        <w:tc>
          <w:tcPr>
            <w:tcW w:w="618" w:type="pct"/>
            <w:vAlign w:val="center"/>
          </w:tcPr>
          <w:p w14:paraId="35F510EE" w14:textId="77777777" w:rsidR="00BA03AE" w:rsidRDefault="00BA03AE" w:rsidP="001E7777">
            <w:pPr>
              <w:pStyle w:val="TableData"/>
            </w:pPr>
            <w:r>
              <w:t>BOOL</w:t>
            </w:r>
          </w:p>
        </w:tc>
        <w:tc>
          <w:tcPr>
            <w:tcW w:w="2034" w:type="pct"/>
            <w:vAlign w:val="center"/>
          </w:tcPr>
          <w:p w14:paraId="15974D8F" w14:textId="4BE8FFF3" w:rsidR="00BA03AE" w:rsidRDefault="00CF63EF" w:rsidP="001E7777">
            <w:pPr>
              <w:pStyle w:val="TableData"/>
            </w:pPr>
            <w:r>
              <w:t>V:</w:t>
            </w:r>
            <w:r w:rsidR="00855B76">
              <w:t xml:space="preserve"> Toggle Switch 0</w:t>
            </w:r>
          </w:p>
        </w:tc>
      </w:tr>
    </w:tbl>
    <w:p w14:paraId="394B027B" w14:textId="35CFB690" w:rsidR="00F10E4F" w:rsidRDefault="00F10E4F" w:rsidP="00CC746C"/>
    <w:p w14:paraId="54254B89" w14:textId="301170FE" w:rsidR="00CC746C" w:rsidRPr="00036257" w:rsidRDefault="00F10E4F" w:rsidP="00F10E4F">
      <w:pPr>
        <w:spacing w:before="0" w:after="160" w:line="259" w:lineRule="auto"/>
        <w:jc w:val="left"/>
      </w:pPr>
      <w:r>
        <w:br w:type="page"/>
      </w:r>
    </w:p>
    <w:p w14:paraId="47FC58E1" w14:textId="11B40D5E" w:rsidR="00BC3F43" w:rsidRDefault="00BC3F43" w:rsidP="009E5FF7">
      <w:pPr>
        <w:pStyle w:val="Caption"/>
      </w:pPr>
      <w:r>
        <w:lastRenderedPageBreak/>
        <w:t xml:space="preserve">Table </w:t>
      </w:r>
      <w:r>
        <w:fldChar w:fldCharType="begin"/>
      </w:r>
      <w:r>
        <w:instrText xml:space="preserve"> STYLEREF 1 \s </w:instrText>
      </w:r>
      <w:r>
        <w:fldChar w:fldCharType="separate"/>
      </w:r>
      <w:r w:rsidR="00161317">
        <w:rPr>
          <w:noProof/>
        </w:rPr>
        <w:t>3</w:t>
      </w:r>
      <w:r>
        <w:rPr>
          <w:noProof/>
        </w:rPr>
        <w:fldChar w:fldCharType="end"/>
      </w:r>
      <w:r w:rsidR="00CF63EF">
        <w:t>.</w:t>
      </w:r>
      <w:r>
        <w:fldChar w:fldCharType="begin"/>
      </w:r>
      <w:r>
        <w:instrText xml:space="preserve"> SEQ Table \* ARABIC \s 1 </w:instrText>
      </w:r>
      <w:r>
        <w:fldChar w:fldCharType="separate"/>
      </w:r>
      <w:r w:rsidR="00161317">
        <w:rPr>
          <w:noProof/>
        </w:rPr>
        <w:t>4</w:t>
      </w:r>
      <w:r>
        <w:rPr>
          <w:noProof/>
        </w:rPr>
        <w:fldChar w:fldCharType="end"/>
      </w:r>
      <w:r>
        <w:t>: Output Module 4 – OutputBuffer Tags</w:t>
      </w:r>
    </w:p>
    <w:tbl>
      <w:tblPr>
        <w:tblStyle w:val="PlainTable1"/>
        <w:tblW w:w="5000" w:type="pct"/>
        <w:tblLook w:val="0420" w:firstRow="1" w:lastRow="0" w:firstColumn="0" w:lastColumn="0" w:noHBand="0" w:noVBand="1"/>
      </w:tblPr>
      <w:tblGrid>
        <w:gridCol w:w="1458"/>
        <w:gridCol w:w="2526"/>
        <w:gridCol w:w="1204"/>
        <w:gridCol w:w="4882"/>
      </w:tblGrid>
      <w:tr w:rsidR="00CF63EF" w14:paraId="54A092F7" w14:textId="30BE4BC7" w:rsidTr="00CF63EF">
        <w:trPr>
          <w:cnfStyle w:val="100000000000" w:firstRow="1" w:lastRow="0" w:firstColumn="0" w:lastColumn="0" w:oddVBand="0" w:evenVBand="0" w:oddHBand="0" w:evenHBand="0" w:firstRowFirstColumn="0" w:firstRowLastColumn="0" w:lastRowFirstColumn="0" w:lastRowLastColumn="0"/>
          <w:trHeight w:val="425"/>
        </w:trPr>
        <w:tc>
          <w:tcPr>
            <w:tcW w:w="724" w:type="pct"/>
            <w:vAlign w:val="center"/>
          </w:tcPr>
          <w:p w14:paraId="36EA99EA" w14:textId="77777777" w:rsidR="00CF63EF" w:rsidRPr="0036152A" w:rsidRDefault="00CF63EF" w:rsidP="001E7777">
            <w:pPr>
              <w:pStyle w:val="TableData"/>
            </w:pPr>
            <w:r>
              <w:t>Tag</w:t>
            </w:r>
          </w:p>
        </w:tc>
        <w:tc>
          <w:tcPr>
            <w:tcW w:w="1254" w:type="pct"/>
            <w:vAlign w:val="center"/>
          </w:tcPr>
          <w:p w14:paraId="611F683E" w14:textId="77777777" w:rsidR="00CF63EF" w:rsidRDefault="00CF63EF" w:rsidP="001E7777">
            <w:pPr>
              <w:pStyle w:val="TableData"/>
            </w:pPr>
            <w:r>
              <w:t>Alias</w:t>
            </w:r>
          </w:p>
        </w:tc>
        <w:tc>
          <w:tcPr>
            <w:tcW w:w="598" w:type="pct"/>
            <w:vAlign w:val="center"/>
          </w:tcPr>
          <w:p w14:paraId="0CEF023F" w14:textId="77777777" w:rsidR="00CF63EF" w:rsidRDefault="00CF63EF" w:rsidP="001E7777">
            <w:pPr>
              <w:pStyle w:val="TableData"/>
            </w:pPr>
            <w:r>
              <w:t>Type</w:t>
            </w:r>
          </w:p>
        </w:tc>
        <w:tc>
          <w:tcPr>
            <w:tcW w:w="2424" w:type="pct"/>
            <w:vAlign w:val="center"/>
          </w:tcPr>
          <w:p w14:paraId="4835D7B2" w14:textId="77777777" w:rsidR="00CF63EF" w:rsidRDefault="00CF63EF" w:rsidP="001E7777">
            <w:pPr>
              <w:pStyle w:val="TableData"/>
            </w:pPr>
            <w:r>
              <w:t>Description</w:t>
            </w:r>
          </w:p>
        </w:tc>
      </w:tr>
      <w:tr w:rsidR="00CF63EF" w14:paraId="55DB8194" w14:textId="05BA3518" w:rsidTr="00CF63EF">
        <w:trPr>
          <w:cnfStyle w:val="000000100000" w:firstRow="0" w:lastRow="0" w:firstColumn="0" w:lastColumn="0" w:oddVBand="0" w:evenVBand="0" w:oddHBand="1" w:evenHBand="0" w:firstRowFirstColumn="0" w:firstRowLastColumn="0" w:lastRowFirstColumn="0" w:lastRowLastColumn="0"/>
          <w:trHeight w:val="425"/>
        </w:trPr>
        <w:tc>
          <w:tcPr>
            <w:tcW w:w="724" w:type="pct"/>
            <w:vAlign w:val="center"/>
          </w:tcPr>
          <w:p w14:paraId="2F32FCA0" w14:textId="7D82D119" w:rsidR="00CF63EF" w:rsidRDefault="00CF63EF" w:rsidP="001E7777">
            <w:pPr>
              <w:pStyle w:val="TableData"/>
            </w:pPr>
            <w:r>
              <w:t>V_IL4</w:t>
            </w:r>
          </w:p>
        </w:tc>
        <w:tc>
          <w:tcPr>
            <w:tcW w:w="1254" w:type="pct"/>
            <w:vAlign w:val="center"/>
          </w:tcPr>
          <w:p w14:paraId="5212595F" w14:textId="07ED282A" w:rsidR="00CF63EF" w:rsidRDefault="00CF63EF" w:rsidP="001E7777">
            <w:pPr>
              <w:pStyle w:val="TableData"/>
            </w:pPr>
            <w:r>
              <w:t>V_4O_Data.0</w:t>
            </w:r>
          </w:p>
        </w:tc>
        <w:tc>
          <w:tcPr>
            <w:tcW w:w="598" w:type="pct"/>
            <w:vAlign w:val="center"/>
          </w:tcPr>
          <w:p w14:paraId="24FB63C9" w14:textId="77777777" w:rsidR="00CF63EF" w:rsidRDefault="00CF63EF" w:rsidP="001E7777">
            <w:pPr>
              <w:pStyle w:val="TableData"/>
            </w:pPr>
            <w:r>
              <w:t>BOOL</w:t>
            </w:r>
          </w:p>
        </w:tc>
        <w:tc>
          <w:tcPr>
            <w:tcW w:w="2424" w:type="pct"/>
            <w:vAlign w:val="center"/>
          </w:tcPr>
          <w:p w14:paraId="5B2FDA6D" w14:textId="2D7B61F7" w:rsidR="00CF63EF" w:rsidRDefault="00CF63EF" w:rsidP="001E7777">
            <w:pPr>
              <w:pStyle w:val="TableData"/>
            </w:pPr>
            <w:r>
              <w:t>V: Indicator Light 4</w:t>
            </w:r>
          </w:p>
        </w:tc>
      </w:tr>
      <w:tr w:rsidR="00CF63EF" w14:paraId="7281888D" w14:textId="30110981" w:rsidTr="00CF63EF">
        <w:trPr>
          <w:trHeight w:val="425"/>
        </w:trPr>
        <w:tc>
          <w:tcPr>
            <w:tcW w:w="724" w:type="pct"/>
            <w:vAlign w:val="center"/>
          </w:tcPr>
          <w:p w14:paraId="6106FFE0" w14:textId="1C8A27DC" w:rsidR="00CF63EF" w:rsidRDefault="00CF63EF" w:rsidP="001E7777">
            <w:pPr>
              <w:pStyle w:val="TableData"/>
            </w:pPr>
            <w:r>
              <w:t>V_IL3</w:t>
            </w:r>
          </w:p>
        </w:tc>
        <w:tc>
          <w:tcPr>
            <w:tcW w:w="1254" w:type="pct"/>
            <w:vAlign w:val="center"/>
          </w:tcPr>
          <w:p w14:paraId="649330E7" w14:textId="2998EE7E" w:rsidR="00CF63EF" w:rsidRDefault="00CF63EF" w:rsidP="001E7777">
            <w:pPr>
              <w:pStyle w:val="TableData"/>
            </w:pPr>
            <w:r>
              <w:t>V_4O_Data.1</w:t>
            </w:r>
          </w:p>
        </w:tc>
        <w:tc>
          <w:tcPr>
            <w:tcW w:w="598" w:type="pct"/>
            <w:vAlign w:val="center"/>
          </w:tcPr>
          <w:p w14:paraId="7DC809C5" w14:textId="57F70980" w:rsidR="00CF63EF" w:rsidRDefault="00CF63EF" w:rsidP="001E7777">
            <w:pPr>
              <w:pStyle w:val="TableData"/>
            </w:pPr>
            <w:r>
              <w:t>BOOL</w:t>
            </w:r>
          </w:p>
        </w:tc>
        <w:tc>
          <w:tcPr>
            <w:tcW w:w="2424" w:type="pct"/>
            <w:vAlign w:val="center"/>
          </w:tcPr>
          <w:p w14:paraId="7E2BD46E" w14:textId="0CEC3756" w:rsidR="00CF63EF" w:rsidRDefault="00CF63EF" w:rsidP="001E7777">
            <w:pPr>
              <w:pStyle w:val="TableData"/>
            </w:pPr>
            <w:r>
              <w:t>V: Indicator Light 3</w:t>
            </w:r>
          </w:p>
        </w:tc>
      </w:tr>
      <w:tr w:rsidR="00CF63EF" w14:paraId="64DB4ADF" w14:textId="518D511F" w:rsidTr="00CF63EF">
        <w:trPr>
          <w:cnfStyle w:val="000000100000" w:firstRow="0" w:lastRow="0" w:firstColumn="0" w:lastColumn="0" w:oddVBand="0" w:evenVBand="0" w:oddHBand="1" w:evenHBand="0" w:firstRowFirstColumn="0" w:firstRowLastColumn="0" w:lastRowFirstColumn="0" w:lastRowLastColumn="0"/>
          <w:trHeight w:val="425"/>
        </w:trPr>
        <w:tc>
          <w:tcPr>
            <w:tcW w:w="724" w:type="pct"/>
            <w:vAlign w:val="center"/>
          </w:tcPr>
          <w:p w14:paraId="6E608E85" w14:textId="7D4E5F23" w:rsidR="00CF63EF" w:rsidRDefault="00CF63EF" w:rsidP="001E7777">
            <w:pPr>
              <w:pStyle w:val="TableData"/>
            </w:pPr>
            <w:r>
              <w:t>V_IL2</w:t>
            </w:r>
          </w:p>
        </w:tc>
        <w:tc>
          <w:tcPr>
            <w:tcW w:w="1254" w:type="pct"/>
            <w:vAlign w:val="center"/>
          </w:tcPr>
          <w:p w14:paraId="0948638E" w14:textId="7A3D8DEE" w:rsidR="00CF63EF" w:rsidRDefault="00CF63EF" w:rsidP="001E7777">
            <w:pPr>
              <w:pStyle w:val="TableData"/>
            </w:pPr>
            <w:r>
              <w:t>V_4O_Data.2</w:t>
            </w:r>
          </w:p>
        </w:tc>
        <w:tc>
          <w:tcPr>
            <w:tcW w:w="598" w:type="pct"/>
            <w:vAlign w:val="center"/>
          </w:tcPr>
          <w:p w14:paraId="391FECF8" w14:textId="77777777" w:rsidR="00CF63EF" w:rsidRDefault="00CF63EF" w:rsidP="001E7777">
            <w:pPr>
              <w:pStyle w:val="TableData"/>
            </w:pPr>
            <w:r>
              <w:t>BOOL</w:t>
            </w:r>
          </w:p>
        </w:tc>
        <w:tc>
          <w:tcPr>
            <w:tcW w:w="2424" w:type="pct"/>
            <w:vAlign w:val="center"/>
          </w:tcPr>
          <w:p w14:paraId="18D2AA48" w14:textId="557072FE" w:rsidR="00CF63EF" w:rsidRDefault="00CF63EF" w:rsidP="001E7777">
            <w:pPr>
              <w:pStyle w:val="TableData"/>
            </w:pPr>
            <w:r>
              <w:t>V: Indicator Light 2</w:t>
            </w:r>
          </w:p>
        </w:tc>
      </w:tr>
      <w:tr w:rsidR="00CF63EF" w14:paraId="0D1809F3" w14:textId="7D8A9F2A" w:rsidTr="00CF63EF">
        <w:trPr>
          <w:trHeight w:val="425"/>
        </w:trPr>
        <w:tc>
          <w:tcPr>
            <w:tcW w:w="724" w:type="pct"/>
            <w:vAlign w:val="center"/>
          </w:tcPr>
          <w:p w14:paraId="4BD42820" w14:textId="54B8B7ED" w:rsidR="00CF63EF" w:rsidRDefault="00CF63EF" w:rsidP="001E7777">
            <w:pPr>
              <w:pStyle w:val="TableData"/>
            </w:pPr>
            <w:r>
              <w:t>V_IL1</w:t>
            </w:r>
          </w:p>
        </w:tc>
        <w:tc>
          <w:tcPr>
            <w:tcW w:w="1254" w:type="pct"/>
            <w:vAlign w:val="center"/>
          </w:tcPr>
          <w:p w14:paraId="251428AC" w14:textId="03F1C546" w:rsidR="00CF63EF" w:rsidRDefault="00CF63EF" w:rsidP="001E7777">
            <w:pPr>
              <w:pStyle w:val="TableData"/>
            </w:pPr>
            <w:r>
              <w:t>V_4O_Data.3</w:t>
            </w:r>
          </w:p>
        </w:tc>
        <w:tc>
          <w:tcPr>
            <w:tcW w:w="598" w:type="pct"/>
            <w:vAlign w:val="center"/>
          </w:tcPr>
          <w:p w14:paraId="1169082F" w14:textId="77777777" w:rsidR="00CF63EF" w:rsidRDefault="00CF63EF" w:rsidP="001E7777">
            <w:pPr>
              <w:pStyle w:val="TableData"/>
            </w:pPr>
            <w:r>
              <w:t>BOOL</w:t>
            </w:r>
          </w:p>
        </w:tc>
        <w:tc>
          <w:tcPr>
            <w:tcW w:w="2424" w:type="pct"/>
            <w:vAlign w:val="center"/>
          </w:tcPr>
          <w:p w14:paraId="056BA14F" w14:textId="3668C40C" w:rsidR="00CF63EF" w:rsidRDefault="00CF63EF" w:rsidP="001E7777">
            <w:pPr>
              <w:pStyle w:val="TableData"/>
            </w:pPr>
            <w:r>
              <w:t>V: Indicator Light 1</w:t>
            </w:r>
          </w:p>
        </w:tc>
      </w:tr>
      <w:tr w:rsidR="00CF63EF" w14:paraId="42CA24FC" w14:textId="4E487BFF" w:rsidTr="00CF63EF">
        <w:trPr>
          <w:cnfStyle w:val="000000100000" w:firstRow="0" w:lastRow="0" w:firstColumn="0" w:lastColumn="0" w:oddVBand="0" w:evenVBand="0" w:oddHBand="1" w:evenHBand="0" w:firstRowFirstColumn="0" w:firstRowLastColumn="0" w:lastRowFirstColumn="0" w:lastRowLastColumn="0"/>
          <w:trHeight w:val="425"/>
        </w:trPr>
        <w:tc>
          <w:tcPr>
            <w:tcW w:w="724" w:type="pct"/>
            <w:vAlign w:val="center"/>
          </w:tcPr>
          <w:p w14:paraId="6E42763B" w14:textId="267FDF2A" w:rsidR="00CF63EF" w:rsidRDefault="00CF63EF" w:rsidP="001E7777">
            <w:pPr>
              <w:pStyle w:val="TableData"/>
            </w:pPr>
            <w:r>
              <w:t>V_ILO</w:t>
            </w:r>
          </w:p>
        </w:tc>
        <w:tc>
          <w:tcPr>
            <w:tcW w:w="1254" w:type="pct"/>
            <w:vAlign w:val="center"/>
          </w:tcPr>
          <w:p w14:paraId="06BEB62A" w14:textId="7A57A304" w:rsidR="00CF63EF" w:rsidRDefault="00CF63EF" w:rsidP="001E7777">
            <w:pPr>
              <w:pStyle w:val="TableData"/>
            </w:pPr>
            <w:r>
              <w:t>V_4O_Data.4</w:t>
            </w:r>
          </w:p>
        </w:tc>
        <w:tc>
          <w:tcPr>
            <w:tcW w:w="598" w:type="pct"/>
            <w:vAlign w:val="center"/>
          </w:tcPr>
          <w:p w14:paraId="5D5F1F21" w14:textId="77777777" w:rsidR="00CF63EF" w:rsidRDefault="00CF63EF" w:rsidP="001E7777">
            <w:pPr>
              <w:pStyle w:val="TableData"/>
            </w:pPr>
            <w:r>
              <w:t>BOOL</w:t>
            </w:r>
          </w:p>
        </w:tc>
        <w:tc>
          <w:tcPr>
            <w:tcW w:w="2424" w:type="pct"/>
            <w:vAlign w:val="center"/>
          </w:tcPr>
          <w:p w14:paraId="253A25D5" w14:textId="48081491" w:rsidR="00CF63EF" w:rsidRDefault="00CF63EF" w:rsidP="001E7777">
            <w:pPr>
              <w:pStyle w:val="TableData"/>
            </w:pPr>
            <w:r>
              <w:t>V: Indicator Light Open</w:t>
            </w:r>
          </w:p>
        </w:tc>
      </w:tr>
      <w:tr w:rsidR="00CF63EF" w14:paraId="38912A71" w14:textId="6D0DBF49" w:rsidTr="00CF63EF">
        <w:trPr>
          <w:trHeight w:val="425"/>
        </w:trPr>
        <w:tc>
          <w:tcPr>
            <w:tcW w:w="724" w:type="pct"/>
            <w:vAlign w:val="center"/>
          </w:tcPr>
          <w:p w14:paraId="5FF9B1C2" w14:textId="42E42074" w:rsidR="00CF63EF" w:rsidRDefault="00CF63EF" w:rsidP="001E7777">
            <w:pPr>
              <w:pStyle w:val="TableData"/>
            </w:pPr>
            <w:r>
              <w:t>V_ILC</w:t>
            </w:r>
          </w:p>
        </w:tc>
        <w:tc>
          <w:tcPr>
            <w:tcW w:w="1254" w:type="pct"/>
            <w:vAlign w:val="center"/>
          </w:tcPr>
          <w:p w14:paraId="092553FE" w14:textId="2C53006D" w:rsidR="00CF63EF" w:rsidRDefault="00CF63EF" w:rsidP="001E7777">
            <w:pPr>
              <w:pStyle w:val="TableData"/>
            </w:pPr>
            <w:r>
              <w:t>V_4O_Data.5</w:t>
            </w:r>
          </w:p>
        </w:tc>
        <w:tc>
          <w:tcPr>
            <w:tcW w:w="598" w:type="pct"/>
            <w:vAlign w:val="center"/>
          </w:tcPr>
          <w:p w14:paraId="7813FC0E" w14:textId="77777777" w:rsidR="00CF63EF" w:rsidRDefault="00CF63EF" w:rsidP="001E7777">
            <w:pPr>
              <w:pStyle w:val="TableData"/>
            </w:pPr>
            <w:r>
              <w:t>BOOL</w:t>
            </w:r>
          </w:p>
        </w:tc>
        <w:tc>
          <w:tcPr>
            <w:tcW w:w="2424" w:type="pct"/>
            <w:vAlign w:val="center"/>
          </w:tcPr>
          <w:p w14:paraId="31B99B8C" w14:textId="65F67D15" w:rsidR="00CF63EF" w:rsidRDefault="00CF63EF" w:rsidP="001E7777">
            <w:pPr>
              <w:pStyle w:val="TableData"/>
            </w:pPr>
            <w:r>
              <w:t>V: Indicator Light Close</w:t>
            </w:r>
          </w:p>
        </w:tc>
      </w:tr>
      <w:tr w:rsidR="00CF63EF" w14:paraId="7C8EFB4C" w14:textId="7A2EE03F" w:rsidTr="00CF63EF">
        <w:trPr>
          <w:cnfStyle w:val="000000100000" w:firstRow="0" w:lastRow="0" w:firstColumn="0" w:lastColumn="0" w:oddVBand="0" w:evenVBand="0" w:oddHBand="1" w:evenHBand="0" w:firstRowFirstColumn="0" w:firstRowLastColumn="0" w:lastRowFirstColumn="0" w:lastRowLastColumn="0"/>
          <w:trHeight w:val="425"/>
        </w:trPr>
        <w:tc>
          <w:tcPr>
            <w:tcW w:w="724" w:type="pct"/>
            <w:vAlign w:val="center"/>
          </w:tcPr>
          <w:p w14:paraId="34161010" w14:textId="3FA066E7" w:rsidR="00CF63EF" w:rsidRDefault="00CF63EF" w:rsidP="001E7777">
            <w:pPr>
              <w:pStyle w:val="TableData"/>
            </w:pPr>
            <w:r>
              <w:t>V_ILE5</w:t>
            </w:r>
          </w:p>
        </w:tc>
        <w:tc>
          <w:tcPr>
            <w:tcW w:w="1254" w:type="pct"/>
            <w:vAlign w:val="center"/>
          </w:tcPr>
          <w:p w14:paraId="4D72F593" w14:textId="2B9F6FB1" w:rsidR="00CF63EF" w:rsidRDefault="00CF63EF" w:rsidP="001E7777">
            <w:pPr>
              <w:pStyle w:val="TableData"/>
            </w:pPr>
            <w:r>
              <w:t>V_4O_Data.6</w:t>
            </w:r>
          </w:p>
        </w:tc>
        <w:tc>
          <w:tcPr>
            <w:tcW w:w="598" w:type="pct"/>
            <w:vAlign w:val="center"/>
          </w:tcPr>
          <w:p w14:paraId="4E43F858" w14:textId="77777777" w:rsidR="00CF63EF" w:rsidRDefault="00CF63EF" w:rsidP="001E7777">
            <w:pPr>
              <w:pStyle w:val="TableData"/>
            </w:pPr>
            <w:r>
              <w:t>BOOL</w:t>
            </w:r>
          </w:p>
        </w:tc>
        <w:tc>
          <w:tcPr>
            <w:tcW w:w="2424" w:type="pct"/>
            <w:vAlign w:val="center"/>
          </w:tcPr>
          <w:p w14:paraId="209B300C" w14:textId="42CFF5B2" w:rsidR="00CF63EF" w:rsidRDefault="00CF63EF" w:rsidP="001E7777">
            <w:pPr>
              <w:pStyle w:val="TableData"/>
            </w:pPr>
            <w:r>
              <w:t>V: Indicator Light Emergency 5</w:t>
            </w:r>
          </w:p>
        </w:tc>
      </w:tr>
      <w:tr w:rsidR="00CF63EF" w14:paraId="47AF7303" w14:textId="522158D4" w:rsidTr="00CF63EF">
        <w:trPr>
          <w:trHeight w:val="425"/>
        </w:trPr>
        <w:tc>
          <w:tcPr>
            <w:tcW w:w="724" w:type="pct"/>
            <w:vAlign w:val="center"/>
          </w:tcPr>
          <w:p w14:paraId="144B82A1" w14:textId="09C390C7" w:rsidR="00CF63EF" w:rsidRDefault="00CF63EF" w:rsidP="001E7777">
            <w:pPr>
              <w:pStyle w:val="TableData"/>
            </w:pPr>
            <w:r>
              <w:t>V_FIL4</w:t>
            </w:r>
          </w:p>
        </w:tc>
        <w:tc>
          <w:tcPr>
            <w:tcW w:w="1254" w:type="pct"/>
            <w:vAlign w:val="center"/>
          </w:tcPr>
          <w:p w14:paraId="2FDF233F" w14:textId="767DAA90" w:rsidR="00CF63EF" w:rsidRDefault="00CF63EF" w:rsidP="001E7777">
            <w:pPr>
              <w:pStyle w:val="TableData"/>
            </w:pPr>
            <w:r>
              <w:t>V_4O_Data.8</w:t>
            </w:r>
          </w:p>
        </w:tc>
        <w:tc>
          <w:tcPr>
            <w:tcW w:w="598" w:type="pct"/>
            <w:vAlign w:val="center"/>
          </w:tcPr>
          <w:p w14:paraId="1E57E9AD" w14:textId="77777777" w:rsidR="00CF63EF" w:rsidRDefault="00CF63EF" w:rsidP="001E7777">
            <w:pPr>
              <w:pStyle w:val="TableData"/>
            </w:pPr>
            <w:r>
              <w:t>BOOL</w:t>
            </w:r>
          </w:p>
        </w:tc>
        <w:tc>
          <w:tcPr>
            <w:tcW w:w="2424" w:type="pct"/>
            <w:vAlign w:val="center"/>
          </w:tcPr>
          <w:p w14:paraId="2DAC57C2" w14:textId="4B14A4B1" w:rsidR="00CF63EF" w:rsidRDefault="00CF63EF" w:rsidP="001E7777">
            <w:pPr>
              <w:pStyle w:val="TableData"/>
            </w:pPr>
            <w:r>
              <w:t>V: Floor Indicator Light 4</w:t>
            </w:r>
          </w:p>
        </w:tc>
      </w:tr>
      <w:tr w:rsidR="00CF63EF" w14:paraId="0808E35A" w14:textId="564C947F" w:rsidTr="00CF63EF">
        <w:trPr>
          <w:cnfStyle w:val="000000100000" w:firstRow="0" w:lastRow="0" w:firstColumn="0" w:lastColumn="0" w:oddVBand="0" w:evenVBand="0" w:oddHBand="1" w:evenHBand="0" w:firstRowFirstColumn="0" w:firstRowLastColumn="0" w:lastRowFirstColumn="0" w:lastRowLastColumn="0"/>
          <w:trHeight w:val="425"/>
        </w:trPr>
        <w:tc>
          <w:tcPr>
            <w:tcW w:w="724" w:type="pct"/>
            <w:vAlign w:val="center"/>
          </w:tcPr>
          <w:p w14:paraId="30DC0325" w14:textId="27FFB4E6" w:rsidR="00CF63EF" w:rsidRDefault="00CF63EF" w:rsidP="001E7777">
            <w:pPr>
              <w:pStyle w:val="TableData"/>
            </w:pPr>
            <w:r>
              <w:t>V_FIL3</w:t>
            </w:r>
          </w:p>
        </w:tc>
        <w:tc>
          <w:tcPr>
            <w:tcW w:w="1254" w:type="pct"/>
            <w:vAlign w:val="center"/>
          </w:tcPr>
          <w:p w14:paraId="0371801B" w14:textId="7BAAF76E" w:rsidR="00CF63EF" w:rsidRDefault="00CF63EF" w:rsidP="001E7777">
            <w:pPr>
              <w:pStyle w:val="TableData"/>
            </w:pPr>
            <w:r>
              <w:t>V_4O_Data.9</w:t>
            </w:r>
          </w:p>
        </w:tc>
        <w:tc>
          <w:tcPr>
            <w:tcW w:w="598" w:type="pct"/>
            <w:vAlign w:val="center"/>
          </w:tcPr>
          <w:p w14:paraId="344C413C" w14:textId="77777777" w:rsidR="00CF63EF" w:rsidRDefault="00CF63EF" w:rsidP="001E7777">
            <w:pPr>
              <w:pStyle w:val="TableData"/>
            </w:pPr>
            <w:r>
              <w:t>BOOL</w:t>
            </w:r>
          </w:p>
        </w:tc>
        <w:tc>
          <w:tcPr>
            <w:tcW w:w="2424" w:type="pct"/>
            <w:vAlign w:val="center"/>
          </w:tcPr>
          <w:p w14:paraId="6C6F61D4" w14:textId="1F00271A" w:rsidR="00CF63EF" w:rsidRDefault="00CF63EF" w:rsidP="001E7777">
            <w:pPr>
              <w:pStyle w:val="TableData"/>
            </w:pPr>
            <w:r>
              <w:t>V: Floor Indicator Light 3</w:t>
            </w:r>
          </w:p>
        </w:tc>
      </w:tr>
      <w:tr w:rsidR="00CF63EF" w14:paraId="5E59AB85" w14:textId="77777777" w:rsidTr="00CF63EF">
        <w:trPr>
          <w:trHeight w:val="425"/>
        </w:trPr>
        <w:tc>
          <w:tcPr>
            <w:tcW w:w="724" w:type="pct"/>
            <w:vAlign w:val="center"/>
          </w:tcPr>
          <w:p w14:paraId="2AB4E8E2" w14:textId="17D87763" w:rsidR="00CF63EF" w:rsidRDefault="00CF63EF" w:rsidP="001E7777">
            <w:pPr>
              <w:pStyle w:val="TableData"/>
            </w:pPr>
            <w:r>
              <w:t>V_FIL2</w:t>
            </w:r>
          </w:p>
        </w:tc>
        <w:tc>
          <w:tcPr>
            <w:tcW w:w="1254" w:type="pct"/>
            <w:vAlign w:val="center"/>
          </w:tcPr>
          <w:p w14:paraId="7956FC57" w14:textId="7C3E4C10" w:rsidR="00CF63EF" w:rsidRDefault="00CF63EF" w:rsidP="001E7777">
            <w:pPr>
              <w:pStyle w:val="TableData"/>
            </w:pPr>
            <w:r>
              <w:t>V_4O_Data.10</w:t>
            </w:r>
          </w:p>
        </w:tc>
        <w:tc>
          <w:tcPr>
            <w:tcW w:w="598" w:type="pct"/>
            <w:vAlign w:val="center"/>
          </w:tcPr>
          <w:p w14:paraId="191B986F" w14:textId="2BD42946" w:rsidR="00CF63EF" w:rsidRDefault="00CF63EF" w:rsidP="001E7777">
            <w:pPr>
              <w:pStyle w:val="TableData"/>
            </w:pPr>
            <w:r>
              <w:t>BOOL</w:t>
            </w:r>
          </w:p>
        </w:tc>
        <w:tc>
          <w:tcPr>
            <w:tcW w:w="2424" w:type="pct"/>
            <w:vAlign w:val="center"/>
          </w:tcPr>
          <w:p w14:paraId="52B3937E" w14:textId="25801FF2" w:rsidR="00CF63EF" w:rsidRDefault="00CF63EF" w:rsidP="001E7777">
            <w:pPr>
              <w:pStyle w:val="TableData"/>
            </w:pPr>
            <w:r>
              <w:t>V: Floor Indicator Light 2</w:t>
            </w:r>
          </w:p>
        </w:tc>
      </w:tr>
      <w:tr w:rsidR="00CF63EF" w14:paraId="424C2122" w14:textId="77777777" w:rsidTr="00CF63EF">
        <w:trPr>
          <w:cnfStyle w:val="000000100000" w:firstRow="0" w:lastRow="0" w:firstColumn="0" w:lastColumn="0" w:oddVBand="0" w:evenVBand="0" w:oddHBand="1" w:evenHBand="0" w:firstRowFirstColumn="0" w:firstRowLastColumn="0" w:lastRowFirstColumn="0" w:lastRowLastColumn="0"/>
          <w:trHeight w:val="425"/>
        </w:trPr>
        <w:tc>
          <w:tcPr>
            <w:tcW w:w="724" w:type="pct"/>
            <w:vAlign w:val="center"/>
          </w:tcPr>
          <w:p w14:paraId="05E4EE04" w14:textId="6203AA49" w:rsidR="00CF63EF" w:rsidRDefault="00CF63EF" w:rsidP="001E7777">
            <w:pPr>
              <w:pStyle w:val="TableData"/>
            </w:pPr>
            <w:r>
              <w:t>V_FIL1</w:t>
            </w:r>
          </w:p>
        </w:tc>
        <w:tc>
          <w:tcPr>
            <w:tcW w:w="1254" w:type="pct"/>
            <w:vAlign w:val="center"/>
          </w:tcPr>
          <w:p w14:paraId="3A8BCA0C" w14:textId="597FA00A" w:rsidR="00CF63EF" w:rsidRDefault="00CF63EF" w:rsidP="001E7777">
            <w:pPr>
              <w:pStyle w:val="TableData"/>
            </w:pPr>
            <w:r>
              <w:t>V_4O_Data.11</w:t>
            </w:r>
          </w:p>
        </w:tc>
        <w:tc>
          <w:tcPr>
            <w:tcW w:w="598" w:type="pct"/>
            <w:vAlign w:val="center"/>
          </w:tcPr>
          <w:p w14:paraId="1FD309D9" w14:textId="3CBE01CD" w:rsidR="00CF63EF" w:rsidRDefault="00CF63EF" w:rsidP="001E7777">
            <w:pPr>
              <w:pStyle w:val="TableData"/>
            </w:pPr>
            <w:r>
              <w:t>BOOL</w:t>
            </w:r>
          </w:p>
        </w:tc>
        <w:tc>
          <w:tcPr>
            <w:tcW w:w="2424" w:type="pct"/>
            <w:vAlign w:val="center"/>
          </w:tcPr>
          <w:p w14:paraId="7E2D9B5A" w14:textId="6633D856" w:rsidR="00CF63EF" w:rsidRDefault="00CF63EF" w:rsidP="001E7777">
            <w:pPr>
              <w:pStyle w:val="TableData"/>
            </w:pPr>
            <w:r>
              <w:t xml:space="preserve">V: Floor Indicator </w:t>
            </w:r>
          </w:p>
        </w:tc>
      </w:tr>
    </w:tbl>
    <w:p w14:paraId="5806A55F" w14:textId="77777777" w:rsidR="00BC3F43" w:rsidRPr="00036257" w:rsidRDefault="00BC3F43" w:rsidP="00BC3F43"/>
    <w:p w14:paraId="194214FF" w14:textId="0A0EDD8D" w:rsidR="00CC746C" w:rsidRDefault="00CF63EF" w:rsidP="00E7082F">
      <w:pPr>
        <w:pStyle w:val="Heading2"/>
      </w:pPr>
      <w:bookmarkStart w:id="20" w:name="_Toc195422011"/>
      <w:r>
        <w:t>ElevatorStateMachine</w:t>
      </w:r>
      <w:bookmarkEnd w:id="20"/>
    </w:p>
    <w:p w14:paraId="77560DD0" w14:textId="30238A80" w:rsidR="00CF63EF" w:rsidRDefault="00CF63EF" w:rsidP="00CF63EF">
      <w:r>
        <w:t>This subroutine is responsible for the main elevator operation. The elevator actuators are only controlled by the logic within this subroutine and is also the only subroutine which may call the door state machine subroutine. The logic within this subroutine implements a finite state machine.</w:t>
      </w:r>
    </w:p>
    <w:p w14:paraId="1F28F77F" w14:textId="77753AE1" w:rsidR="00CF63EF" w:rsidRDefault="00CF63EF" w:rsidP="009E5FF7">
      <w:pPr>
        <w:pStyle w:val="Caption"/>
      </w:pPr>
      <w:r>
        <w:t xml:space="preserve">Table </w:t>
      </w:r>
      <w:r>
        <w:fldChar w:fldCharType="begin"/>
      </w:r>
      <w:r>
        <w:instrText xml:space="preserve"> STYLEREF 1 \s </w:instrText>
      </w:r>
      <w:r>
        <w:fldChar w:fldCharType="separate"/>
      </w:r>
      <w:r w:rsidR="00161317">
        <w:rPr>
          <w:noProof/>
        </w:rPr>
        <w:t>3</w:t>
      </w:r>
      <w:r>
        <w:rPr>
          <w:noProof/>
        </w:rPr>
        <w:fldChar w:fldCharType="end"/>
      </w:r>
      <w:r>
        <w:t>.</w:t>
      </w:r>
      <w:r>
        <w:fldChar w:fldCharType="begin"/>
      </w:r>
      <w:r>
        <w:instrText xml:space="preserve"> SEQ Table \* ARABIC \s 1 </w:instrText>
      </w:r>
      <w:r>
        <w:fldChar w:fldCharType="separate"/>
      </w:r>
      <w:r w:rsidR="00161317">
        <w:rPr>
          <w:noProof/>
        </w:rPr>
        <w:t>5</w:t>
      </w:r>
      <w:r>
        <w:rPr>
          <w:noProof/>
        </w:rPr>
        <w:fldChar w:fldCharType="end"/>
      </w:r>
      <w:r>
        <w:t>: ElevatorStateMachine Tags</w:t>
      </w:r>
    </w:p>
    <w:tbl>
      <w:tblPr>
        <w:tblStyle w:val="PlainTable1"/>
        <w:tblW w:w="5000" w:type="pct"/>
        <w:tblLook w:val="0420" w:firstRow="1" w:lastRow="0" w:firstColumn="0" w:lastColumn="0" w:noHBand="0" w:noVBand="1"/>
      </w:tblPr>
      <w:tblGrid>
        <w:gridCol w:w="1952"/>
        <w:gridCol w:w="2370"/>
        <w:gridCol w:w="1909"/>
        <w:gridCol w:w="2127"/>
        <w:gridCol w:w="1712"/>
      </w:tblGrid>
      <w:tr w:rsidR="00CF63EF" w14:paraId="5A8D62F6" w14:textId="77777777" w:rsidTr="00EB745B">
        <w:trPr>
          <w:cnfStyle w:val="100000000000" w:firstRow="1" w:lastRow="0" w:firstColumn="0" w:lastColumn="0" w:oddVBand="0" w:evenVBand="0" w:oddHBand="0" w:evenHBand="0" w:firstRowFirstColumn="0" w:firstRowLastColumn="0" w:lastRowFirstColumn="0" w:lastRowLastColumn="0"/>
          <w:trHeight w:val="425"/>
        </w:trPr>
        <w:tc>
          <w:tcPr>
            <w:tcW w:w="969" w:type="pct"/>
            <w:vAlign w:val="center"/>
          </w:tcPr>
          <w:p w14:paraId="01AB7DE2" w14:textId="77777777" w:rsidR="00CF63EF" w:rsidRPr="0036152A" w:rsidRDefault="00CF63EF" w:rsidP="001E7777">
            <w:pPr>
              <w:pStyle w:val="TableData"/>
            </w:pPr>
            <w:r>
              <w:t>Tag</w:t>
            </w:r>
          </w:p>
        </w:tc>
        <w:tc>
          <w:tcPr>
            <w:tcW w:w="1177" w:type="pct"/>
          </w:tcPr>
          <w:p w14:paraId="14722460" w14:textId="220D922A" w:rsidR="00CF63EF" w:rsidRDefault="00CF63EF" w:rsidP="001E7777">
            <w:pPr>
              <w:pStyle w:val="TableData"/>
            </w:pPr>
            <w:r>
              <w:t>Alias</w:t>
            </w:r>
          </w:p>
        </w:tc>
        <w:tc>
          <w:tcPr>
            <w:tcW w:w="948" w:type="pct"/>
            <w:vAlign w:val="center"/>
          </w:tcPr>
          <w:p w14:paraId="2B090A2A" w14:textId="51D93279" w:rsidR="00CF63EF" w:rsidRDefault="00CF63EF" w:rsidP="001E7777">
            <w:pPr>
              <w:pStyle w:val="TableData"/>
            </w:pPr>
            <w:r>
              <w:t>Description</w:t>
            </w:r>
          </w:p>
        </w:tc>
        <w:tc>
          <w:tcPr>
            <w:tcW w:w="1056" w:type="pct"/>
            <w:vAlign w:val="center"/>
          </w:tcPr>
          <w:p w14:paraId="14D7B68B" w14:textId="77777777" w:rsidR="00CF63EF" w:rsidRDefault="00CF63EF" w:rsidP="001E7777">
            <w:pPr>
              <w:pStyle w:val="TableData"/>
            </w:pPr>
            <w:r>
              <w:t>Type</w:t>
            </w:r>
          </w:p>
        </w:tc>
        <w:tc>
          <w:tcPr>
            <w:tcW w:w="850" w:type="pct"/>
            <w:vAlign w:val="center"/>
          </w:tcPr>
          <w:p w14:paraId="3282AF57" w14:textId="31D0C77A" w:rsidR="00CF63EF" w:rsidRDefault="00CF63EF" w:rsidP="001E7777">
            <w:pPr>
              <w:pStyle w:val="TableData"/>
            </w:pPr>
            <w:r>
              <w:t>Read By</w:t>
            </w:r>
          </w:p>
        </w:tc>
      </w:tr>
      <w:tr w:rsidR="00CF63EF" w14:paraId="6F37AAA1" w14:textId="77777777" w:rsidTr="00EB745B">
        <w:trPr>
          <w:cnfStyle w:val="000000100000" w:firstRow="0" w:lastRow="0" w:firstColumn="0" w:lastColumn="0" w:oddVBand="0" w:evenVBand="0" w:oddHBand="1" w:evenHBand="0" w:firstRowFirstColumn="0" w:firstRowLastColumn="0" w:lastRowFirstColumn="0" w:lastRowLastColumn="0"/>
          <w:trHeight w:val="1021"/>
        </w:trPr>
        <w:tc>
          <w:tcPr>
            <w:tcW w:w="969" w:type="pct"/>
            <w:vAlign w:val="center"/>
          </w:tcPr>
          <w:p w14:paraId="7D1A66B5" w14:textId="40A276DE" w:rsidR="00CF63EF" w:rsidRDefault="00EB745B" w:rsidP="001E7777">
            <w:pPr>
              <w:pStyle w:val="TableData"/>
            </w:pPr>
            <w:r>
              <w:t>See Tags.PDF</w:t>
            </w:r>
          </w:p>
        </w:tc>
        <w:tc>
          <w:tcPr>
            <w:tcW w:w="1177" w:type="pct"/>
            <w:vAlign w:val="center"/>
          </w:tcPr>
          <w:p w14:paraId="005001FB" w14:textId="4F8DFA8F" w:rsidR="00CF63EF" w:rsidRDefault="00EB745B" w:rsidP="001E7777">
            <w:pPr>
              <w:pStyle w:val="TableData"/>
            </w:pPr>
            <w:r>
              <w:t>See Tags.PDF</w:t>
            </w:r>
          </w:p>
        </w:tc>
        <w:tc>
          <w:tcPr>
            <w:tcW w:w="948" w:type="pct"/>
            <w:vAlign w:val="center"/>
          </w:tcPr>
          <w:p w14:paraId="78E32ACE" w14:textId="59EC7ACC" w:rsidR="00CF63EF" w:rsidRDefault="00EB745B" w:rsidP="001E7777">
            <w:pPr>
              <w:pStyle w:val="TableData"/>
            </w:pPr>
            <w:r>
              <w:t>See Tags.PDF</w:t>
            </w:r>
          </w:p>
        </w:tc>
        <w:tc>
          <w:tcPr>
            <w:tcW w:w="1056" w:type="pct"/>
            <w:vAlign w:val="center"/>
          </w:tcPr>
          <w:p w14:paraId="3DEE272F" w14:textId="23EFD56F" w:rsidR="00CF63EF" w:rsidRDefault="00EB745B" w:rsidP="001E7777">
            <w:pPr>
              <w:pStyle w:val="TableData"/>
            </w:pPr>
            <w:r>
              <w:t>See Tags.PDF</w:t>
            </w:r>
          </w:p>
        </w:tc>
        <w:tc>
          <w:tcPr>
            <w:tcW w:w="850" w:type="pct"/>
            <w:vAlign w:val="center"/>
          </w:tcPr>
          <w:p w14:paraId="746203C6" w14:textId="029061AF" w:rsidR="00CF63EF" w:rsidRDefault="00EB745B" w:rsidP="001E7777">
            <w:pPr>
              <w:pStyle w:val="TableData"/>
            </w:pPr>
            <w:r>
              <w:t>See Tags.PDF</w:t>
            </w:r>
          </w:p>
        </w:tc>
      </w:tr>
    </w:tbl>
    <w:p w14:paraId="78B0C641" w14:textId="77777777" w:rsidR="00CF63EF" w:rsidRDefault="00CF63EF" w:rsidP="00CF63EF"/>
    <w:p w14:paraId="266ACD9E" w14:textId="77777777" w:rsidR="00803646" w:rsidRDefault="00803646" w:rsidP="00CF63EF"/>
    <w:p w14:paraId="59317A7D" w14:textId="77777777" w:rsidR="00803646" w:rsidRDefault="00803646" w:rsidP="00CF63EF"/>
    <w:p w14:paraId="39C39D7E" w14:textId="77777777" w:rsidR="00803646" w:rsidRDefault="00803646" w:rsidP="00CF63EF"/>
    <w:p w14:paraId="139090D9" w14:textId="64D3E311" w:rsidR="00803646" w:rsidRDefault="00803646" w:rsidP="00803646">
      <w:pPr>
        <w:jc w:val="center"/>
      </w:pPr>
      <w:r>
        <w:rPr>
          <w:noProof/>
        </w:rPr>
        <w:lastRenderedPageBreak/>
        <w:drawing>
          <wp:inline distT="0" distB="0" distL="0" distR="0" wp14:anchorId="2FBADF1D" wp14:editId="139CD2E0">
            <wp:extent cx="4069491" cy="3576145"/>
            <wp:effectExtent l="0" t="0" r="0" b="5715"/>
            <wp:docPr id="1287419820"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19820" name="Picture 6" descr="A diagram of a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23685" cy="3623769"/>
                    </a:xfrm>
                    <a:prstGeom prst="rect">
                      <a:avLst/>
                    </a:prstGeom>
                  </pic:spPr>
                </pic:pic>
              </a:graphicData>
            </a:graphic>
          </wp:inline>
        </w:drawing>
      </w:r>
    </w:p>
    <w:p w14:paraId="411BE959" w14:textId="50850D44" w:rsidR="00803646" w:rsidRDefault="00803646" w:rsidP="00803646">
      <w:pPr>
        <w:pStyle w:val="Caption"/>
      </w:pPr>
      <w:bookmarkStart w:id="21" w:name="_Toc195420624"/>
      <w:r>
        <w:t xml:space="preserve">Figure </w:t>
      </w:r>
      <w:r>
        <w:fldChar w:fldCharType="begin"/>
      </w:r>
      <w:r>
        <w:instrText xml:space="preserve"> SEQ Figure \* ARABIC </w:instrText>
      </w:r>
      <w:r>
        <w:fldChar w:fldCharType="separate"/>
      </w:r>
      <w:r w:rsidR="00AB5AF9">
        <w:rPr>
          <w:noProof/>
        </w:rPr>
        <w:t>3</w:t>
      </w:r>
      <w:r>
        <w:fldChar w:fldCharType="end"/>
      </w:r>
      <w:r>
        <w:t xml:space="preserve"> - Floor FSM for Outside Panel </w:t>
      </w:r>
      <w:proofErr w:type="spellStart"/>
      <w:r>
        <w:t>FPBx</w:t>
      </w:r>
      <w:bookmarkEnd w:id="21"/>
      <w:proofErr w:type="spellEnd"/>
    </w:p>
    <w:p w14:paraId="61068603" w14:textId="0017270E" w:rsidR="00803646" w:rsidRDefault="00803646" w:rsidP="00803646">
      <w:pPr>
        <w:jc w:val="center"/>
      </w:pPr>
      <w:r>
        <w:rPr>
          <w:noProof/>
        </w:rPr>
        <w:drawing>
          <wp:inline distT="0" distB="0" distL="0" distR="0" wp14:anchorId="1341EE9C" wp14:editId="35268C24">
            <wp:extent cx="3911243" cy="3377513"/>
            <wp:effectExtent l="0" t="0" r="635" b="1270"/>
            <wp:docPr id="211537521"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37521" name="Picture 8" descr="A diagram of a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921192" cy="3386104"/>
                    </a:xfrm>
                    <a:prstGeom prst="rect">
                      <a:avLst/>
                    </a:prstGeom>
                  </pic:spPr>
                </pic:pic>
              </a:graphicData>
            </a:graphic>
          </wp:inline>
        </w:drawing>
      </w:r>
    </w:p>
    <w:p w14:paraId="3F2B5A8B" w14:textId="1E10F72E" w:rsidR="00803646" w:rsidRDefault="00803646" w:rsidP="00803646">
      <w:pPr>
        <w:pStyle w:val="Caption"/>
      </w:pPr>
      <w:bookmarkStart w:id="22" w:name="_Toc195420625"/>
      <w:r>
        <w:t xml:space="preserve">Figure </w:t>
      </w:r>
      <w:r>
        <w:fldChar w:fldCharType="begin"/>
      </w:r>
      <w:r>
        <w:instrText xml:space="preserve"> SEQ Figure \* ARABIC </w:instrText>
      </w:r>
      <w:r>
        <w:fldChar w:fldCharType="separate"/>
      </w:r>
      <w:r w:rsidR="00AB5AF9">
        <w:rPr>
          <w:noProof/>
        </w:rPr>
        <w:t>4</w:t>
      </w:r>
      <w:r>
        <w:fldChar w:fldCharType="end"/>
      </w:r>
      <w:r>
        <w:t xml:space="preserve"> - Floor FSM for Inside Panel </w:t>
      </w:r>
      <w:proofErr w:type="spellStart"/>
      <w:r>
        <w:t>PBx</w:t>
      </w:r>
      <w:bookmarkEnd w:id="22"/>
      <w:proofErr w:type="spellEnd"/>
    </w:p>
    <w:p w14:paraId="657823BE" w14:textId="77777777" w:rsidR="00803646" w:rsidRDefault="00803646" w:rsidP="00CF63EF"/>
    <w:p w14:paraId="38480729" w14:textId="6DC029C9" w:rsidR="00803646" w:rsidRDefault="00803646" w:rsidP="00CF63EF">
      <w:r>
        <w:lastRenderedPageBreak/>
        <w:t xml:space="preserve">These two figures show a complete state machine diagram for both outside and inside panel floor request, and the elevator actuator behavior for any four-floors. Each state has unique tag value, avoid conflicts in state transition. Specifically, based on the </w:t>
      </w:r>
      <w:r w:rsidR="00642716">
        <w:t>pushbutton input, the elevator will actuate the motor M0, and decide the direction it’s going by turning on/off the control relay 0 module CR0. The decision is based on the current floor sensed by the FLS sensor.</w:t>
      </w:r>
      <w:r>
        <w:t xml:space="preserve"> </w:t>
      </w:r>
    </w:p>
    <w:p w14:paraId="4D59EEFE" w14:textId="3A7E5FAB" w:rsidR="00EB745B" w:rsidRDefault="00EB745B" w:rsidP="00CF63EF">
      <w:r>
        <w:rPr>
          <w:noProof/>
        </w:rPr>
        <w:drawing>
          <wp:inline distT="0" distB="0" distL="0" distR="0" wp14:anchorId="5682A413" wp14:editId="1BDC3927">
            <wp:extent cx="6400800" cy="3027680"/>
            <wp:effectExtent l="0" t="0" r="0" b="0"/>
            <wp:docPr id="52144606"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4606" name="Picture 3" descr="A diagram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00800" cy="3027680"/>
                    </a:xfrm>
                    <a:prstGeom prst="rect">
                      <a:avLst/>
                    </a:prstGeom>
                  </pic:spPr>
                </pic:pic>
              </a:graphicData>
            </a:graphic>
          </wp:inline>
        </w:drawing>
      </w:r>
    </w:p>
    <w:p w14:paraId="608BD9B3" w14:textId="1A73EAF8" w:rsidR="00D72E7B" w:rsidRDefault="00D72E7B" w:rsidP="00D72E7B">
      <w:pPr>
        <w:pStyle w:val="Caption"/>
      </w:pPr>
      <w:bookmarkStart w:id="23" w:name="_Toc195420626"/>
      <w:r>
        <w:t xml:space="preserve">Figure </w:t>
      </w:r>
      <w:r>
        <w:fldChar w:fldCharType="begin"/>
      </w:r>
      <w:r>
        <w:instrText xml:space="preserve"> SEQ Figure \* ARABIC </w:instrText>
      </w:r>
      <w:r>
        <w:fldChar w:fldCharType="separate"/>
      </w:r>
      <w:r w:rsidR="00AB5AF9">
        <w:rPr>
          <w:noProof/>
        </w:rPr>
        <w:t>5</w:t>
      </w:r>
      <w:r>
        <w:fldChar w:fldCharType="end"/>
      </w:r>
      <w:r>
        <w:t xml:space="preserve"> - Door State Machine</w:t>
      </w:r>
      <w:bookmarkEnd w:id="23"/>
    </w:p>
    <w:p w14:paraId="70692916" w14:textId="77777777" w:rsidR="00D70E49" w:rsidRDefault="00D70E49" w:rsidP="00D72E7B"/>
    <w:p w14:paraId="62681716" w14:textId="29C30DFE" w:rsidR="00CF63EF" w:rsidRDefault="00D70E49" w:rsidP="00CF63EF">
      <w:r>
        <w:t xml:space="preserve">This door state machine is programmed to work separately with the floor FSM, </w:t>
      </w:r>
      <w:r w:rsidR="00796C84">
        <w:t>an</w:t>
      </w:r>
      <w:r>
        <w:t xml:space="preserve"> emergency state 1001 could be triggered by pressing PBE5 pushbutton. The door is expected to remain open during this state. The normal opening and closed state are triggered either by timer or the </w:t>
      </w:r>
      <w:proofErr w:type="spellStart"/>
      <w:r>
        <w:t>FPBx</w:t>
      </w:r>
      <w:proofErr w:type="spellEnd"/>
      <w:r>
        <w:t xml:space="preserve"> button.</w:t>
      </w:r>
    </w:p>
    <w:p w14:paraId="1CB5CC1D" w14:textId="3E6B8869" w:rsidR="00CF63EF" w:rsidRDefault="00CF63EF" w:rsidP="00CF63EF">
      <w:r>
        <w:t>The state machine forces the elevator to behave a specific way. Modifying the transitions can modify the overall behaviour of the system.</w:t>
      </w:r>
    </w:p>
    <w:p w14:paraId="61379541" w14:textId="6208E2A1" w:rsidR="00CF63EF" w:rsidRPr="00CF63EF" w:rsidRDefault="00CF63EF" w:rsidP="00CF63EF"/>
    <w:p w14:paraId="52535BAF" w14:textId="5653EE21" w:rsidR="00CF63EF" w:rsidRDefault="00CF63EF" w:rsidP="009E5FF7">
      <w:pPr>
        <w:pStyle w:val="Caption"/>
      </w:pPr>
      <w:r>
        <w:t xml:space="preserve">Table </w:t>
      </w:r>
      <w:r>
        <w:fldChar w:fldCharType="begin"/>
      </w:r>
      <w:r>
        <w:instrText xml:space="preserve"> STYLEREF 1 \s </w:instrText>
      </w:r>
      <w:r>
        <w:fldChar w:fldCharType="separate"/>
      </w:r>
      <w:r w:rsidR="00161317">
        <w:rPr>
          <w:noProof/>
        </w:rPr>
        <w:t>3</w:t>
      </w:r>
      <w:r>
        <w:rPr>
          <w:noProof/>
        </w:rPr>
        <w:fldChar w:fldCharType="end"/>
      </w:r>
      <w:r>
        <w:t>.</w:t>
      </w:r>
      <w:r>
        <w:fldChar w:fldCharType="begin"/>
      </w:r>
      <w:r>
        <w:instrText xml:space="preserve"> SEQ Table \* ARABIC \s 1 </w:instrText>
      </w:r>
      <w:r>
        <w:fldChar w:fldCharType="separate"/>
      </w:r>
      <w:r w:rsidR="00161317">
        <w:rPr>
          <w:noProof/>
        </w:rPr>
        <w:t>6</w:t>
      </w:r>
      <w:r>
        <w:rPr>
          <w:noProof/>
        </w:rPr>
        <w:fldChar w:fldCharType="end"/>
      </w:r>
      <w:r>
        <w:t xml:space="preserve">: </w:t>
      </w:r>
      <w:r w:rsidR="00161317">
        <w:t xml:space="preserve">Floor FSM </w:t>
      </w:r>
      <w:r>
        <w:t>State Descriptions</w:t>
      </w:r>
    </w:p>
    <w:tbl>
      <w:tblPr>
        <w:tblStyle w:val="PlainTable1"/>
        <w:tblW w:w="4998" w:type="pct"/>
        <w:tblInd w:w="5" w:type="dxa"/>
        <w:tblLook w:val="0420" w:firstRow="1" w:lastRow="0" w:firstColumn="0" w:lastColumn="0" w:noHBand="0" w:noVBand="1"/>
      </w:tblPr>
      <w:tblGrid>
        <w:gridCol w:w="991"/>
        <w:gridCol w:w="2051"/>
        <w:gridCol w:w="2265"/>
        <w:gridCol w:w="1548"/>
        <w:gridCol w:w="3211"/>
      </w:tblGrid>
      <w:tr w:rsidR="00CF63EF" w14:paraId="2073979E" w14:textId="77777777" w:rsidTr="00161317">
        <w:trPr>
          <w:cnfStyle w:val="100000000000" w:firstRow="1" w:lastRow="0" w:firstColumn="0" w:lastColumn="0" w:oddVBand="0" w:evenVBand="0" w:oddHBand="0" w:evenHBand="0" w:firstRowFirstColumn="0" w:firstRowLastColumn="0" w:lastRowFirstColumn="0" w:lastRowLastColumn="0"/>
        </w:trPr>
        <w:tc>
          <w:tcPr>
            <w:tcW w:w="492" w:type="pct"/>
          </w:tcPr>
          <w:p w14:paraId="51A29716" w14:textId="17830A55" w:rsidR="00CF63EF" w:rsidRDefault="00CF63EF" w:rsidP="001E7777">
            <w:pPr>
              <w:pStyle w:val="TableData"/>
            </w:pPr>
            <w:r>
              <w:t>State</w:t>
            </w:r>
          </w:p>
        </w:tc>
        <w:tc>
          <w:tcPr>
            <w:tcW w:w="1019" w:type="pct"/>
          </w:tcPr>
          <w:p w14:paraId="3E4389B1" w14:textId="22FAF4BA" w:rsidR="00CF63EF" w:rsidRDefault="00CF63EF" w:rsidP="001E7777">
            <w:pPr>
              <w:pStyle w:val="TableData"/>
            </w:pPr>
            <w:r>
              <w:t>Entry Points</w:t>
            </w:r>
          </w:p>
        </w:tc>
        <w:tc>
          <w:tcPr>
            <w:tcW w:w="1125" w:type="pct"/>
          </w:tcPr>
          <w:p w14:paraId="658B1283" w14:textId="2A56B7CF" w:rsidR="00CF63EF" w:rsidRDefault="00CF63EF" w:rsidP="001E7777">
            <w:pPr>
              <w:pStyle w:val="TableData"/>
            </w:pPr>
            <w:r>
              <w:t>Exit Points</w:t>
            </w:r>
          </w:p>
        </w:tc>
        <w:tc>
          <w:tcPr>
            <w:tcW w:w="769" w:type="pct"/>
          </w:tcPr>
          <w:p w14:paraId="23521E88" w14:textId="5001CCEB" w:rsidR="00CF63EF" w:rsidRDefault="00CF63EF" w:rsidP="001E7777">
            <w:pPr>
              <w:pStyle w:val="TableData"/>
            </w:pPr>
            <w:r>
              <w:t>Actions</w:t>
            </w:r>
          </w:p>
        </w:tc>
        <w:tc>
          <w:tcPr>
            <w:tcW w:w="1595" w:type="pct"/>
          </w:tcPr>
          <w:p w14:paraId="206A1350" w14:textId="571C77E0" w:rsidR="00CF63EF" w:rsidRDefault="00CF63EF" w:rsidP="001E7777">
            <w:pPr>
              <w:pStyle w:val="TableData"/>
            </w:pPr>
            <w:r>
              <w:t>Logic</w:t>
            </w:r>
          </w:p>
        </w:tc>
      </w:tr>
      <w:tr w:rsidR="00CF63EF" w14:paraId="1DDADAAC" w14:textId="77777777" w:rsidTr="00161317">
        <w:trPr>
          <w:cnfStyle w:val="000000100000" w:firstRow="0" w:lastRow="0" w:firstColumn="0" w:lastColumn="0" w:oddVBand="0" w:evenVBand="0" w:oddHBand="1" w:evenHBand="0" w:firstRowFirstColumn="0" w:firstRowLastColumn="0" w:lastRowFirstColumn="0" w:lastRowLastColumn="0"/>
        </w:trPr>
        <w:tc>
          <w:tcPr>
            <w:tcW w:w="492" w:type="pct"/>
          </w:tcPr>
          <w:p w14:paraId="0D8C3AAE" w14:textId="031AF940" w:rsidR="00CF63EF" w:rsidRDefault="00CF63EF" w:rsidP="001E7777">
            <w:pPr>
              <w:pStyle w:val="TableData"/>
            </w:pPr>
            <w:r>
              <w:t>0: Idle</w:t>
            </w:r>
          </w:p>
        </w:tc>
        <w:tc>
          <w:tcPr>
            <w:tcW w:w="1019" w:type="pct"/>
          </w:tcPr>
          <w:p w14:paraId="791CFB66" w14:textId="54AF2D03" w:rsidR="00CF63EF" w:rsidRDefault="00CF63EF" w:rsidP="001E7777">
            <w:pPr>
              <w:pStyle w:val="TableData"/>
            </w:pPr>
            <w:r>
              <w:t>No condition</w:t>
            </w:r>
          </w:p>
          <w:p w14:paraId="2FD0DCA4" w14:textId="07F47C04" w:rsidR="00CF63EF" w:rsidRDefault="00CF63EF" w:rsidP="00D70E49">
            <w:pPr>
              <w:pStyle w:val="TableData"/>
            </w:pPr>
          </w:p>
        </w:tc>
        <w:tc>
          <w:tcPr>
            <w:tcW w:w="1125" w:type="pct"/>
          </w:tcPr>
          <w:p w14:paraId="57B3D41D" w14:textId="1089AD95" w:rsidR="00CF63EF" w:rsidRDefault="00160B2C" w:rsidP="001E7777">
            <w:pPr>
              <w:pStyle w:val="TableData"/>
            </w:pPr>
            <w:r>
              <w:t>Entry Points (1-6)</w:t>
            </w:r>
            <w:r w:rsidR="00161317">
              <w:br/>
            </w:r>
          </w:p>
        </w:tc>
        <w:tc>
          <w:tcPr>
            <w:tcW w:w="769" w:type="pct"/>
          </w:tcPr>
          <w:p w14:paraId="28DD5180" w14:textId="15DC5AD7" w:rsidR="00CF63EF" w:rsidRDefault="00CF63EF" w:rsidP="001E7777">
            <w:pPr>
              <w:pStyle w:val="TableData"/>
            </w:pPr>
            <w:r>
              <w:t>No actions.</w:t>
            </w:r>
          </w:p>
        </w:tc>
        <w:tc>
          <w:tcPr>
            <w:tcW w:w="1595" w:type="pct"/>
          </w:tcPr>
          <w:p w14:paraId="4D8C63BB" w14:textId="6A9B9ACC" w:rsidR="00CF63EF" w:rsidRDefault="00CF63EF" w:rsidP="001E7777">
            <w:pPr>
              <w:pStyle w:val="TableData"/>
            </w:pPr>
            <w:r>
              <w:t>START: CTU(Counter_1)</w:t>
            </w:r>
          </w:p>
        </w:tc>
      </w:tr>
      <w:tr w:rsidR="00D70E49" w14:paraId="39E8D7CC" w14:textId="77777777" w:rsidTr="00161317">
        <w:tc>
          <w:tcPr>
            <w:tcW w:w="492" w:type="pct"/>
          </w:tcPr>
          <w:p w14:paraId="1835FA5B" w14:textId="0DEE51DF" w:rsidR="00D70E49" w:rsidRDefault="00D70E49" w:rsidP="001E7777">
            <w:pPr>
              <w:pStyle w:val="TableData"/>
            </w:pPr>
            <w:r>
              <w:lastRenderedPageBreak/>
              <w:t>1: Floor 1</w:t>
            </w:r>
          </w:p>
        </w:tc>
        <w:tc>
          <w:tcPr>
            <w:tcW w:w="1019" w:type="pct"/>
          </w:tcPr>
          <w:p w14:paraId="69D23B44" w14:textId="7110C68A" w:rsidR="00D70E49" w:rsidRDefault="00D70E49" w:rsidP="001E7777">
            <w:pPr>
              <w:pStyle w:val="TableData"/>
            </w:pPr>
            <w:r>
              <w:t>FPB1</w:t>
            </w:r>
            <w:r>
              <w:br/>
              <w:t>First Scan</w:t>
            </w:r>
          </w:p>
        </w:tc>
        <w:tc>
          <w:tcPr>
            <w:tcW w:w="1125" w:type="pct"/>
          </w:tcPr>
          <w:p w14:paraId="4138811C" w14:textId="2E0B96D0" w:rsidR="00D70E49" w:rsidRDefault="00D70E49" w:rsidP="001E7777">
            <w:pPr>
              <w:pStyle w:val="TableData"/>
            </w:pPr>
            <w:r>
              <w:t>FLS1</w:t>
            </w:r>
          </w:p>
        </w:tc>
        <w:tc>
          <w:tcPr>
            <w:tcW w:w="769" w:type="pct"/>
          </w:tcPr>
          <w:p w14:paraId="2FBDEE1B" w14:textId="21684E8A" w:rsidR="00D70E49" w:rsidRDefault="00D70E49" w:rsidP="001E7777">
            <w:pPr>
              <w:pStyle w:val="TableData"/>
            </w:pPr>
            <w:r>
              <w:t>Turn on M0</w:t>
            </w:r>
            <w:r w:rsidR="00160B2C">
              <w:br/>
              <w:t>!CR0</w:t>
            </w:r>
          </w:p>
        </w:tc>
        <w:tc>
          <w:tcPr>
            <w:tcW w:w="1595" w:type="pct"/>
          </w:tcPr>
          <w:p w14:paraId="246460F8" w14:textId="7D1CC5B3" w:rsidR="00D70E49" w:rsidRDefault="00D70E49" w:rsidP="001E7777">
            <w:pPr>
              <w:pStyle w:val="TableData"/>
            </w:pPr>
            <w:r>
              <w:t>FPB1: OTE (M0)</w:t>
            </w:r>
            <w:r w:rsidR="00161317">
              <w:br/>
            </w:r>
            <w:proofErr w:type="gramStart"/>
            <w:r w:rsidR="00161317">
              <w:t>S:FS</w:t>
            </w:r>
            <w:proofErr w:type="gramEnd"/>
            <w:r w:rsidR="00161317">
              <w:t xml:space="preserve"> : OTE (M0)</w:t>
            </w:r>
          </w:p>
        </w:tc>
      </w:tr>
      <w:tr w:rsidR="00D70E49" w14:paraId="1A4E3356" w14:textId="77777777" w:rsidTr="00161317">
        <w:trPr>
          <w:cnfStyle w:val="000000100000" w:firstRow="0" w:lastRow="0" w:firstColumn="0" w:lastColumn="0" w:oddVBand="0" w:evenVBand="0" w:oddHBand="1" w:evenHBand="0" w:firstRowFirstColumn="0" w:firstRowLastColumn="0" w:lastRowFirstColumn="0" w:lastRowLastColumn="0"/>
        </w:trPr>
        <w:tc>
          <w:tcPr>
            <w:tcW w:w="492" w:type="pct"/>
          </w:tcPr>
          <w:p w14:paraId="7003B4E0" w14:textId="66999AF5" w:rsidR="00D70E49" w:rsidRDefault="00D70E49" w:rsidP="00D70E49">
            <w:pPr>
              <w:pStyle w:val="TableData"/>
            </w:pPr>
            <w:r>
              <w:t>2: Floor 2</w:t>
            </w:r>
          </w:p>
        </w:tc>
        <w:tc>
          <w:tcPr>
            <w:tcW w:w="1019" w:type="pct"/>
          </w:tcPr>
          <w:p w14:paraId="37C86071" w14:textId="0E2D2606" w:rsidR="00D70E49" w:rsidRDefault="00D70E49" w:rsidP="00D70E49">
            <w:pPr>
              <w:pStyle w:val="TableData"/>
            </w:pPr>
            <w:r>
              <w:t>FPB2</w:t>
            </w:r>
            <w:r>
              <w:br/>
            </w:r>
            <w:r w:rsidR="00160B2C">
              <w:t>FLS3/FLS4</w:t>
            </w:r>
          </w:p>
        </w:tc>
        <w:tc>
          <w:tcPr>
            <w:tcW w:w="1125" w:type="pct"/>
          </w:tcPr>
          <w:p w14:paraId="593EDEA6" w14:textId="17008B72" w:rsidR="00D70E49" w:rsidRDefault="00D70E49" w:rsidP="00D70E49">
            <w:pPr>
              <w:pStyle w:val="TableData"/>
            </w:pPr>
            <w:r>
              <w:t>FLS</w:t>
            </w:r>
            <w:r w:rsidR="00160B2C">
              <w:t>2</w:t>
            </w:r>
          </w:p>
        </w:tc>
        <w:tc>
          <w:tcPr>
            <w:tcW w:w="769" w:type="pct"/>
          </w:tcPr>
          <w:p w14:paraId="5BF06816" w14:textId="5543AC86" w:rsidR="00D70E49" w:rsidRDefault="00D70E49" w:rsidP="00D70E49">
            <w:pPr>
              <w:pStyle w:val="TableData"/>
            </w:pPr>
            <w:r>
              <w:t>Turn on M0</w:t>
            </w:r>
            <w:r w:rsidR="00160B2C">
              <w:br/>
              <w:t>!CR0</w:t>
            </w:r>
          </w:p>
        </w:tc>
        <w:tc>
          <w:tcPr>
            <w:tcW w:w="1595" w:type="pct"/>
          </w:tcPr>
          <w:p w14:paraId="30D5EF68" w14:textId="62614B16" w:rsidR="00D70E49" w:rsidRDefault="00D70E49" w:rsidP="00D70E49">
            <w:pPr>
              <w:pStyle w:val="TableData"/>
            </w:pPr>
            <w:r>
              <w:t>FPB</w:t>
            </w:r>
            <w:r w:rsidR="00161317">
              <w:t>2 &amp; (FLS3/FLS4)</w:t>
            </w:r>
            <w:r w:rsidR="00161317">
              <w:br/>
            </w:r>
            <w:r>
              <w:t>: OTE (M0)</w:t>
            </w:r>
          </w:p>
        </w:tc>
      </w:tr>
      <w:tr w:rsidR="00D70E49" w14:paraId="0E2EFFEB" w14:textId="77777777" w:rsidTr="00161317">
        <w:tc>
          <w:tcPr>
            <w:tcW w:w="492" w:type="pct"/>
          </w:tcPr>
          <w:p w14:paraId="168E3323" w14:textId="35374D28" w:rsidR="00D70E49" w:rsidRDefault="00D70E49" w:rsidP="00D70E49">
            <w:pPr>
              <w:pStyle w:val="TableData"/>
            </w:pPr>
            <w:r>
              <w:t>3: Floor 2</w:t>
            </w:r>
          </w:p>
        </w:tc>
        <w:tc>
          <w:tcPr>
            <w:tcW w:w="1019" w:type="pct"/>
          </w:tcPr>
          <w:p w14:paraId="684C8DF2" w14:textId="5A8334CA" w:rsidR="00D70E49" w:rsidRDefault="00D70E49" w:rsidP="00D70E49">
            <w:pPr>
              <w:pStyle w:val="TableData"/>
            </w:pPr>
            <w:r>
              <w:t>FPB2</w:t>
            </w:r>
            <w:r w:rsidR="00160B2C">
              <w:t xml:space="preserve"> &amp; FLS1</w:t>
            </w:r>
            <w:r>
              <w:br/>
            </w:r>
          </w:p>
        </w:tc>
        <w:tc>
          <w:tcPr>
            <w:tcW w:w="1125" w:type="pct"/>
          </w:tcPr>
          <w:p w14:paraId="5BEE5AA6" w14:textId="1DB8513D" w:rsidR="00D70E49" w:rsidRDefault="00D70E49" w:rsidP="00D70E49">
            <w:pPr>
              <w:pStyle w:val="TableData"/>
            </w:pPr>
            <w:r>
              <w:t>FLS</w:t>
            </w:r>
            <w:r w:rsidR="00160B2C">
              <w:t>2</w:t>
            </w:r>
          </w:p>
        </w:tc>
        <w:tc>
          <w:tcPr>
            <w:tcW w:w="769" w:type="pct"/>
          </w:tcPr>
          <w:p w14:paraId="6218750F" w14:textId="0591032C" w:rsidR="00160B2C" w:rsidRDefault="00D70E49" w:rsidP="00D70E49">
            <w:pPr>
              <w:pStyle w:val="TableData"/>
            </w:pPr>
            <w:r>
              <w:t>Turn on M0</w:t>
            </w:r>
            <w:r w:rsidR="00160B2C">
              <w:br/>
              <w:t>CR0</w:t>
            </w:r>
          </w:p>
        </w:tc>
        <w:tc>
          <w:tcPr>
            <w:tcW w:w="1595" w:type="pct"/>
          </w:tcPr>
          <w:p w14:paraId="5F4FA9B9" w14:textId="7D536BB5" w:rsidR="00D70E49" w:rsidRDefault="00D70E49" w:rsidP="00D70E49">
            <w:pPr>
              <w:pStyle w:val="TableData"/>
            </w:pPr>
            <w:r>
              <w:t>FPB</w:t>
            </w:r>
            <w:r w:rsidR="00161317">
              <w:t>2 &amp; FSL1</w:t>
            </w:r>
            <w:r w:rsidR="00161317">
              <w:br/>
            </w:r>
            <w:r>
              <w:t>: OTE (M0</w:t>
            </w:r>
            <w:r w:rsidR="00161317">
              <w:t>, CR0</w:t>
            </w:r>
            <w:r>
              <w:t>)</w:t>
            </w:r>
          </w:p>
        </w:tc>
      </w:tr>
      <w:tr w:rsidR="00D70E49" w14:paraId="40AB0227" w14:textId="77777777" w:rsidTr="00161317">
        <w:trPr>
          <w:cnfStyle w:val="000000100000" w:firstRow="0" w:lastRow="0" w:firstColumn="0" w:lastColumn="0" w:oddVBand="0" w:evenVBand="0" w:oddHBand="1" w:evenHBand="0" w:firstRowFirstColumn="0" w:firstRowLastColumn="0" w:lastRowFirstColumn="0" w:lastRowLastColumn="0"/>
        </w:trPr>
        <w:tc>
          <w:tcPr>
            <w:tcW w:w="492" w:type="pct"/>
          </w:tcPr>
          <w:p w14:paraId="2E9A64DA" w14:textId="11683086" w:rsidR="00D70E49" w:rsidRDefault="00D70E49" w:rsidP="00D70E49">
            <w:pPr>
              <w:pStyle w:val="TableData"/>
            </w:pPr>
            <w:r>
              <w:t>4: Floor 3</w:t>
            </w:r>
          </w:p>
        </w:tc>
        <w:tc>
          <w:tcPr>
            <w:tcW w:w="1019" w:type="pct"/>
          </w:tcPr>
          <w:p w14:paraId="741BDC54" w14:textId="420CA784" w:rsidR="00D70E49" w:rsidRDefault="00D70E49" w:rsidP="00D70E49">
            <w:pPr>
              <w:pStyle w:val="TableData"/>
            </w:pPr>
            <w:r>
              <w:t>FPB3</w:t>
            </w:r>
            <w:r w:rsidR="00160B2C">
              <w:t xml:space="preserve"> &amp;</w:t>
            </w:r>
            <w:r>
              <w:br/>
            </w:r>
            <w:r w:rsidR="00160B2C">
              <w:t>(FLS1/FLS2)</w:t>
            </w:r>
          </w:p>
        </w:tc>
        <w:tc>
          <w:tcPr>
            <w:tcW w:w="1125" w:type="pct"/>
          </w:tcPr>
          <w:p w14:paraId="6BE07A40" w14:textId="0BF0852D" w:rsidR="00D70E49" w:rsidRDefault="00D70E49" w:rsidP="00D70E49">
            <w:pPr>
              <w:pStyle w:val="TableData"/>
            </w:pPr>
            <w:r>
              <w:t>FLS</w:t>
            </w:r>
            <w:r w:rsidR="00160B2C">
              <w:t>3</w:t>
            </w:r>
          </w:p>
        </w:tc>
        <w:tc>
          <w:tcPr>
            <w:tcW w:w="769" w:type="pct"/>
          </w:tcPr>
          <w:p w14:paraId="1DBECD22" w14:textId="3F1F8573" w:rsidR="00D70E49" w:rsidRDefault="00D70E49" w:rsidP="00D70E49">
            <w:pPr>
              <w:pStyle w:val="TableData"/>
            </w:pPr>
            <w:r>
              <w:t>Turn on M0</w:t>
            </w:r>
            <w:r w:rsidR="00160B2C">
              <w:br/>
              <w:t>CR0</w:t>
            </w:r>
          </w:p>
        </w:tc>
        <w:tc>
          <w:tcPr>
            <w:tcW w:w="1595" w:type="pct"/>
          </w:tcPr>
          <w:p w14:paraId="3BD049C6" w14:textId="01BD6926" w:rsidR="00D70E49" w:rsidRDefault="00D70E49" w:rsidP="00D70E49">
            <w:pPr>
              <w:pStyle w:val="TableData"/>
            </w:pPr>
            <w:r>
              <w:t>FPB</w:t>
            </w:r>
            <w:r w:rsidR="00161317">
              <w:t>3 &amp; (FLS1/FLS2)</w:t>
            </w:r>
            <w:r w:rsidR="00161317">
              <w:br/>
            </w:r>
            <w:r>
              <w:t>: OTE (M0</w:t>
            </w:r>
            <w:r w:rsidR="00161317">
              <w:t>, CR0</w:t>
            </w:r>
            <w:r>
              <w:t>)</w:t>
            </w:r>
          </w:p>
        </w:tc>
      </w:tr>
      <w:tr w:rsidR="00D70E49" w14:paraId="653F6195" w14:textId="77777777" w:rsidTr="00161317">
        <w:tc>
          <w:tcPr>
            <w:tcW w:w="492" w:type="pct"/>
          </w:tcPr>
          <w:p w14:paraId="07D5BD89" w14:textId="518091F7" w:rsidR="00D70E49" w:rsidRDefault="00D70E49" w:rsidP="00D70E49">
            <w:pPr>
              <w:pStyle w:val="TableData"/>
            </w:pPr>
            <w:r>
              <w:t>5: Floor 3</w:t>
            </w:r>
          </w:p>
        </w:tc>
        <w:tc>
          <w:tcPr>
            <w:tcW w:w="1019" w:type="pct"/>
          </w:tcPr>
          <w:p w14:paraId="2DD4F601" w14:textId="6979976F" w:rsidR="00D70E49" w:rsidRDefault="00D70E49" w:rsidP="00D70E49">
            <w:pPr>
              <w:pStyle w:val="TableData"/>
            </w:pPr>
            <w:r>
              <w:t>FPB3</w:t>
            </w:r>
            <w:r w:rsidR="00160B2C">
              <w:t xml:space="preserve"> &amp; FLS4</w:t>
            </w:r>
            <w:r>
              <w:br/>
            </w:r>
          </w:p>
        </w:tc>
        <w:tc>
          <w:tcPr>
            <w:tcW w:w="1125" w:type="pct"/>
          </w:tcPr>
          <w:p w14:paraId="5DEE57E8" w14:textId="015C66B5" w:rsidR="00D70E49" w:rsidRDefault="00D70E49" w:rsidP="00D70E49">
            <w:pPr>
              <w:pStyle w:val="TableData"/>
            </w:pPr>
            <w:r>
              <w:t>FLS</w:t>
            </w:r>
            <w:r w:rsidR="00160B2C">
              <w:t>3</w:t>
            </w:r>
          </w:p>
        </w:tc>
        <w:tc>
          <w:tcPr>
            <w:tcW w:w="769" w:type="pct"/>
          </w:tcPr>
          <w:p w14:paraId="1BAF4D6E" w14:textId="572ED38B" w:rsidR="00D70E49" w:rsidRDefault="00D70E49" w:rsidP="00D70E49">
            <w:pPr>
              <w:pStyle w:val="TableData"/>
            </w:pPr>
            <w:r>
              <w:t>Turn on M0</w:t>
            </w:r>
            <w:r w:rsidR="00160B2C">
              <w:br/>
              <w:t>!CR0</w:t>
            </w:r>
          </w:p>
        </w:tc>
        <w:tc>
          <w:tcPr>
            <w:tcW w:w="1595" w:type="pct"/>
          </w:tcPr>
          <w:p w14:paraId="2F3A28E3" w14:textId="17622304" w:rsidR="00D70E49" w:rsidRDefault="00D70E49" w:rsidP="00D70E49">
            <w:pPr>
              <w:pStyle w:val="TableData"/>
            </w:pPr>
            <w:r>
              <w:t>FPB</w:t>
            </w:r>
            <w:r w:rsidR="00161317">
              <w:t>3 &amp; FLS4</w:t>
            </w:r>
            <w:r w:rsidR="00161317">
              <w:br/>
            </w:r>
            <w:r>
              <w:t>: OTE (M0)</w:t>
            </w:r>
          </w:p>
        </w:tc>
      </w:tr>
      <w:tr w:rsidR="00D70E49" w14:paraId="38CBAE4E" w14:textId="77777777" w:rsidTr="00161317">
        <w:trPr>
          <w:cnfStyle w:val="000000100000" w:firstRow="0" w:lastRow="0" w:firstColumn="0" w:lastColumn="0" w:oddVBand="0" w:evenVBand="0" w:oddHBand="1" w:evenHBand="0" w:firstRowFirstColumn="0" w:firstRowLastColumn="0" w:lastRowFirstColumn="0" w:lastRowLastColumn="0"/>
        </w:trPr>
        <w:tc>
          <w:tcPr>
            <w:tcW w:w="492" w:type="pct"/>
          </w:tcPr>
          <w:p w14:paraId="21B1D1B6" w14:textId="5D856289" w:rsidR="00D70E49" w:rsidRDefault="00D70E49" w:rsidP="00D70E49">
            <w:pPr>
              <w:pStyle w:val="TableData"/>
            </w:pPr>
            <w:r>
              <w:t>6: Floor 4</w:t>
            </w:r>
          </w:p>
        </w:tc>
        <w:tc>
          <w:tcPr>
            <w:tcW w:w="1019" w:type="pct"/>
          </w:tcPr>
          <w:p w14:paraId="3DC70730" w14:textId="48CEDBC1" w:rsidR="00D70E49" w:rsidRDefault="00D70E49" w:rsidP="00D70E49">
            <w:pPr>
              <w:pStyle w:val="TableData"/>
            </w:pPr>
            <w:r>
              <w:t>FPB4</w:t>
            </w:r>
            <w:r>
              <w:br/>
            </w:r>
          </w:p>
        </w:tc>
        <w:tc>
          <w:tcPr>
            <w:tcW w:w="1125" w:type="pct"/>
          </w:tcPr>
          <w:p w14:paraId="176B8EA3" w14:textId="449CA766" w:rsidR="00D70E49" w:rsidRDefault="00D70E49" w:rsidP="00D70E49">
            <w:pPr>
              <w:pStyle w:val="TableData"/>
            </w:pPr>
            <w:r>
              <w:t>FLS</w:t>
            </w:r>
            <w:r w:rsidR="00160B2C">
              <w:t>4</w:t>
            </w:r>
          </w:p>
        </w:tc>
        <w:tc>
          <w:tcPr>
            <w:tcW w:w="769" w:type="pct"/>
          </w:tcPr>
          <w:p w14:paraId="144BC0A9" w14:textId="334D09CB" w:rsidR="00D70E49" w:rsidRDefault="00D70E49" w:rsidP="00D70E49">
            <w:pPr>
              <w:pStyle w:val="TableData"/>
            </w:pPr>
            <w:r>
              <w:t>Turn on M0</w:t>
            </w:r>
            <w:r w:rsidR="00160B2C">
              <w:br/>
              <w:t>CR0</w:t>
            </w:r>
          </w:p>
        </w:tc>
        <w:tc>
          <w:tcPr>
            <w:tcW w:w="1595" w:type="pct"/>
          </w:tcPr>
          <w:p w14:paraId="392AC4C6" w14:textId="434F1769" w:rsidR="00D70E49" w:rsidRDefault="00D70E49" w:rsidP="00D70E49">
            <w:pPr>
              <w:pStyle w:val="TableData"/>
            </w:pPr>
            <w:r>
              <w:t>FPB</w:t>
            </w:r>
            <w:r w:rsidR="00161317">
              <w:t>4</w:t>
            </w:r>
            <w:r>
              <w:t>: OTE (M</w:t>
            </w:r>
            <w:proofErr w:type="gramStart"/>
            <w:r>
              <w:t>0</w:t>
            </w:r>
            <w:r w:rsidR="00161317">
              <w:t>,CR</w:t>
            </w:r>
            <w:proofErr w:type="gramEnd"/>
            <w:r w:rsidR="00161317">
              <w:t>0</w:t>
            </w:r>
            <w:r>
              <w:t>)</w:t>
            </w:r>
          </w:p>
        </w:tc>
      </w:tr>
      <w:tr w:rsidR="00161317" w14:paraId="7161D1D7" w14:textId="77777777" w:rsidTr="0016131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492" w:type="pct"/>
          </w:tcPr>
          <w:p w14:paraId="4B6B07EB" w14:textId="360644F2" w:rsidR="00161317" w:rsidRPr="00161317" w:rsidRDefault="00161317" w:rsidP="00740535">
            <w:pPr>
              <w:pStyle w:val="TableData"/>
              <w:rPr>
                <w:b w:val="0"/>
                <w:bCs/>
              </w:rPr>
            </w:pPr>
            <w:r w:rsidRPr="00161317">
              <w:rPr>
                <w:b w:val="0"/>
                <w:bCs/>
              </w:rPr>
              <w:t>1</w:t>
            </w:r>
            <w:r>
              <w:rPr>
                <w:b w:val="0"/>
                <w:bCs/>
              </w:rPr>
              <w:t>1</w:t>
            </w:r>
            <w:r w:rsidRPr="00161317">
              <w:rPr>
                <w:b w:val="0"/>
                <w:bCs/>
              </w:rPr>
              <w:t>: Floor 1</w:t>
            </w:r>
          </w:p>
        </w:tc>
        <w:tc>
          <w:tcPr>
            <w:tcW w:w="1019" w:type="pct"/>
          </w:tcPr>
          <w:p w14:paraId="641B9D08" w14:textId="1AFC5333" w:rsidR="00161317" w:rsidRDefault="00161317" w:rsidP="00740535">
            <w:pPr>
              <w:pStyle w:val="TableData"/>
              <w:cnfStyle w:val="000000000000" w:firstRow="0" w:lastRow="0" w:firstColumn="0" w:lastColumn="0" w:oddVBand="0" w:evenVBand="0" w:oddHBand="0" w:evenHBand="0" w:firstRowFirstColumn="0" w:firstRowLastColumn="0" w:lastRowFirstColumn="0" w:lastRowLastColumn="0"/>
            </w:pPr>
            <w:r>
              <w:t>PB1</w:t>
            </w:r>
            <w:r>
              <w:br/>
              <w:t>First Scan</w:t>
            </w:r>
          </w:p>
        </w:tc>
        <w:tc>
          <w:tcPr>
            <w:tcW w:w="1125" w:type="pct"/>
          </w:tcPr>
          <w:p w14:paraId="126433DF" w14:textId="77777777" w:rsidR="00161317" w:rsidRDefault="00161317" w:rsidP="00740535">
            <w:pPr>
              <w:pStyle w:val="TableData"/>
              <w:cnfStyle w:val="000000000000" w:firstRow="0" w:lastRow="0" w:firstColumn="0" w:lastColumn="0" w:oddVBand="0" w:evenVBand="0" w:oddHBand="0" w:evenHBand="0" w:firstRowFirstColumn="0" w:firstRowLastColumn="0" w:lastRowFirstColumn="0" w:lastRowLastColumn="0"/>
            </w:pPr>
            <w:r>
              <w:t>FLS1</w:t>
            </w:r>
          </w:p>
        </w:tc>
        <w:tc>
          <w:tcPr>
            <w:tcW w:w="769" w:type="pct"/>
          </w:tcPr>
          <w:p w14:paraId="29269E12" w14:textId="77777777" w:rsidR="00161317" w:rsidRDefault="00161317" w:rsidP="00740535">
            <w:pPr>
              <w:pStyle w:val="TableData"/>
              <w:cnfStyle w:val="000000000000" w:firstRow="0" w:lastRow="0" w:firstColumn="0" w:lastColumn="0" w:oddVBand="0" w:evenVBand="0" w:oddHBand="0" w:evenHBand="0" w:firstRowFirstColumn="0" w:firstRowLastColumn="0" w:lastRowFirstColumn="0" w:lastRowLastColumn="0"/>
            </w:pPr>
            <w:r>
              <w:t>Turn on M0</w:t>
            </w:r>
            <w:r>
              <w:br/>
              <w:t>!CR0</w:t>
            </w:r>
          </w:p>
        </w:tc>
        <w:tc>
          <w:tcPr>
            <w:tcW w:w="1595" w:type="pct"/>
          </w:tcPr>
          <w:p w14:paraId="498AEAE3" w14:textId="3AE03010" w:rsidR="00161317" w:rsidRDefault="00161317" w:rsidP="00740535">
            <w:pPr>
              <w:pStyle w:val="TableData"/>
              <w:cnfStyle w:val="000000000000" w:firstRow="0" w:lastRow="0" w:firstColumn="0" w:lastColumn="0" w:oddVBand="0" w:evenVBand="0" w:oddHBand="0" w:evenHBand="0" w:firstRowFirstColumn="0" w:firstRowLastColumn="0" w:lastRowFirstColumn="0" w:lastRowLastColumn="0"/>
            </w:pPr>
            <w:r>
              <w:t>PB1: OTE (M0)</w:t>
            </w:r>
            <w:r>
              <w:br/>
            </w:r>
            <w:proofErr w:type="gramStart"/>
            <w:r>
              <w:t>S:FS</w:t>
            </w:r>
            <w:proofErr w:type="gramEnd"/>
            <w:r>
              <w:t xml:space="preserve"> : OTE (M0)</w:t>
            </w:r>
          </w:p>
        </w:tc>
      </w:tr>
      <w:tr w:rsidR="00161317" w14:paraId="3123496D" w14:textId="77777777" w:rsidTr="00161317">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 w:type="pct"/>
          </w:tcPr>
          <w:p w14:paraId="50BC1AF8" w14:textId="298FCBB0" w:rsidR="00161317" w:rsidRPr="00161317" w:rsidRDefault="00161317" w:rsidP="00740535">
            <w:pPr>
              <w:pStyle w:val="TableData"/>
              <w:rPr>
                <w:b w:val="0"/>
                <w:bCs/>
              </w:rPr>
            </w:pPr>
            <w:r>
              <w:rPr>
                <w:b w:val="0"/>
                <w:bCs/>
              </w:rPr>
              <w:t>1</w:t>
            </w:r>
            <w:r w:rsidRPr="00161317">
              <w:rPr>
                <w:b w:val="0"/>
                <w:bCs/>
              </w:rPr>
              <w:t>2: Floor 2</w:t>
            </w:r>
          </w:p>
        </w:tc>
        <w:tc>
          <w:tcPr>
            <w:tcW w:w="1019" w:type="pct"/>
          </w:tcPr>
          <w:p w14:paraId="5B636B4B" w14:textId="5D108D50" w:rsidR="00161317" w:rsidRDefault="00161317" w:rsidP="00740535">
            <w:pPr>
              <w:pStyle w:val="TableData"/>
              <w:cnfStyle w:val="000000100000" w:firstRow="0" w:lastRow="0" w:firstColumn="0" w:lastColumn="0" w:oddVBand="0" w:evenVBand="0" w:oddHBand="1" w:evenHBand="0" w:firstRowFirstColumn="0" w:firstRowLastColumn="0" w:lastRowFirstColumn="0" w:lastRowLastColumn="0"/>
            </w:pPr>
            <w:r>
              <w:t>PB2</w:t>
            </w:r>
            <w:r>
              <w:br/>
              <w:t>FLS3/FLS4</w:t>
            </w:r>
          </w:p>
        </w:tc>
        <w:tc>
          <w:tcPr>
            <w:tcW w:w="1125" w:type="pct"/>
          </w:tcPr>
          <w:p w14:paraId="1017F5DD" w14:textId="77777777" w:rsidR="00161317" w:rsidRDefault="00161317" w:rsidP="00740535">
            <w:pPr>
              <w:pStyle w:val="TableData"/>
              <w:cnfStyle w:val="000000100000" w:firstRow="0" w:lastRow="0" w:firstColumn="0" w:lastColumn="0" w:oddVBand="0" w:evenVBand="0" w:oddHBand="1" w:evenHBand="0" w:firstRowFirstColumn="0" w:firstRowLastColumn="0" w:lastRowFirstColumn="0" w:lastRowLastColumn="0"/>
            </w:pPr>
            <w:r>
              <w:t>FLS2</w:t>
            </w:r>
          </w:p>
        </w:tc>
        <w:tc>
          <w:tcPr>
            <w:tcW w:w="769" w:type="pct"/>
          </w:tcPr>
          <w:p w14:paraId="023FDC0E" w14:textId="77777777" w:rsidR="00161317" w:rsidRDefault="00161317" w:rsidP="00740535">
            <w:pPr>
              <w:pStyle w:val="TableData"/>
              <w:cnfStyle w:val="000000100000" w:firstRow="0" w:lastRow="0" w:firstColumn="0" w:lastColumn="0" w:oddVBand="0" w:evenVBand="0" w:oddHBand="1" w:evenHBand="0" w:firstRowFirstColumn="0" w:firstRowLastColumn="0" w:lastRowFirstColumn="0" w:lastRowLastColumn="0"/>
            </w:pPr>
            <w:r>
              <w:t>Turn on M0</w:t>
            </w:r>
            <w:r>
              <w:br/>
              <w:t>!CR0</w:t>
            </w:r>
          </w:p>
        </w:tc>
        <w:tc>
          <w:tcPr>
            <w:tcW w:w="1595" w:type="pct"/>
          </w:tcPr>
          <w:p w14:paraId="66E9C479" w14:textId="45A09CD8" w:rsidR="00161317" w:rsidRDefault="00161317" w:rsidP="00740535">
            <w:pPr>
              <w:pStyle w:val="TableData"/>
              <w:cnfStyle w:val="000000100000" w:firstRow="0" w:lastRow="0" w:firstColumn="0" w:lastColumn="0" w:oddVBand="0" w:evenVBand="0" w:oddHBand="1" w:evenHBand="0" w:firstRowFirstColumn="0" w:firstRowLastColumn="0" w:lastRowFirstColumn="0" w:lastRowLastColumn="0"/>
            </w:pPr>
            <w:r>
              <w:t>PB2 &amp; (FLS3/FLS4)</w:t>
            </w:r>
            <w:r>
              <w:br/>
              <w:t>: OTE (M0)</w:t>
            </w:r>
          </w:p>
        </w:tc>
      </w:tr>
      <w:tr w:rsidR="00161317" w14:paraId="346F6445" w14:textId="77777777" w:rsidTr="0016131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492" w:type="pct"/>
          </w:tcPr>
          <w:p w14:paraId="31C4A18E" w14:textId="0C85D544" w:rsidR="00161317" w:rsidRPr="00161317" w:rsidRDefault="00161317" w:rsidP="00740535">
            <w:pPr>
              <w:pStyle w:val="TableData"/>
              <w:rPr>
                <w:b w:val="0"/>
                <w:bCs/>
              </w:rPr>
            </w:pPr>
            <w:r>
              <w:rPr>
                <w:b w:val="0"/>
                <w:bCs/>
              </w:rPr>
              <w:t>1</w:t>
            </w:r>
            <w:r w:rsidRPr="00161317">
              <w:rPr>
                <w:b w:val="0"/>
                <w:bCs/>
              </w:rPr>
              <w:t>3: Floor 2</w:t>
            </w:r>
          </w:p>
        </w:tc>
        <w:tc>
          <w:tcPr>
            <w:tcW w:w="1019" w:type="pct"/>
          </w:tcPr>
          <w:p w14:paraId="5F769EF3" w14:textId="5F0A2255" w:rsidR="00161317" w:rsidRDefault="00161317" w:rsidP="00740535">
            <w:pPr>
              <w:pStyle w:val="TableData"/>
              <w:cnfStyle w:val="000000000000" w:firstRow="0" w:lastRow="0" w:firstColumn="0" w:lastColumn="0" w:oddVBand="0" w:evenVBand="0" w:oddHBand="0" w:evenHBand="0" w:firstRowFirstColumn="0" w:firstRowLastColumn="0" w:lastRowFirstColumn="0" w:lastRowLastColumn="0"/>
            </w:pPr>
            <w:r>
              <w:t>PB2 &amp; FLS1</w:t>
            </w:r>
            <w:r>
              <w:br/>
            </w:r>
          </w:p>
        </w:tc>
        <w:tc>
          <w:tcPr>
            <w:tcW w:w="1125" w:type="pct"/>
          </w:tcPr>
          <w:p w14:paraId="64BCAC5D" w14:textId="77777777" w:rsidR="00161317" w:rsidRDefault="00161317" w:rsidP="00740535">
            <w:pPr>
              <w:pStyle w:val="TableData"/>
              <w:cnfStyle w:val="000000000000" w:firstRow="0" w:lastRow="0" w:firstColumn="0" w:lastColumn="0" w:oddVBand="0" w:evenVBand="0" w:oddHBand="0" w:evenHBand="0" w:firstRowFirstColumn="0" w:firstRowLastColumn="0" w:lastRowFirstColumn="0" w:lastRowLastColumn="0"/>
            </w:pPr>
            <w:r>
              <w:t>FLS2</w:t>
            </w:r>
          </w:p>
        </w:tc>
        <w:tc>
          <w:tcPr>
            <w:tcW w:w="769" w:type="pct"/>
          </w:tcPr>
          <w:p w14:paraId="352D4EB1" w14:textId="77777777" w:rsidR="00161317" w:rsidRDefault="00161317" w:rsidP="00740535">
            <w:pPr>
              <w:pStyle w:val="TableData"/>
              <w:cnfStyle w:val="000000000000" w:firstRow="0" w:lastRow="0" w:firstColumn="0" w:lastColumn="0" w:oddVBand="0" w:evenVBand="0" w:oddHBand="0" w:evenHBand="0" w:firstRowFirstColumn="0" w:firstRowLastColumn="0" w:lastRowFirstColumn="0" w:lastRowLastColumn="0"/>
            </w:pPr>
            <w:r>
              <w:t>Turn on M0</w:t>
            </w:r>
            <w:r>
              <w:br/>
              <w:t>CR0</w:t>
            </w:r>
          </w:p>
        </w:tc>
        <w:tc>
          <w:tcPr>
            <w:tcW w:w="1595" w:type="pct"/>
          </w:tcPr>
          <w:p w14:paraId="2630AD26" w14:textId="3DADEBCD" w:rsidR="00161317" w:rsidRDefault="00161317" w:rsidP="00740535">
            <w:pPr>
              <w:pStyle w:val="TableData"/>
              <w:cnfStyle w:val="000000000000" w:firstRow="0" w:lastRow="0" w:firstColumn="0" w:lastColumn="0" w:oddVBand="0" w:evenVBand="0" w:oddHBand="0" w:evenHBand="0" w:firstRowFirstColumn="0" w:firstRowLastColumn="0" w:lastRowFirstColumn="0" w:lastRowLastColumn="0"/>
            </w:pPr>
            <w:r>
              <w:t>PB2 &amp; FSL1</w:t>
            </w:r>
            <w:r>
              <w:br/>
              <w:t>: OTE (M0, CR0)</w:t>
            </w:r>
          </w:p>
        </w:tc>
      </w:tr>
      <w:tr w:rsidR="00161317" w14:paraId="2ACB4297" w14:textId="77777777" w:rsidTr="00161317">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 w:type="pct"/>
          </w:tcPr>
          <w:p w14:paraId="30668043" w14:textId="05533945" w:rsidR="00161317" w:rsidRPr="00161317" w:rsidRDefault="00161317" w:rsidP="00740535">
            <w:pPr>
              <w:pStyle w:val="TableData"/>
              <w:rPr>
                <w:b w:val="0"/>
                <w:bCs/>
              </w:rPr>
            </w:pPr>
            <w:r>
              <w:rPr>
                <w:b w:val="0"/>
                <w:bCs/>
              </w:rPr>
              <w:t>1</w:t>
            </w:r>
            <w:r w:rsidRPr="00161317">
              <w:rPr>
                <w:b w:val="0"/>
                <w:bCs/>
              </w:rPr>
              <w:t>4: Floor 3</w:t>
            </w:r>
          </w:p>
        </w:tc>
        <w:tc>
          <w:tcPr>
            <w:tcW w:w="1019" w:type="pct"/>
          </w:tcPr>
          <w:p w14:paraId="675351F8" w14:textId="22D402C7" w:rsidR="00161317" w:rsidRDefault="00161317" w:rsidP="00740535">
            <w:pPr>
              <w:pStyle w:val="TableData"/>
              <w:cnfStyle w:val="000000100000" w:firstRow="0" w:lastRow="0" w:firstColumn="0" w:lastColumn="0" w:oddVBand="0" w:evenVBand="0" w:oddHBand="1" w:evenHBand="0" w:firstRowFirstColumn="0" w:firstRowLastColumn="0" w:lastRowFirstColumn="0" w:lastRowLastColumn="0"/>
            </w:pPr>
            <w:r>
              <w:t>PB3 &amp;</w:t>
            </w:r>
            <w:r>
              <w:br/>
              <w:t>(FLS1/FLS2)</w:t>
            </w:r>
          </w:p>
        </w:tc>
        <w:tc>
          <w:tcPr>
            <w:tcW w:w="1125" w:type="pct"/>
          </w:tcPr>
          <w:p w14:paraId="027C89D0" w14:textId="77777777" w:rsidR="00161317" w:rsidRDefault="00161317" w:rsidP="00740535">
            <w:pPr>
              <w:pStyle w:val="TableData"/>
              <w:cnfStyle w:val="000000100000" w:firstRow="0" w:lastRow="0" w:firstColumn="0" w:lastColumn="0" w:oddVBand="0" w:evenVBand="0" w:oddHBand="1" w:evenHBand="0" w:firstRowFirstColumn="0" w:firstRowLastColumn="0" w:lastRowFirstColumn="0" w:lastRowLastColumn="0"/>
            </w:pPr>
            <w:r>
              <w:t>FLS3</w:t>
            </w:r>
          </w:p>
        </w:tc>
        <w:tc>
          <w:tcPr>
            <w:tcW w:w="769" w:type="pct"/>
          </w:tcPr>
          <w:p w14:paraId="7EBFA78E" w14:textId="77777777" w:rsidR="00161317" w:rsidRDefault="00161317" w:rsidP="00740535">
            <w:pPr>
              <w:pStyle w:val="TableData"/>
              <w:cnfStyle w:val="000000100000" w:firstRow="0" w:lastRow="0" w:firstColumn="0" w:lastColumn="0" w:oddVBand="0" w:evenVBand="0" w:oddHBand="1" w:evenHBand="0" w:firstRowFirstColumn="0" w:firstRowLastColumn="0" w:lastRowFirstColumn="0" w:lastRowLastColumn="0"/>
            </w:pPr>
            <w:r>
              <w:t>Turn on M0</w:t>
            </w:r>
            <w:r>
              <w:br/>
              <w:t>CR0</w:t>
            </w:r>
          </w:p>
        </w:tc>
        <w:tc>
          <w:tcPr>
            <w:tcW w:w="1595" w:type="pct"/>
          </w:tcPr>
          <w:p w14:paraId="198BFF3B" w14:textId="543BEF70" w:rsidR="00161317" w:rsidRDefault="00161317" w:rsidP="00740535">
            <w:pPr>
              <w:pStyle w:val="TableData"/>
              <w:cnfStyle w:val="000000100000" w:firstRow="0" w:lastRow="0" w:firstColumn="0" w:lastColumn="0" w:oddVBand="0" w:evenVBand="0" w:oddHBand="1" w:evenHBand="0" w:firstRowFirstColumn="0" w:firstRowLastColumn="0" w:lastRowFirstColumn="0" w:lastRowLastColumn="0"/>
            </w:pPr>
            <w:r>
              <w:t>PB3 &amp; (FLS1/FLS2)</w:t>
            </w:r>
            <w:r>
              <w:br/>
              <w:t>: OTE (M0, CR0)</w:t>
            </w:r>
          </w:p>
        </w:tc>
      </w:tr>
      <w:tr w:rsidR="00161317" w14:paraId="2763FEA2" w14:textId="77777777" w:rsidTr="0016131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492" w:type="pct"/>
          </w:tcPr>
          <w:p w14:paraId="52C6719F" w14:textId="5261A568" w:rsidR="00161317" w:rsidRPr="00161317" w:rsidRDefault="00161317" w:rsidP="00740535">
            <w:pPr>
              <w:pStyle w:val="TableData"/>
              <w:rPr>
                <w:b w:val="0"/>
                <w:bCs/>
              </w:rPr>
            </w:pPr>
            <w:r>
              <w:rPr>
                <w:b w:val="0"/>
                <w:bCs/>
              </w:rPr>
              <w:t>1</w:t>
            </w:r>
            <w:r w:rsidRPr="00161317">
              <w:rPr>
                <w:b w:val="0"/>
                <w:bCs/>
              </w:rPr>
              <w:t>5: Floor 3</w:t>
            </w:r>
          </w:p>
        </w:tc>
        <w:tc>
          <w:tcPr>
            <w:tcW w:w="1019" w:type="pct"/>
          </w:tcPr>
          <w:p w14:paraId="2201C7A4" w14:textId="3A7B5559" w:rsidR="00161317" w:rsidRDefault="00161317" w:rsidP="00740535">
            <w:pPr>
              <w:pStyle w:val="TableData"/>
              <w:cnfStyle w:val="000000000000" w:firstRow="0" w:lastRow="0" w:firstColumn="0" w:lastColumn="0" w:oddVBand="0" w:evenVBand="0" w:oddHBand="0" w:evenHBand="0" w:firstRowFirstColumn="0" w:firstRowLastColumn="0" w:lastRowFirstColumn="0" w:lastRowLastColumn="0"/>
            </w:pPr>
            <w:r>
              <w:t>PB3 &amp; FLS4</w:t>
            </w:r>
            <w:r>
              <w:br/>
            </w:r>
          </w:p>
        </w:tc>
        <w:tc>
          <w:tcPr>
            <w:tcW w:w="1125" w:type="pct"/>
          </w:tcPr>
          <w:p w14:paraId="3954A11D" w14:textId="77777777" w:rsidR="00161317" w:rsidRDefault="00161317" w:rsidP="00740535">
            <w:pPr>
              <w:pStyle w:val="TableData"/>
              <w:cnfStyle w:val="000000000000" w:firstRow="0" w:lastRow="0" w:firstColumn="0" w:lastColumn="0" w:oddVBand="0" w:evenVBand="0" w:oddHBand="0" w:evenHBand="0" w:firstRowFirstColumn="0" w:firstRowLastColumn="0" w:lastRowFirstColumn="0" w:lastRowLastColumn="0"/>
            </w:pPr>
            <w:r>
              <w:t>FLS3</w:t>
            </w:r>
          </w:p>
        </w:tc>
        <w:tc>
          <w:tcPr>
            <w:tcW w:w="769" w:type="pct"/>
          </w:tcPr>
          <w:p w14:paraId="7EB5BAC3" w14:textId="77777777" w:rsidR="00161317" w:rsidRDefault="00161317" w:rsidP="00740535">
            <w:pPr>
              <w:pStyle w:val="TableData"/>
              <w:cnfStyle w:val="000000000000" w:firstRow="0" w:lastRow="0" w:firstColumn="0" w:lastColumn="0" w:oddVBand="0" w:evenVBand="0" w:oddHBand="0" w:evenHBand="0" w:firstRowFirstColumn="0" w:firstRowLastColumn="0" w:lastRowFirstColumn="0" w:lastRowLastColumn="0"/>
            </w:pPr>
            <w:r>
              <w:t>Turn on M0</w:t>
            </w:r>
            <w:r>
              <w:br/>
              <w:t>!CR0</w:t>
            </w:r>
          </w:p>
        </w:tc>
        <w:tc>
          <w:tcPr>
            <w:tcW w:w="1595" w:type="pct"/>
          </w:tcPr>
          <w:p w14:paraId="1CCAB3E4" w14:textId="1A5D7EF8" w:rsidR="00161317" w:rsidRDefault="00161317" w:rsidP="00740535">
            <w:pPr>
              <w:pStyle w:val="TableData"/>
              <w:cnfStyle w:val="000000000000" w:firstRow="0" w:lastRow="0" w:firstColumn="0" w:lastColumn="0" w:oddVBand="0" w:evenVBand="0" w:oddHBand="0" w:evenHBand="0" w:firstRowFirstColumn="0" w:firstRowLastColumn="0" w:lastRowFirstColumn="0" w:lastRowLastColumn="0"/>
            </w:pPr>
            <w:r>
              <w:t>PB3 &amp; FLS4</w:t>
            </w:r>
            <w:r>
              <w:br/>
              <w:t>: OTE (M0)</w:t>
            </w:r>
          </w:p>
        </w:tc>
      </w:tr>
      <w:tr w:rsidR="00161317" w14:paraId="79CF8111" w14:textId="77777777" w:rsidTr="00161317">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 w:type="pct"/>
          </w:tcPr>
          <w:p w14:paraId="422C474C" w14:textId="07135C81" w:rsidR="00161317" w:rsidRPr="00161317" w:rsidRDefault="00161317" w:rsidP="00740535">
            <w:pPr>
              <w:pStyle w:val="TableData"/>
              <w:rPr>
                <w:b w:val="0"/>
                <w:bCs/>
              </w:rPr>
            </w:pPr>
            <w:r>
              <w:rPr>
                <w:b w:val="0"/>
                <w:bCs/>
              </w:rPr>
              <w:t>1</w:t>
            </w:r>
            <w:r w:rsidRPr="00161317">
              <w:rPr>
                <w:b w:val="0"/>
                <w:bCs/>
              </w:rPr>
              <w:t>6: Floor 4</w:t>
            </w:r>
          </w:p>
        </w:tc>
        <w:tc>
          <w:tcPr>
            <w:tcW w:w="1019" w:type="pct"/>
          </w:tcPr>
          <w:p w14:paraId="37B7FC29" w14:textId="288614FF" w:rsidR="00161317" w:rsidRDefault="00161317" w:rsidP="00740535">
            <w:pPr>
              <w:pStyle w:val="TableData"/>
              <w:cnfStyle w:val="000000100000" w:firstRow="0" w:lastRow="0" w:firstColumn="0" w:lastColumn="0" w:oddVBand="0" w:evenVBand="0" w:oddHBand="1" w:evenHBand="0" w:firstRowFirstColumn="0" w:firstRowLastColumn="0" w:lastRowFirstColumn="0" w:lastRowLastColumn="0"/>
            </w:pPr>
            <w:r>
              <w:t>PB4</w:t>
            </w:r>
            <w:r>
              <w:br/>
            </w:r>
          </w:p>
        </w:tc>
        <w:tc>
          <w:tcPr>
            <w:tcW w:w="1125" w:type="pct"/>
          </w:tcPr>
          <w:p w14:paraId="28518AA9" w14:textId="77777777" w:rsidR="00161317" w:rsidRDefault="00161317" w:rsidP="00740535">
            <w:pPr>
              <w:pStyle w:val="TableData"/>
              <w:cnfStyle w:val="000000100000" w:firstRow="0" w:lastRow="0" w:firstColumn="0" w:lastColumn="0" w:oddVBand="0" w:evenVBand="0" w:oddHBand="1" w:evenHBand="0" w:firstRowFirstColumn="0" w:firstRowLastColumn="0" w:lastRowFirstColumn="0" w:lastRowLastColumn="0"/>
            </w:pPr>
            <w:r>
              <w:t>FLS4</w:t>
            </w:r>
          </w:p>
        </w:tc>
        <w:tc>
          <w:tcPr>
            <w:tcW w:w="769" w:type="pct"/>
          </w:tcPr>
          <w:p w14:paraId="5B414019" w14:textId="77777777" w:rsidR="00161317" w:rsidRDefault="00161317" w:rsidP="00740535">
            <w:pPr>
              <w:pStyle w:val="TableData"/>
              <w:cnfStyle w:val="000000100000" w:firstRow="0" w:lastRow="0" w:firstColumn="0" w:lastColumn="0" w:oddVBand="0" w:evenVBand="0" w:oddHBand="1" w:evenHBand="0" w:firstRowFirstColumn="0" w:firstRowLastColumn="0" w:lastRowFirstColumn="0" w:lastRowLastColumn="0"/>
            </w:pPr>
            <w:r>
              <w:t>Turn on M0</w:t>
            </w:r>
            <w:r>
              <w:br/>
              <w:t>CR0</w:t>
            </w:r>
          </w:p>
        </w:tc>
        <w:tc>
          <w:tcPr>
            <w:tcW w:w="1595" w:type="pct"/>
          </w:tcPr>
          <w:p w14:paraId="7144DC97" w14:textId="0FDCBD6C" w:rsidR="00161317" w:rsidRDefault="00161317" w:rsidP="00740535">
            <w:pPr>
              <w:pStyle w:val="TableData"/>
              <w:cnfStyle w:val="000000100000" w:firstRow="0" w:lastRow="0" w:firstColumn="0" w:lastColumn="0" w:oddVBand="0" w:evenVBand="0" w:oddHBand="1" w:evenHBand="0" w:firstRowFirstColumn="0" w:firstRowLastColumn="0" w:lastRowFirstColumn="0" w:lastRowLastColumn="0"/>
            </w:pPr>
            <w:r>
              <w:t>PB4: OTE (M</w:t>
            </w:r>
            <w:proofErr w:type="gramStart"/>
            <w:r>
              <w:t>0,CR</w:t>
            </w:r>
            <w:proofErr w:type="gramEnd"/>
            <w:r>
              <w:t>0)</w:t>
            </w:r>
          </w:p>
        </w:tc>
      </w:tr>
    </w:tbl>
    <w:p w14:paraId="78641430" w14:textId="77777777" w:rsidR="00161317" w:rsidRDefault="00161317" w:rsidP="00161317">
      <w:pPr>
        <w:pStyle w:val="Heading2"/>
        <w:numPr>
          <w:ilvl w:val="0"/>
          <w:numId w:val="0"/>
        </w:numPr>
      </w:pPr>
    </w:p>
    <w:p w14:paraId="5C898F7B" w14:textId="77777777" w:rsidR="00161317" w:rsidRDefault="00161317" w:rsidP="00161317"/>
    <w:p w14:paraId="011E7CBA" w14:textId="77777777" w:rsidR="00161317" w:rsidRDefault="00161317" w:rsidP="00161317"/>
    <w:p w14:paraId="376F408C" w14:textId="77777777" w:rsidR="00161317" w:rsidRDefault="00161317" w:rsidP="00161317"/>
    <w:p w14:paraId="62E7DB31" w14:textId="77777777" w:rsidR="00161317" w:rsidRDefault="00161317" w:rsidP="00161317"/>
    <w:p w14:paraId="73152B26" w14:textId="77777777" w:rsidR="00161317" w:rsidRDefault="00161317" w:rsidP="00161317"/>
    <w:p w14:paraId="46AA8208" w14:textId="4A201D79" w:rsidR="00161317" w:rsidRDefault="00161317" w:rsidP="00161317">
      <w:pPr>
        <w:pStyle w:val="Caption"/>
      </w:pPr>
      <w:r>
        <w:lastRenderedPageBreak/>
        <w:t>Table 3.7 - Door FSM State Description</w:t>
      </w:r>
    </w:p>
    <w:tbl>
      <w:tblPr>
        <w:tblStyle w:val="PlainTable1"/>
        <w:tblW w:w="4998" w:type="pct"/>
        <w:tblInd w:w="5" w:type="dxa"/>
        <w:tblLook w:val="0420" w:firstRow="1" w:lastRow="0" w:firstColumn="0" w:lastColumn="0" w:noHBand="0" w:noVBand="1"/>
      </w:tblPr>
      <w:tblGrid>
        <w:gridCol w:w="1406"/>
        <w:gridCol w:w="1947"/>
        <w:gridCol w:w="2161"/>
        <w:gridCol w:w="1444"/>
        <w:gridCol w:w="3108"/>
      </w:tblGrid>
      <w:tr w:rsidR="00161317" w14:paraId="3792D7B4" w14:textId="77777777" w:rsidTr="00740535">
        <w:trPr>
          <w:cnfStyle w:val="100000000000" w:firstRow="1" w:lastRow="0" w:firstColumn="0" w:lastColumn="0" w:oddVBand="0" w:evenVBand="0" w:oddHBand="0" w:evenHBand="0" w:firstRowFirstColumn="0" w:firstRowLastColumn="0" w:lastRowFirstColumn="0" w:lastRowLastColumn="0"/>
        </w:trPr>
        <w:tc>
          <w:tcPr>
            <w:tcW w:w="492" w:type="pct"/>
          </w:tcPr>
          <w:p w14:paraId="2759E891" w14:textId="77777777" w:rsidR="00161317" w:rsidRDefault="00161317" w:rsidP="00740535">
            <w:pPr>
              <w:pStyle w:val="TableData"/>
            </w:pPr>
            <w:r>
              <w:t>State</w:t>
            </w:r>
          </w:p>
        </w:tc>
        <w:tc>
          <w:tcPr>
            <w:tcW w:w="1019" w:type="pct"/>
          </w:tcPr>
          <w:p w14:paraId="3F3BCE94" w14:textId="77777777" w:rsidR="00161317" w:rsidRDefault="00161317" w:rsidP="00740535">
            <w:pPr>
              <w:pStyle w:val="TableData"/>
            </w:pPr>
            <w:r>
              <w:t>Entry Points</w:t>
            </w:r>
          </w:p>
        </w:tc>
        <w:tc>
          <w:tcPr>
            <w:tcW w:w="1125" w:type="pct"/>
          </w:tcPr>
          <w:p w14:paraId="7470DDAD" w14:textId="77777777" w:rsidR="00161317" w:rsidRDefault="00161317" w:rsidP="00740535">
            <w:pPr>
              <w:pStyle w:val="TableData"/>
            </w:pPr>
            <w:r>
              <w:t>Exit Points</w:t>
            </w:r>
          </w:p>
        </w:tc>
        <w:tc>
          <w:tcPr>
            <w:tcW w:w="769" w:type="pct"/>
          </w:tcPr>
          <w:p w14:paraId="28F534DA" w14:textId="77777777" w:rsidR="00161317" w:rsidRDefault="00161317" w:rsidP="00740535">
            <w:pPr>
              <w:pStyle w:val="TableData"/>
            </w:pPr>
            <w:r>
              <w:t>Actions</w:t>
            </w:r>
          </w:p>
        </w:tc>
        <w:tc>
          <w:tcPr>
            <w:tcW w:w="1595" w:type="pct"/>
          </w:tcPr>
          <w:p w14:paraId="61F96489" w14:textId="77777777" w:rsidR="00161317" w:rsidRDefault="00161317" w:rsidP="00740535">
            <w:pPr>
              <w:pStyle w:val="TableData"/>
            </w:pPr>
            <w:r>
              <w:t>Logic</w:t>
            </w:r>
          </w:p>
        </w:tc>
      </w:tr>
      <w:tr w:rsidR="00161317" w14:paraId="61E36F15" w14:textId="77777777" w:rsidTr="00740535">
        <w:trPr>
          <w:cnfStyle w:val="000000100000" w:firstRow="0" w:lastRow="0" w:firstColumn="0" w:lastColumn="0" w:oddVBand="0" w:evenVBand="0" w:oddHBand="1" w:evenHBand="0" w:firstRowFirstColumn="0" w:firstRowLastColumn="0" w:lastRowFirstColumn="0" w:lastRowLastColumn="0"/>
        </w:trPr>
        <w:tc>
          <w:tcPr>
            <w:tcW w:w="492" w:type="pct"/>
          </w:tcPr>
          <w:p w14:paraId="1769D881" w14:textId="64A6C2FC" w:rsidR="00161317" w:rsidRDefault="00161317" w:rsidP="00740535">
            <w:pPr>
              <w:pStyle w:val="TableData"/>
            </w:pPr>
            <w:r>
              <w:t>1110: Door Close</w:t>
            </w:r>
          </w:p>
        </w:tc>
        <w:tc>
          <w:tcPr>
            <w:tcW w:w="1019" w:type="pct"/>
          </w:tcPr>
          <w:p w14:paraId="662333E7" w14:textId="6C730C6F" w:rsidR="00161317" w:rsidRDefault="00CE035B" w:rsidP="00740535">
            <w:pPr>
              <w:pStyle w:val="TableData"/>
            </w:pPr>
            <w:r>
              <w:t>First Scan</w:t>
            </w:r>
            <w:r>
              <w:br/>
              <w:t>START</w:t>
            </w:r>
            <w:r>
              <w:br/>
              <w:t>Timer_5</w:t>
            </w:r>
            <w:proofErr w:type="gramStart"/>
            <w:r>
              <w:t>s.DN</w:t>
            </w:r>
            <w:proofErr w:type="gramEnd"/>
            <w:r>
              <w:t xml:space="preserve"> &amp; DCLS</w:t>
            </w:r>
            <w:r>
              <w:br/>
              <w:t xml:space="preserve">Timer_PBC.DN &amp; PBC </w:t>
            </w:r>
          </w:p>
        </w:tc>
        <w:tc>
          <w:tcPr>
            <w:tcW w:w="1125" w:type="pct"/>
          </w:tcPr>
          <w:p w14:paraId="6F8B1FF3" w14:textId="0FE7CBDC" w:rsidR="00161317" w:rsidRDefault="00CE035B" w:rsidP="00740535">
            <w:pPr>
              <w:pStyle w:val="TableData"/>
            </w:pPr>
            <w:r>
              <w:t>PBE5</w:t>
            </w:r>
            <w:r>
              <w:br/>
            </w:r>
            <w:proofErr w:type="spellStart"/>
            <w:r>
              <w:t>FLSx</w:t>
            </w:r>
            <w:proofErr w:type="spellEnd"/>
            <w:r>
              <w:t xml:space="preserve"> </w:t>
            </w:r>
            <w:proofErr w:type="gramStart"/>
            <w:r>
              <w:t>&amp; !M</w:t>
            </w:r>
            <w:proofErr w:type="gramEnd"/>
            <w:r>
              <w:t>0 &amp; DCLS</w:t>
            </w:r>
            <w:r>
              <w:br/>
              <w:t xml:space="preserve">FLS &amp; </w:t>
            </w:r>
            <w:proofErr w:type="spellStart"/>
            <w:r>
              <w:t>FPBx</w:t>
            </w:r>
            <w:proofErr w:type="spellEnd"/>
            <w:r w:rsidR="00161317">
              <w:br/>
            </w:r>
          </w:p>
        </w:tc>
        <w:tc>
          <w:tcPr>
            <w:tcW w:w="769" w:type="pct"/>
          </w:tcPr>
          <w:p w14:paraId="475590DB" w14:textId="77777777" w:rsidR="00161317" w:rsidRDefault="00161317" w:rsidP="00740535">
            <w:pPr>
              <w:pStyle w:val="TableData"/>
            </w:pPr>
            <w:r>
              <w:t>No actions.</w:t>
            </w:r>
          </w:p>
        </w:tc>
        <w:tc>
          <w:tcPr>
            <w:tcW w:w="1595" w:type="pct"/>
          </w:tcPr>
          <w:p w14:paraId="38A30AD5" w14:textId="7A8B393F" w:rsidR="00161317" w:rsidRDefault="00642FD7" w:rsidP="00740535">
            <w:pPr>
              <w:pStyle w:val="TableData"/>
            </w:pPr>
            <w:r>
              <w:t>IDLE</w:t>
            </w:r>
          </w:p>
        </w:tc>
      </w:tr>
      <w:tr w:rsidR="00161317" w14:paraId="3A806CEF" w14:textId="77777777" w:rsidTr="00740535">
        <w:tc>
          <w:tcPr>
            <w:tcW w:w="492" w:type="pct"/>
          </w:tcPr>
          <w:p w14:paraId="6D29736F" w14:textId="31B203D7" w:rsidR="00161317" w:rsidRDefault="00161317" w:rsidP="00740535">
            <w:pPr>
              <w:pStyle w:val="TableData"/>
            </w:pPr>
            <w:r>
              <w:t>1111: Door Open</w:t>
            </w:r>
          </w:p>
        </w:tc>
        <w:tc>
          <w:tcPr>
            <w:tcW w:w="1019" w:type="pct"/>
          </w:tcPr>
          <w:p w14:paraId="6A3E5E5C" w14:textId="7C871EE0" w:rsidR="00161317" w:rsidRDefault="00CE035B" w:rsidP="00740535">
            <w:pPr>
              <w:pStyle w:val="TableData"/>
            </w:pPr>
            <w:proofErr w:type="spellStart"/>
            <w:r>
              <w:t>FLSx</w:t>
            </w:r>
            <w:proofErr w:type="spellEnd"/>
            <w:r>
              <w:t xml:space="preserve"> </w:t>
            </w:r>
            <w:proofErr w:type="gramStart"/>
            <w:r>
              <w:t>&amp; !M</w:t>
            </w:r>
            <w:proofErr w:type="gramEnd"/>
            <w:r>
              <w:t>0 &amp; DCLS</w:t>
            </w:r>
            <w:r>
              <w:br/>
              <w:t xml:space="preserve">FLS &amp; </w:t>
            </w:r>
            <w:proofErr w:type="spellStart"/>
            <w:r>
              <w:t>FPBx</w:t>
            </w:r>
            <w:proofErr w:type="spellEnd"/>
          </w:p>
        </w:tc>
        <w:tc>
          <w:tcPr>
            <w:tcW w:w="1125" w:type="pct"/>
          </w:tcPr>
          <w:p w14:paraId="75B6E4FB" w14:textId="319E3202" w:rsidR="00161317" w:rsidRDefault="00CE035B" w:rsidP="00740535">
            <w:pPr>
              <w:pStyle w:val="TableData"/>
            </w:pPr>
            <w:r>
              <w:t>PBE5</w:t>
            </w:r>
          </w:p>
        </w:tc>
        <w:tc>
          <w:tcPr>
            <w:tcW w:w="769" w:type="pct"/>
          </w:tcPr>
          <w:p w14:paraId="047B712A" w14:textId="2C97E798" w:rsidR="00161317" w:rsidRDefault="00161317" w:rsidP="00740535">
            <w:pPr>
              <w:pStyle w:val="TableData"/>
            </w:pPr>
            <w:r>
              <w:t xml:space="preserve">Turn on </w:t>
            </w:r>
            <w:r w:rsidR="00CE035B">
              <w:t>SOL0</w:t>
            </w:r>
          </w:p>
        </w:tc>
        <w:tc>
          <w:tcPr>
            <w:tcW w:w="1595" w:type="pct"/>
          </w:tcPr>
          <w:p w14:paraId="0EB11507" w14:textId="68D15616" w:rsidR="00161317" w:rsidRDefault="00CE035B" w:rsidP="00740535">
            <w:pPr>
              <w:pStyle w:val="TableData"/>
            </w:pPr>
            <w:r>
              <w:t>PBE5</w:t>
            </w:r>
            <w:r w:rsidR="00161317">
              <w:t>: OTE (</w:t>
            </w:r>
            <w:r>
              <w:t>SOL0</w:t>
            </w:r>
            <w:r w:rsidR="00161317">
              <w:t>)</w:t>
            </w:r>
            <w:r w:rsidR="00161317">
              <w:br/>
            </w:r>
          </w:p>
        </w:tc>
      </w:tr>
      <w:tr w:rsidR="00161317" w14:paraId="06ACEA4C" w14:textId="77777777" w:rsidTr="00740535">
        <w:trPr>
          <w:cnfStyle w:val="000000100000" w:firstRow="0" w:lastRow="0" w:firstColumn="0" w:lastColumn="0" w:oddVBand="0" w:evenVBand="0" w:oddHBand="1" w:evenHBand="0" w:firstRowFirstColumn="0" w:firstRowLastColumn="0" w:lastRowFirstColumn="0" w:lastRowLastColumn="0"/>
        </w:trPr>
        <w:tc>
          <w:tcPr>
            <w:tcW w:w="492" w:type="pct"/>
          </w:tcPr>
          <w:p w14:paraId="6BDFD9EC" w14:textId="743C5DB4" w:rsidR="00161317" w:rsidRDefault="00161317" w:rsidP="00740535">
            <w:pPr>
              <w:pStyle w:val="TableData"/>
            </w:pPr>
            <w:r>
              <w:t>1001: Door Emergency</w:t>
            </w:r>
          </w:p>
        </w:tc>
        <w:tc>
          <w:tcPr>
            <w:tcW w:w="1019" w:type="pct"/>
          </w:tcPr>
          <w:p w14:paraId="05B82F6B" w14:textId="5A4BA3B4" w:rsidR="00161317" w:rsidRDefault="00CE035B" w:rsidP="00740535">
            <w:pPr>
              <w:pStyle w:val="TableData"/>
            </w:pPr>
            <w:r>
              <w:t>PBE5</w:t>
            </w:r>
          </w:p>
        </w:tc>
        <w:tc>
          <w:tcPr>
            <w:tcW w:w="1125" w:type="pct"/>
          </w:tcPr>
          <w:p w14:paraId="05FFD8F1" w14:textId="6C2AC871" w:rsidR="00161317" w:rsidRDefault="00CE035B" w:rsidP="00740535">
            <w:pPr>
              <w:pStyle w:val="TableData"/>
            </w:pPr>
            <w:r>
              <w:t>START</w:t>
            </w:r>
          </w:p>
        </w:tc>
        <w:tc>
          <w:tcPr>
            <w:tcW w:w="769" w:type="pct"/>
          </w:tcPr>
          <w:p w14:paraId="43324A73" w14:textId="785CEFB7" w:rsidR="00161317" w:rsidRDefault="00161317" w:rsidP="00740535">
            <w:pPr>
              <w:pStyle w:val="TableData"/>
            </w:pPr>
            <w:r>
              <w:t xml:space="preserve">Turn on </w:t>
            </w:r>
            <w:r w:rsidR="00CE035B">
              <w:t>SOL0</w:t>
            </w:r>
          </w:p>
        </w:tc>
        <w:tc>
          <w:tcPr>
            <w:tcW w:w="1595" w:type="pct"/>
          </w:tcPr>
          <w:p w14:paraId="7B5F00C1" w14:textId="722CC829" w:rsidR="00161317" w:rsidRDefault="00CE035B" w:rsidP="00740535">
            <w:pPr>
              <w:pStyle w:val="TableData"/>
            </w:pPr>
            <w:r>
              <w:t xml:space="preserve">START &amp; </w:t>
            </w:r>
            <w:proofErr w:type="spellStart"/>
            <w:r>
              <w:t>FLSx</w:t>
            </w:r>
            <w:proofErr w:type="spellEnd"/>
            <w:r>
              <w:t>:</w:t>
            </w:r>
            <w:r w:rsidR="00161317">
              <w:t xml:space="preserve"> OTE (</w:t>
            </w:r>
            <w:r>
              <w:t>SOL0)</w:t>
            </w:r>
          </w:p>
        </w:tc>
      </w:tr>
    </w:tbl>
    <w:p w14:paraId="65BD39A9" w14:textId="77777777" w:rsidR="00161317" w:rsidRPr="00161317" w:rsidRDefault="00161317" w:rsidP="00161317"/>
    <w:p w14:paraId="7C2FD469" w14:textId="4A213E69" w:rsidR="00605906" w:rsidRDefault="00CF63EF" w:rsidP="00E7082F">
      <w:pPr>
        <w:pStyle w:val="Heading2"/>
      </w:pPr>
      <w:bookmarkStart w:id="24" w:name="_Toc195422012"/>
      <w:r>
        <w:t>Call and Request Manager</w:t>
      </w:r>
      <w:bookmarkEnd w:id="24"/>
    </w:p>
    <w:p w14:paraId="2EDAC345" w14:textId="34213D46" w:rsidR="00CF63EF" w:rsidRDefault="00CF63EF" w:rsidP="00CF63EF">
      <w:r>
        <w:t>Passengers press buttons at a floor to call the elevator to that floor. Once inside the elevator, the passenger may request a floor to be dropped off at. This subroutine accepts the calls and requests and generates the next floor the elevator will go to.</w:t>
      </w:r>
    </w:p>
    <w:p w14:paraId="272F665A" w14:textId="6C62A724" w:rsidR="00A4236A" w:rsidRDefault="00A4236A" w:rsidP="00CF63EF">
      <w:r>
        <w:t xml:space="preserve">A floor call condition is used through to drive the transition between states of the elevator. </w:t>
      </w:r>
      <w:r w:rsidR="00B727F2">
        <w:t>Whichever</w:t>
      </w:r>
      <w:r>
        <w:t xml:space="preserve"> </w:t>
      </w:r>
      <w:proofErr w:type="spellStart"/>
      <w:r>
        <w:t>FPBx</w:t>
      </w:r>
      <w:proofErr w:type="spellEnd"/>
      <w:r>
        <w:t xml:space="preserve"> or </w:t>
      </w:r>
      <w:proofErr w:type="spellStart"/>
      <w:r>
        <w:t>PBx</w:t>
      </w:r>
      <w:proofErr w:type="spellEnd"/>
      <w:r>
        <w:t xml:space="preserve"> button is pressed, the corresponding floor-call condition is activated</w:t>
      </w:r>
      <w:r w:rsidR="00A654DE">
        <w:t xml:space="preserve"> and latched, until the elevator reached the requested. This method is useful for multi-call/requests feature as it stores the user requests.</w:t>
      </w:r>
    </w:p>
    <w:p w14:paraId="6993388F" w14:textId="7D53A39C" w:rsidR="00A654DE" w:rsidRPr="00B727F2" w:rsidRDefault="00A654DE" w:rsidP="00CF63EF">
      <w:pPr>
        <w:rPr>
          <w:i/>
          <w:iCs/>
          <w:u w:val="single"/>
        </w:rPr>
      </w:pPr>
      <w:r w:rsidRPr="00B727F2">
        <w:rPr>
          <w:i/>
          <w:iCs/>
          <w:u w:val="single"/>
        </w:rPr>
        <w:t xml:space="preserve">See MultiCall PDF [Page.3] for the ladder </w:t>
      </w:r>
      <w:proofErr w:type="gramStart"/>
      <w:r w:rsidRPr="00B727F2">
        <w:rPr>
          <w:i/>
          <w:iCs/>
          <w:u w:val="single"/>
        </w:rPr>
        <w:t>diagram</w:t>
      </w:r>
      <w:proofErr w:type="gramEnd"/>
    </w:p>
    <w:p w14:paraId="75722D3B" w14:textId="62FCA91F" w:rsidR="00CF63EF" w:rsidRDefault="00CF63EF" w:rsidP="00E7082F">
      <w:pPr>
        <w:pStyle w:val="Heading2"/>
      </w:pPr>
      <w:bookmarkStart w:id="25" w:name="_Toc195422013"/>
      <w:r>
        <w:t>Door Routine</w:t>
      </w:r>
      <w:bookmarkEnd w:id="25"/>
    </w:p>
    <w:p w14:paraId="4395B426" w14:textId="564911AC" w:rsidR="00CF63EF" w:rsidRDefault="00CF63EF" w:rsidP="00CF63EF">
      <w:r>
        <w:t>This routine manages the door controls and opens and closes while the elevator is servicing floors.</w:t>
      </w:r>
      <w:r w:rsidR="00E47D09">
        <w:br/>
        <w:t>Requirements:</w:t>
      </w:r>
    </w:p>
    <w:p w14:paraId="0D8D1644" w14:textId="77777777" w:rsidR="00E47D09" w:rsidRDefault="00E47D09" w:rsidP="00E47D09">
      <w:pPr>
        <w:pStyle w:val="ListParagraph"/>
        <w:numPr>
          <w:ilvl w:val="0"/>
          <w:numId w:val="40"/>
        </w:numPr>
        <w:jc w:val="left"/>
      </w:pPr>
      <w:r w:rsidRPr="00E47D09">
        <w:t>The elevator door opens for 5 seconds when servicing a floor.</w:t>
      </w:r>
    </w:p>
    <w:p w14:paraId="40A257D7" w14:textId="77777777" w:rsidR="00E47D09" w:rsidRDefault="00E47D09" w:rsidP="00E47D09">
      <w:pPr>
        <w:pStyle w:val="ListParagraph"/>
        <w:numPr>
          <w:ilvl w:val="0"/>
          <w:numId w:val="40"/>
        </w:numPr>
        <w:jc w:val="left"/>
      </w:pPr>
      <w:r w:rsidRPr="00E47D09">
        <w:t>After 2 seconds, the door can be closed by pressing PBC on the inside panel.</w:t>
      </w:r>
    </w:p>
    <w:p w14:paraId="386E02F1" w14:textId="77777777" w:rsidR="00E47D09" w:rsidRDefault="00E47D09" w:rsidP="00E47D09">
      <w:pPr>
        <w:pStyle w:val="ListParagraph"/>
        <w:numPr>
          <w:ilvl w:val="0"/>
          <w:numId w:val="40"/>
        </w:numPr>
        <w:jc w:val="left"/>
      </w:pPr>
      <w:r w:rsidRPr="00E47D09">
        <w:t>Pressing PBO should hold the door open for another 3 seconds.</w:t>
      </w:r>
    </w:p>
    <w:p w14:paraId="58A7F697" w14:textId="77777777" w:rsidR="00E47D09" w:rsidRDefault="00E47D09" w:rsidP="00E47D09">
      <w:pPr>
        <w:pStyle w:val="ListParagraph"/>
        <w:numPr>
          <w:ilvl w:val="0"/>
          <w:numId w:val="40"/>
        </w:numPr>
        <w:jc w:val="left"/>
      </w:pPr>
      <w:r w:rsidRPr="00E47D09">
        <w:lastRenderedPageBreak/>
        <w:t>If the elevator is waiting for a floor call, the door remains closed.</w:t>
      </w:r>
    </w:p>
    <w:p w14:paraId="12A157A9" w14:textId="77777777" w:rsidR="00A654DE" w:rsidRDefault="00E47D09" w:rsidP="00E47D09">
      <w:pPr>
        <w:pStyle w:val="ListParagraph"/>
        <w:numPr>
          <w:ilvl w:val="0"/>
          <w:numId w:val="40"/>
        </w:numPr>
        <w:ind w:left="709"/>
        <w:jc w:val="left"/>
      </w:pPr>
      <w:r w:rsidRPr="00E47D09">
        <w:t>Program the door with a separate state machine.</w:t>
      </w:r>
    </w:p>
    <w:p w14:paraId="51C9C4BF" w14:textId="77777777" w:rsidR="00796C84" w:rsidRDefault="00A654DE" w:rsidP="00A654DE">
      <w:pPr>
        <w:jc w:val="left"/>
      </w:pPr>
      <w:r>
        <w:t>This routine uses a TON TIMER_5s to ensure the door will be closed after opening for 5 seconds. And another timer TON TIMER_PBC to time for 2 seconds after the door opens,</w:t>
      </w:r>
      <w:r>
        <w:br/>
        <w:t xml:space="preserve">useful to prevent the door opening when the elevator has just arrived at a floor. PBO will change the TIMER_5s.ACC to 2 seconds </w:t>
      </w:r>
      <w:r w:rsidR="00796C84">
        <w:t>every time it’s been pressed.</w:t>
      </w:r>
    </w:p>
    <w:p w14:paraId="137D34D1" w14:textId="7116634B" w:rsidR="003A545F" w:rsidRPr="00AA4C9A" w:rsidRDefault="00C07572" w:rsidP="00AA4C9A">
      <w:pPr>
        <w:jc w:val="center"/>
        <w:rPr>
          <w:i/>
          <w:iCs/>
          <w:szCs w:val="18"/>
        </w:rPr>
      </w:pPr>
      <w:r>
        <w:rPr>
          <w:noProof/>
        </w:rPr>
        <w:drawing>
          <wp:inline distT="0" distB="0" distL="0" distR="0" wp14:anchorId="451416AA" wp14:editId="63BD4CDE">
            <wp:extent cx="6400800" cy="1543987"/>
            <wp:effectExtent l="0" t="0" r="0" b="5715"/>
            <wp:docPr id="1062433232" name="Picture 18" descr="A white rectangle with purpl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33232" name="Picture 18" descr="A white rectangle with purple lines&#10;&#10;Description automatically generated"/>
                    <pic:cNvPicPr/>
                  </pic:nvPicPr>
                  <pic:blipFill rotWithShape="1">
                    <a:blip r:embed="rId18" cstate="print">
                      <a:extLst>
                        <a:ext uri="{28A0092B-C50C-407E-A947-70E740481C1C}">
                          <a14:useLocalDpi xmlns:a14="http://schemas.microsoft.com/office/drawing/2010/main" val="0"/>
                        </a:ext>
                      </a:extLst>
                    </a:blip>
                    <a:srcRect b="7301"/>
                    <a:stretch/>
                  </pic:blipFill>
                  <pic:spPr bwMode="auto">
                    <a:xfrm>
                      <a:off x="0" y="0"/>
                      <a:ext cx="6400800" cy="1543987"/>
                    </a:xfrm>
                    <a:prstGeom prst="rect">
                      <a:avLst/>
                    </a:prstGeom>
                    <a:ln>
                      <a:noFill/>
                    </a:ln>
                    <a:extLst>
                      <a:ext uri="{53640926-AAD7-44D8-BBD7-CCE9431645EC}">
                        <a14:shadowObscured xmlns:a14="http://schemas.microsoft.com/office/drawing/2010/main"/>
                      </a:ext>
                    </a:extLst>
                  </pic:spPr>
                </pic:pic>
              </a:graphicData>
            </a:graphic>
          </wp:inline>
        </w:drawing>
      </w:r>
      <w:r w:rsidR="00AA4C9A">
        <w:br/>
      </w:r>
      <w:bookmarkStart w:id="26" w:name="_Toc195420627"/>
      <w:r w:rsidR="00AA4C9A">
        <w:rPr>
          <w:i/>
          <w:iCs/>
          <w:szCs w:val="18"/>
        </w:rPr>
        <w:br/>
      </w:r>
      <w:r w:rsidR="00AA4C9A" w:rsidRPr="00AA4C9A">
        <w:rPr>
          <w:i/>
          <w:iCs/>
          <w:szCs w:val="18"/>
        </w:rPr>
        <w:t xml:space="preserve">Figure </w:t>
      </w:r>
      <w:r w:rsidR="00AA4C9A" w:rsidRPr="00AA4C9A">
        <w:rPr>
          <w:i/>
          <w:iCs/>
          <w:szCs w:val="18"/>
        </w:rPr>
        <w:fldChar w:fldCharType="begin"/>
      </w:r>
      <w:r w:rsidR="00AA4C9A" w:rsidRPr="00AA4C9A">
        <w:rPr>
          <w:i/>
          <w:iCs/>
          <w:szCs w:val="18"/>
        </w:rPr>
        <w:instrText xml:space="preserve"> SEQ Figure \* ARABIC </w:instrText>
      </w:r>
      <w:r w:rsidR="00AA4C9A" w:rsidRPr="00AA4C9A">
        <w:rPr>
          <w:i/>
          <w:iCs/>
          <w:szCs w:val="18"/>
        </w:rPr>
        <w:fldChar w:fldCharType="separate"/>
      </w:r>
      <w:r w:rsidR="00AB5AF9">
        <w:rPr>
          <w:i/>
          <w:iCs/>
          <w:noProof/>
          <w:szCs w:val="18"/>
        </w:rPr>
        <w:t>6</w:t>
      </w:r>
      <w:r w:rsidR="00AA4C9A" w:rsidRPr="00AA4C9A">
        <w:rPr>
          <w:i/>
          <w:iCs/>
          <w:szCs w:val="18"/>
        </w:rPr>
        <w:fldChar w:fldCharType="end"/>
      </w:r>
      <w:r w:rsidR="00AA4C9A" w:rsidRPr="00AA4C9A">
        <w:rPr>
          <w:i/>
          <w:iCs/>
          <w:szCs w:val="18"/>
        </w:rPr>
        <w:t xml:space="preserve"> - Ladder Logic of Door Operation</w:t>
      </w:r>
      <w:bookmarkEnd w:id="26"/>
    </w:p>
    <w:p w14:paraId="269CE984" w14:textId="1CE1B1F8" w:rsidR="003A545F" w:rsidRPr="003A545F" w:rsidRDefault="003A545F" w:rsidP="003A545F">
      <w:pPr>
        <w:pStyle w:val="Caption"/>
      </w:pPr>
      <w:r>
        <w:t>Table 3.8 - Door FSM Tag Description</w:t>
      </w:r>
    </w:p>
    <w:tbl>
      <w:tblPr>
        <w:tblStyle w:val="PlainTable1"/>
        <w:tblW w:w="4998" w:type="pct"/>
        <w:tblInd w:w="5" w:type="dxa"/>
        <w:tblLook w:val="0420" w:firstRow="1" w:lastRow="0" w:firstColumn="0" w:lastColumn="0" w:noHBand="0" w:noVBand="1"/>
      </w:tblPr>
      <w:tblGrid>
        <w:gridCol w:w="5307"/>
        <w:gridCol w:w="4759"/>
      </w:tblGrid>
      <w:tr w:rsidR="008074C4" w14:paraId="1DBDCE43" w14:textId="77777777" w:rsidTr="00740535">
        <w:trPr>
          <w:cnfStyle w:val="100000000000" w:firstRow="1" w:lastRow="0" w:firstColumn="0" w:lastColumn="0" w:oddVBand="0" w:evenVBand="0" w:oddHBand="0" w:evenHBand="0" w:firstRowFirstColumn="0" w:firstRowLastColumn="0" w:lastRowFirstColumn="0" w:lastRowLastColumn="0"/>
        </w:trPr>
        <w:tc>
          <w:tcPr>
            <w:tcW w:w="2636" w:type="pct"/>
          </w:tcPr>
          <w:p w14:paraId="0C6A75B9" w14:textId="77777777" w:rsidR="008074C4" w:rsidRDefault="008074C4" w:rsidP="00740535">
            <w:pPr>
              <w:pStyle w:val="TableData"/>
              <w:jc w:val="center"/>
            </w:pPr>
            <w:r>
              <w:t>Tag/State Name</w:t>
            </w:r>
          </w:p>
        </w:tc>
        <w:tc>
          <w:tcPr>
            <w:tcW w:w="2364" w:type="pct"/>
          </w:tcPr>
          <w:p w14:paraId="6B32FA6B" w14:textId="77777777" w:rsidR="008074C4" w:rsidRDefault="008074C4" w:rsidP="00740535">
            <w:pPr>
              <w:pStyle w:val="TableData"/>
              <w:jc w:val="center"/>
            </w:pPr>
            <w:r>
              <w:t>Description</w:t>
            </w:r>
          </w:p>
        </w:tc>
      </w:tr>
      <w:tr w:rsidR="008074C4" w14:paraId="7EB8C84B" w14:textId="77777777" w:rsidTr="00740535">
        <w:trPr>
          <w:cnfStyle w:val="000000100000" w:firstRow="0" w:lastRow="0" w:firstColumn="0" w:lastColumn="0" w:oddVBand="0" w:evenVBand="0" w:oddHBand="1" w:evenHBand="0" w:firstRowFirstColumn="0" w:firstRowLastColumn="0" w:lastRowFirstColumn="0" w:lastRowLastColumn="0"/>
        </w:trPr>
        <w:tc>
          <w:tcPr>
            <w:tcW w:w="2636" w:type="pct"/>
          </w:tcPr>
          <w:p w14:paraId="159EAFB1" w14:textId="363E6A99" w:rsidR="008074C4" w:rsidRDefault="008074C4" w:rsidP="00740535">
            <w:pPr>
              <w:pStyle w:val="TableData"/>
            </w:pPr>
            <w:r>
              <w:t>Timer_5s</w:t>
            </w:r>
          </w:p>
        </w:tc>
        <w:tc>
          <w:tcPr>
            <w:tcW w:w="2364" w:type="pct"/>
          </w:tcPr>
          <w:p w14:paraId="03C6DA7E" w14:textId="64EC9970" w:rsidR="008074C4" w:rsidRDefault="008074C4" w:rsidP="00740535">
            <w:pPr>
              <w:pStyle w:val="TableData"/>
            </w:pPr>
            <w:r>
              <w:t xml:space="preserve">5 seconds </w:t>
            </w:r>
            <w:r w:rsidR="003A545F">
              <w:t>of door opening</w:t>
            </w:r>
          </w:p>
        </w:tc>
      </w:tr>
      <w:tr w:rsidR="008074C4" w14:paraId="135F82B1" w14:textId="77777777" w:rsidTr="00740535">
        <w:tc>
          <w:tcPr>
            <w:tcW w:w="2636" w:type="pct"/>
          </w:tcPr>
          <w:p w14:paraId="11E8F21D" w14:textId="1872438D" w:rsidR="008074C4" w:rsidRDefault="008074C4" w:rsidP="00740535">
            <w:pPr>
              <w:pStyle w:val="TableData"/>
            </w:pPr>
            <w:r>
              <w:t>Timer_PBC</w:t>
            </w:r>
          </w:p>
        </w:tc>
        <w:tc>
          <w:tcPr>
            <w:tcW w:w="2364" w:type="pct"/>
          </w:tcPr>
          <w:p w14:paraId="309D0898" w14:textId="5E15CA9C" w:rsidR="008074C4" w:rsidRDefault="003A545F" w:rsidP="00740535">
            <w:pPr>
              <w:pStyle w:val="TableData"/>
            </w:pPr>
            <w:r>
              <w:t>Enable PBC after 2 seconds of door opening</w:t>
            </w:r>
          </w:p>
        </w:tc>
      </w:tr>
      <w:tr w:rsidR="008074C4" w14:paraId="6D24FFA8" w14:textId="77777777" w:rsidTr="00740535">
        <w:trPr>
          <w:cnfStyle w:val="000000100000" w:firstRow="0" w:lastRow="0" w:firstColumn="0" w:lastColumn="0" w:oddVBand="0" w:evenVBand="0" w:oddHBand="1" w:evenHBand="0" w:firstRowFirstColumn="0" w:firstRowLastColumn="0" w:lastRowFirstColumn="0" w:lastRowLastColumn="0"/>
        </w:trPr>
        <w:tc>
          <w:tcPr>
            <w:tcW w:w="2636" w:type="pct"/>
          </w:tcPr>
          <w:p w14:paraId="5225811D" w14:textId="77777777" w:rsidR="008074C4" w:rsidRDefault="008074C4" w:rsidP="00740535">
            <w:pPr>
              <w:pStyle w:val="TableData"/>
            </w:pPr>
            <w:r>
              <w:t>State_1_Door</w:t>
            </w:r>
          </w:p>
        </w:tc>
        <w:tc>
          <w:tcPr>
            <w:tcW w:w="2364" w:type="pct"/>
          </w:tcPr>
          <w:p w14:paraId="03D713F3" w14:textId="77777777" w:rsidR="008074C4" w:rsidRDefault="008074C4" w:rsidP="00740535">
            <w:pPr>
              <w:pStyle w:val="TableData"/>
            </w:pPr>
            <w:r>
              <w:t>Door open state</w:t>
            </w:r>
          </w:p>
        </w:tc>
      </w:tr>
      <w:tr w:rsidR="008074C4" w14:paraId="7A6ACD94" w14:textId="77777777" w:rsidTr="00740535">
        <w:tc>
          <w:tcPr>
            <w:tcW w:w="2636" w:type="pct"/>
          </w:tcPr>
          <w:p w14:paraId="3F70BA94" w14:textId="77777777" w:rsidR="008074C4" w:rsidRDefault="008074C4" w:rsidP="00740535">
            <w:pPr>
              <w:pStyle w:val="TableData"/>
            </w:pPr>
            <w:r>
              <w:t>State_0_Door</w:t>
            </w:r>
          </w:p>
        </w:tc>
        <w:tc>
          <w:tcPr>
            <w:tcW w:w="2364" w:type="pct"/>
          </w:tcPr>
          <w:p w14:paraId="62B2A4D8" w14:textId="77777777" w:rsidR="008074C4" w:rsidRDefault="008074C4" w:rsidP="00740535">
            <w:pPr>
              <w:pStyle w:val="TableData"/>
            </w:pPr>
            <w:r>
              <w:t>Door close state</w:t>
            </w:r>
          </w:p>
        </w:tc>
      </w:tr>
    </w:tbl>
    <w:p w14:paraId="28DF67D0" w14:textId="77777777" w:rsidR="00C07572" w:rsidRPr="00C07572" w:rsidRDefault="00C07572" w:rsidP="00C07572"/>
    <w:p w14:paraId="000D1C5B" w14:textId="7A68887E" w:rsidR="00E47D09" w:rsidRPr="009423E4" w:rsidRDefault="00796C84" w:rsidP="00A654DE">
      <w:pPr>
        <w:jc w:val="left"/>
        <w:rPr>
          <w:i/>
          <w:iCs/>
          <w:u w:val="single"/>
        </w:rPr>
      </w:pPr>
      <w:r w:rsidRPr="009423E4">
        <w:rPr>
          <w:i/>
          <w:iCs/>
          <w:u w:val="single"/>
        </w:rPr>
        <w:t xml:space="preserve">See Door PDF [Page.2] for the ladder </w:t>
      </w:r>
      <w:r w:rsidR="009423E4" w:rsidRPr="009423E4">
        <w:rPr>
          <w:i/>
          <w:iCs/>
          <w:u w:val="single"/>
        </w:rPr>
        <w:t>diagram.</w:t>
      </w:r>
    </w:p>
    <w:p w14:paraId="5AA91C27" w14:textId="60B98A10" w:rsidR="00E47D09" w:rsidRPr="00E47D09" w:rsidRDefault="00E47D09" w:rsidP="00E47D09">
      <w:pPr>
        <w:pStyle w:val="ListParagraph"/>
        <w:ind w:left="0"/>
        <w:jc w:val="left"/>
      </w:pPr>
      <w:proofErr w:type="gramStart"/>
      <w:r>
        <w:rPr>
          <w:rFonts w:eastAsiaTheme="majorEastAsia" w:cs="Arial"/>
          <w:bCs/>
          <w:smallCaps/>
          <w:sz w:val="32"/>
          <w:szCs w:val="28"/>
          <w:shd w:val="clear" w:color="auto" w:fill="FFFFFF"/>
        </w:rPr>
        <w:t xml:space="preserve">3.5  </w:t>
      </w:r>
      <w:r w:rsidRPr="00E47D09">
        <w:rPr>
          <w:rFonts w:eastAsiaTheme="majorEastAsia" w:cs="Arial"/>
          <w:bCs/>
          <w:smallCaps/>
          <w:sz w:val="32"/>
          <w:szCs w:val="28"/>
          <w:shd w:val="clear" w:color="auto" w:fill="FFFFFF"/>
        </w:rPr>
        <w:t>Emergency</w:t>
      </w:r>
      <w:proofErr w:type="gramEnd"/>
      <w:r w:rsidRPr="00E47D09">
        <w:rPr>
          <w:rFonts w:eastAsiaTheme="majorEastAsia" w:cs="Arial"/>
          <w:bCs/>
          <w:smallCaps/>
          <w:sz w:val="32"/>
          <w:szCs w:val="28"/>
          <w:shd w:val="clear" w:color="auto" w:fill="FFFFFF"/>
        </w:rPr>
        <w:t xml:space="preserve"> Stop</w:t>
      </w:r>
      <w:r>
        <w:br/>
      </w:r>
      <w:r w:rsidRPr="00E47D09">
        <w:t xml:space="preserve">This routine stops the operation of the elevator when an emergency happens. </w:t>
      </w:r>
      <w:r>
        <w:br/>
        <w:t>Requirements:</w:t>
      </w:r>
    </w:p>
    <w:p w14:paraId="661DC87B" w14:textId="77777777" w:rsidR="00E47D09" w:rsidRPr="00E47D09" w:rsidRDefault="00E47D09" w:rsidP="00E47D09">
      <w:pPr>
        <w:pStyle w:val="ListParagraph"/>
        <w:numPr>
          <w:ilvl w:val="0"/>
          <w:numId w:val="39"/>
        </w:numPr>
      </w:pPr>
      <w:r w:rsidRPr="00E47D09">
        <w:t>Pressing the emergency stop button PBE5 should stop the operation of the elevator.</w:t>
      </w:r>
    </w:p>
    <w:p w14:paraId="4DB53614" w14:textId="77777777" w:rsidR="00E47D09" w:rsidRPr="00E47D09" w:rsidRDefault="00E47D09" w:rsidP="00E47D09">
      <w:pPr>
        <w:pStyle w:val="ListParagraph"/>
        <w:numPr>
          <w:ilvl w:val="0"/>
          <w:numId w:val="39"/>
        </w:numPr>
      </w:pPr>
      <w:r w:rsidRPr="00E47D09">
        <w:t>An indicator light ILE5 indicates the elevator has been stopped due to an emergency.</w:t>
      </w:r>
    </w:p>
    <w:p w14:paraId="2D32A738" w14:textId="77777777" w:rsidR="00E47D09" w:rsidRPr="00E47D09" w:rsidRDefault="00E47D09" w:rsidP="00E47D09">
      <w:pPr>
        <w:pStyle w:val="ListParagraph"/>
        <w:numPr>
          <w:ilvl w:val="0"/>
          <w:numId w:val="39"/>
        </w:numPr>
      </w:pPr>
      <w:r w:rsidRPr="00E47D09">
        <w:t>The elevator should not respond to calls or requests.</w:t>
      </w:r>
    </w:p>
    <w:p w14:paraId="3CFEFA21" w14:textId="3D6B627E" w:rsidR="00E47D09" w:rsidRPr="00E47D09" w:rsidRDefault="00E47D09" w:rsidP="00E47D09">
      <w:pPr>
        <w:pStyle w:val="ListParagraph"/>
        <w:numPr>
          <w:ilvl w:val="0"/>
          <w:numId w:val="39"/>
        </w:numPr>
        <w:jc w:val="left"/>
      </w:pPr>
      <w:r w:rsidRPr="00E47D09">
        <w:t>If an emergency occurs with the door open, the door remains open</w:t>
      </w:r>
      <w:r>
        <w:t xml:space="preserve">. </w:t>
      </w:r>
      <w:r w:rsidRPr="00E47D09">
        <w:t>The door can be opened and must remain open if the elevator is at a floor.</w:t>
      </w:r>
    </w:p>
    <w:p w14:paraId="3C67EA61" w14:textId="77777777" w:rsidR="00E47D09" w:rsidRPr="00E47D09" w:rsidRDefault="00E47D09" w:rsidP="00E47D09">
      <w:pPr>
        <w:pStyle w:val="ListParagraph"/>
        <w:numPr>
          <w:ilvl w:val="0"/>
          <w:numId w:val="39"/>
        </w:numPr>
      </w:pPr>
      <w:r w:rsidRPr="00E47D09">
        <w:lastRenderedPageBreak/>
        <w:t>A reset pushbutton, START, must be pressed once it is safe.</w:t>
      </w:r>
    </w:p>
    <w:p w14:paraId="7D61FB7E" w14:textId="77777777" w:rsidR="00796C84" w:rsidRPr="00796C84" w:rsidRDefault="00E47D09" w:rsidP="00E47D09">
      <w:pPr>
        <w:pStyle w:val="ListParagraph"/>
        <w:numPr>
          <w:ilvl w:val="0"/>
          <w:numId w:val="39"/>
        </w:numPr>
        <w:jc w:val="left"/>
      </w:pPr>
      <w:r w:rsidRPr="00E47D09">
        <w:t>After a reset, the elevator returns to the 1st floor with the door closed.</w:t>
      </w:r>
    </w:p>
    <w:p w14:paraId="7ADE42B7" w14:textId="1ACBE5F8" w:rsidR="00F10882" w:rsidRPr="00F10882" w:rsidRDefault="00796C84" w:rsidP="00F10882">
      <w:pPr>
        <w:jc w:val="left"/>
      </w:pPr>
      <w:r>
        <w:t>Once the PBE5 button is pressed, the elevator stops any current on-going operation, all outputs are de-energized. This is achieved by adding two MCR instructions in the Floor FSM, that will evaluate any rung as false during the Emergency Stop, except for the rung containing the START button, which will be pressed to initialize the elevator when it’s safe.</w:t>
      </w:r>
      <w:r>
        <w:br/>
        <w:t xml:space="preserve">Once the START is pressed, the elevator </w:t>
      </w:r>
      <w:r w:rsidR="00F10882">
        <w:t xml:space="preserve">state </w:t>
      </w:r>
      <w:r>
        <w:t>will transition to State_1_IN</w:t>
      </w:r>
      <w:r w:rsidR="00FE5A2D">
        <w:t>, returns to the 1</w:t>
      </w:r>
      <w:r w:rsidR="00FE5A2D" w:rsidRPr="00FE5A2D">
        <w:rPr>
          <w:vertAlign w:val="superscript"/>
        </w:rPr>
        <w:t>st</w:t>
      </w:r>
      <w:r w:rsidR="00FE5A2D">
        <w:t xml:space="preserve"> flo</w:t>
      </w:r>
      <w:r w:rsidR="00F10882">
        <w:t>o</w:t>
      </w:r>
      <w:r w:rsidR="00FE5A2D">
        <w:t>r with the door closed.</w:t>
      </w:r>
    </w:p>
    <w:p w14:paraId="4F676479" w14:textId="42F562E8" w:rsidR="00F10882" w:rsidRDefault="00AA4C9A" w:rsidP="00AB5AF9">
      <w:pPr>
        <w:jc w:val="center"/>
      </w:pPr>
      <w:r>
        <w:rPr>
          <w:noProof/>
        </w:rPr>
        <w:drawing>
          <wp:inline distT="0" distB="0" distL="0" distR="0" wp14:anchorId="5973F36F" wp14:editId="5AE04648">
            <wp:extent cx="4879340" cy="2231390"/>
            <wp:effectExtent l="0" t="0" r="0" b="3810"/>
            <wp:docPr id="132452540" name="Picture 10" descr="A diagram of an elev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2540" name="Picture 10" descr="A diagram of an elevato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79340" cy="2231390"/>
                    </a:xfrm>
                    <a:prstGeom prst="rect">
                      <a:avLst/>
                    </a:prstGeom>
                  </pic:spPr>
                </pic:pic>
              </a:graphicData>
            </a:graphic>
          </wp:inline>
        </w:drawing>
      </w:r>
    </w:p>
    <w:p w14:paraId="0C39FA39" w14:textId="346466C1" w:rsidR="00AB5AF9" w:rsidRPr="00AB5AF9" w:rsidRDefault="00AB5AF9" w:rsidP="00AB5AF9">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 Emergency Stop State Machine</w:t>
      </w:r>
    </w:p>
    <w:p w14:paraId="7B967D7D" w14:textId="23FED0B0" w:rsidR="0059029B" w:rsidRDefault="0059029B" w:rsidP="00F10882">
      <w:pPr>
        <w:pStyle w:val="Heading2"/>
        <w:numPr>
          <w:ilvl w:val="0"/>
          <w:numId w:val="0"/>
        </w:numPr>
        <w:rPr>
          <w:rFonts w:eastAsia="MS Mincho" w:cs="Times New Roman"/>
          <w:bCs w:val="0"/>
          <w:i/>
          <w:iCs/>
          <w:smallCaps w:val="0"/>
          <w:sz w:val="24"/>
          <w:szCs w:val="24"/>
          <w:u w:val="single"/>
          <w:shd w:val="clear" w:color="auto" w:fill="auto"/>
        </w:rPr>
      </w:pPr>
      <w:bookmarkStart w:id="27" w:name="_Toc195422014"/>
      <w:r>
        <w:rPr>
          <w:rFonts w:eastAsia="MS Mincho" w:cs="Times New Roman"/>
          <w:bCs w:val="0"/>
          <w:i/>
          <w:iCs/>
          <w:smallCaps w:val="0"/>
          <w:noProof/>
          <w:sz w:val="24"/>
          <w:szCs w:val="24"/>
          <w:u w:val="single"/>
          <w:shd w:val="clear" w:color="auto" w:fill="auto"/>
        </w:rPr>
        <w:drawing>
          <wp:inline distT="0" distB="0" distL="0" distR="0" wp14:anchorId="6843D1E3" wp14:editId="46B62319">
            <wp:extent cx="6400800" cy="889000"/>
            <wp:effectExtent l="0" t="0" r="0" b="0"/>
            <wp:docPr id="1014109320" name="Picture 16" descr="A blue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09320" name="Picture 16" descr="A blue line on a white backgroun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00800" cy="889000"/>
                    </a:xfrm>
                    <a:prstGeom prst="rect">
                      <a:avLst/>
                    </a:prstGeom>
                  </pic:spPr>
                </pic:pic>
              </a:graphicData>
            </a:graphic>
          </wp:inline>
        </w:drawing>
      </w:r>
      <w:bookmarkEnd w:id="27"/>
    </w:p>
    <w:p w14:paraId="70983375" w14:textId="03062D0B" w:rsidR="0059029B" w:rsidRDefault="0059029B" w:rsidP="0059029B">
      <w:pPr>
        <w:pStyle w:val="Caption"/>
      </w:pPr>
      <w:bookmarkStart w:id="28" w:name="_Toc195420629"/>
      <w:r>
        <w:t xml:space="preserve">Figure </w:t>
      </w:r>
      <w:r>
        <w:fldChar w:fldCharType="begin"/>
      </w:r>
      <w:r>
        <w:instrText xml:space="preserve"> SEQ Figure \* ARABIC </w:instrText>
      </w:r>
      <w:r>
        <w:fldChar w:fldCharType="separate"/>
      </w:r>
      <w:r w:rsidR="00AB5AF9">
        <w:rPr>
          <w:noProof/>
        </w:rPr>
        <w:t>8</w:t>
      </w:r>
      <w:r>
        <w:fldChar w:fldCharType="end"/>
      </w:r>
      <w:r>
        <w:t xml:space="preserve"> – Ladder Logic of Emergency Stop</w:t>
      </w:r>
      <w:bookmarkEnd w:id="28"/>
    </w:p>
    <w:p w14:paraId="78F87591" w14:textId="658E29B1" w:rsidR="00C07572" w:rsidRDefault="00C07572" w:rsidP="00C07572">
      <w:r>
        <w:rPr>
          <w:noProof/>
        </w:rPr>
        <w:drawing>
          <wp:inline distT="0" distB="0" distL="0" distR="0" wp14:anchorId="19E24D76" wp14:editId="1D9E4C5D">
            <wp:extent cx="6400800" cy="1551940"/>
            <wp:effectExtent l="0" t="0" r="0" b="0"/>
            <wp:docPr id="1795411853" name="Picture 17"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11853" name="Picture 17" descr="A white rectangular object with black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00800" cy="1551940"/>
                    </a:xfrm>
                    <a:prstGeom prst="rect">
                      <a:avLst/>
                    </a:prstGeom>
                  </pic:spPr>
                </pic:pic>
              </a:graphicData>
            </a:graphic>
          </wp:inline>
        </w:drawing>
      </w:r>
    </w:p>
    <w:p w14:paraId="6BFFFCA4" w14:textId="5C0B7661" w:rsidR="008910B0" w:rsidRPr="00194C82" w:rsidRDefault="00AB5AF9" w:rsidP="00194C82">
      <w:pPr>
        <w:jc w:val="center"/>
        <w:rPr>
          <w:i/>
          <w:iCs/>
          <w:szCs w:val="18"/>
        </w:rPr>
      </w:pPr>
      <w:bookmarkStart w:id="29" w:name="_Toc195420630"/>
      <w:r w:rsidRPr="00AB5AF9">
        <w:rPr>
          <w:i/>
          <w:iCs/>
          <w:szCs w:val="18"/>
        </w:rPr>
        <w:t xml:space="preserve">Figure </w:t>
      </w:r>
      <w:r w:rsidRPr="00AB5AF9">
        <w:rPr>
          <w:i/>
          <w:iCs/>
          <w:szCs w:val="18"/>
        </w:rPr>
        <w:fldChar w:fldCharType="begin"/>
      </w:r>
      <w:r w:rsidRPr="00AB5AF9">
        <w:rPr>
          <w:i/>
          <w:iCs/>
          <w:szCs w:val="18"/>
        </w:rPr>
        <w:instrText xml:space="preserve"> SEQ Figure \* ARABIC </w:instrText>
      </w:r>
      <w:r w:rsidRPr="00AB5AF9">
        <w:rPr>
          <w:i/>
          <w:iCs/>
          <w:szCs w:val="18"/>
        </w:rPr>
        <w:fldChar w:fldCharType="separate"/>
      </w:r>
      <w:r w:rsidRPr="00AB5AF9">
        <w:rPr>
          <w:i/>
          <w:iCs/>
          <w:szCs w:val="18"/>
        </w:rPr>
        <w:t>9</w:t>
      </w:r>
      <w:r w:rsidRPr="00AB5AF9">
        <w:rPr>
          <w:i/>
          <w:iCs/>
          <w:szCs w:val="18"/>
        </w:rPr>
        <w:fldChar w:fldCharType="end"/>
      </w:r>
      <w:r w:rsidRPr="00AB5AF9">
        <w:rPr>
          <w:i/>
          <w:iCs/>
          <w:szCs w:val="18"/>
        </w:rPr>
        <w:t xml:space="preserve"> - Ladder Logic of Door Emergency State</w:t>
      </w:r>
      <w:bookmarkEnd w:id="29"/>
      <w:r w:rsidR="003A545F">
        <w:br/>
      </w:r>
    </w:p>
    <w:p w14:paraId="178E8302" w14:textId="323BDC7C" w:rsidR="008910B0" w:rsidRPr="008910B0" w:rsidRDefault="003A545F" w:rsidP="003A545F">
      <w:pPr>
        <w:pStyle w:val="Caption"/>
      </w:pPr>
      <w:r>
        <w:lastRenderedPageBreak/>
        <w:t>Table 3.9 - Door FSM Emergency Tag/State Description</w:t>
      </w:r>
    </w:p>
    <w:tbl>
      <w:tblPr>
        <w:tblStyle w:val="PlainTable1"/>
        <w:tblW w:w="4998" w:type="pct"/>
        <w:tblInd w:w="5" w:type="dxa"/>
        <w:tblLook w:val="0420" w:firstRow="1" w:lastRow="0" w:firstColumn="0" w:lastColumn="0" w:noHBand="0" w:noVBand="1"/>
      </w:tblPr>
      <w:tblGrid>
        <w:gridCol w:w="5307"/>
        <w:gridCol w:w="4759"/>
      </w:tblGrid>
      <w:tr w:rsidR="008910B0" w14:paraId="3442F2EE" w14:textId="77777777" w:rsidTr="00740535">
        <w:trPr>
          <w:cnfStyle w:val="100000000000" w:firstRow="1" w:lastRow="0" w:firstColumn="0" w:lastColumn="0" w:oddVBand="0" w:evenVBand="0" w:oddHBand="0" w:evenHBand="0" w:firstRowFirstColumn="0" w:firstRowLastColumn="0" w:lastRowFirstColumn="0" w:lastRowLastColumn="0"/>
        </w:trPr>
        <w:tc>
          <w:tcPr>
            <w:tcW w:w="2636" w:type="pct"/>
          </w:tcPr>
          <w:p w14:paraId="20D78FA7" w14:textId="77777777" w:rsidR="008910B0" w:rsidRDefault="008910B0" w:rsidP="00740535">
            <w:pPr>
              <w:pStyle w:val="TableData"/>
              <w:jc w:val="center"/>
            </w:pPr>
            <w:r>
              <w:t>Tag/State Name</w:t>
            </w:r>
          </w:p>
        </w:tc>
        <w:tc>
          <w:tcPr>
            <w:tcW w:w="2364" w:type="pct"/>
          </w:tcPr>
          <w:p w14:paraId="08AEC833" w14:textId="77777777" w:rsidR="008910B0" w:rsidRDefault="008910B0" w:rsidP="00740535">
            <w:pPr>
              <w:pStyle w:val="TableData"/>
              <w:jc w:val="center"/>
            </w:pPr>
            <w:r>
              <w:t>Description</w:t>
            </w:r>
          </w:p>
        </w:tc>
      </w:tr>
      <w:tr w:rsidR="008910B0" w14:paraId="40CB583D" w14:textId="77777777" w:rsidTr="00740535">
        <w:trPr>
          <w:cnfStyle w:val="000000100000" w:firstRow="0" w:lastRow="0" w:firstColumn="0" w:lastColumn="0" w:oddVBand="0" w:evenVBand="0" w:oddHBand="1" w:evenHBand="0" w:firstRowFirstColumn="0" w:firstRowLastColumn="0" w:lastRowFirstColumn="0" w:lastRowLastColumn="0"/>
        </w:trPr>
        <w:tc>
          <w:tcPr>
            <w:tcW w:w="2636" w:type="pct"/>
          </w:tcPr>
          <w:p w14:paraId="076E5E9B" w14:textId="7CD2EF69" w:rsidR="008910B0" w:rsidRDefault="00915B43" w:rsidP="00740535">
            <w:pPr>
              <w:pStyle w:val="TableData"/>
            </w:pPr>
            <w:r>
              <w:t>State_Emergency_100</w:t>
            </w:r>
          </w:p>
        </w:tc>
        <w:tc>
          <w:tcPr>
            <w:tcW w:w="2364" w:type="pct"/>
          </w:tcPr>
          <w:p w14:paraId="30301CBD" w14:textId="668D9F48" w:rsidR="008910B0" w:rsidRDefault="00915B43" w:rsidP="00740535">
            <w:pPr>
              <w:pStyle w:val="TableData"/>
            </w:pPr>
            <w:r>
              <w:t>Elevator Emergency, stop Operation.</w:t>
            </w:r>
          </w:p>
        </w:tc>
      </w:tr>
      <w:tr w:rsidR="008910B0" w14:paraId="1D404D54" w14:textId="77777777" w:rsidTr="00740535">
        <w:tc>
          <w:tcPr>
            <w:tcW w:w="2636" w:type="pct"/>
          </w:tcPr>
          <w:p w14:paraId="5404E8A0" w14:textId="6981EBAE" w:rsidR="008910B0" w:rsidRDefault="00915B43" w:rsidP="00740535">
            <w:pPr>
              <w:pStyle w:val="TableData"/>
            </w:pPr>
            <w:r>
              <w:t>State_Emergency_Door_1001</w:t>
            </w:r>
          </w:p>
        </w:tc>
        <w:tc>
          <w:tcPr>
            <w:tcW w:w="2364" w:type="pct"/>
          </w:tcPr>
          <w:p w14:paraId="5B5D16CB" w14:textId="36F296DB" w:rsidR="008910B0" w:rsidRDefault="00915B43" w:rsidP="00740535">
            <w:pPr>
              <w:pStyle w:val="TableData"/>
            </w:pPr>
            <w:r>
              <w:t>Door Emergency, keep open</w:t>
            </w:r>
          </w:p>
        </w:tc>
      </w:tr>
      <w:tr w:rsidR="008910B0" w14:paraId="069E77E5" w14:textId="77777777" w:rsidTr="00740535">
        <w:trPr>
          <w:cnfStyle w:val="000000100000" w:firstRow="0" w:lastRow="0" w:firstColumn="0" w:lastColumn="0" w:oddVBand="0" w:evenVBand="0" w:oddHBand="1" w:evenHBand="0" w:firstRowFirstColumn="0" w:firstRowLastColumn="0" w:lastRowFirstColumn="0" w:lastRowLastColumn="0"/>
        </w:trPr>
        <w:tc>
          <w:tcPr>
            <w:tcW w:w="2636" w:type="pct"/>
          </w:tcPr>
          <w:p w14:paraId="46E3525A" w14:textId="29991CD2" w:rsidR="008910B0" w:rsidRDefault="00915B43" w:rsidP="00740535">
            <w:pPr>
              <w:pStyle w:val="TableData"/>
            </w:pPr>
            <w:r>
              <w:t>State_1_Door</w:t>
            </w:r>
          </w:p>
        </w:tc>
        <w:tc>
          <w:tcPr>
            <w:tcW w:w="2364" w:type="pct"/>
          </w:tcPr>
          <w:p w14:paraId="19DB2170" w14:textId="525908EF" w:rsidR="008910B0" w:rsidRDefault="00915B43" w:rsidP="00740535">
            <w:pPr>
              <w:pStyle w:val="TableData"/>
            </w:pPr>
            <w:r>
              <w:t>Door open state</w:t>
            </w:r>
          </w:p>
        </w:tc>
      </w:tr>
      <w:tr w:rsidR="008910B0" w14:paraId="637B15F9" w14:textId="77777777" w:rsidTr="00740535">
        <w:tc>
          <w:tcPr>
            <w:tcW w:w="2636" w:type="pct"/>
          </w:tcPr>
          <w:p w14:paraId="086A3422" w14:textId="575710DF" w:rsidR="008910B0" w:rsidRDefault="00915B43" w:rsidP="00740535">
            <w:pPr>
              <w:pStyle w:val="TableData"/>
            </w:pPr>
            <w:r>
              <w:t>State_0_Door</w:t>
            </w:r>
          </w:p>
        </w:tc>
        <w:tc>
          <w:tcPr>
            <w:tcW w:w="2364" w:type="pct"/>
          </w:tcPr>
          <w:p w14:paraId="6D5EA8B5" w14:textId="4322BF0C" w:rsidR="008910B0" w:rsidRDefault="00915B43" w:rsidP="00740535">
            <w:pPr>
              <w:pStyle w:val="TableData"/>
            </w:pPr>
            <w:r>
              <w:t>Door close state</w:t>
            </w:r>
          </w:p>
        </w:tc>
      </w:tr>
    </w:tbl>
    <w:p w14:paraId="00F18221" w14:textId="0BD3F64D" w:rsidR="00F10882" w:rsidRPr="009423E4" w:rsidRDefault="00F10882" w:rsidP="00F10882">
      <w:pPr>
        <w:pStyle w:val="Heading2"/>
        <w:numPr>
          <w:ilvl w:val="0"/>
          <w:numId w:val="0"/>
        </w:numPr>
        <w:rPr>
          <w:rFonts w:eastAsia="MS Mincho" w:cs="Times New Roman"/>
          <w:bCs w:val="0"/>
          <w:i/>
          <w:iCs/>
          <w:smallCaps w:val="0"/>
          <w:sz w:val="24"/>
          <w:szCs w:val="24"/>
          <w:u w:val="single"/>
          <w:shd w:val="clear" w:color="auto" w:fill="auto"/>
        </w:rPr>
      </w:pPr>
      <w:bookmarkStart w:id="30" w:name="_Toc195422015"/>
      <w:r w:rsidRPr="009423E4">
        <w:rPr>
          <w:rFonts w:eastAsia="MS Mincho" w:cs="Times New Roman"/>
          <w:bCs w:val="0"/>
          <w:i/>
          <w:iCs/>
          <w:smallCaps w:val="0"/>
          <w:sz w:val="24"/>
          <w:szCs w:val="24"/>
          <w:u w:val="single"/>
          <w:shd w:val="clear" w:color="auto" w:fill="auto"/>
        </w:rPr>
        <w:t>See Floor FSM [Page.1] for Ladder Diagram</w:t>
      </w:r>
      <w:bookmarkEnd w:id="30"/>
    </w:p>
    <w:p w14:paraId="57F3403F" w14:textId="184A998D" w:rsidR="00C16605" w:rsidRDefault="00C16605" w:rsidP="00E7082F">
      <w:pPr>
        <w:pStyle w:val="Heading2"/>
      </w:pPr>
      <w:bookmarkStart w:id="31" w:name="_Toc195422016"/>
      <w:r>
        <w:t>Three Floor Elevator</w:t>
      </w:r>
      <w:bookmarkEnd w:id="31"/>
    </w:p>
    <w:p w14:paraId="1D981E51" w14:textId="46102982" w:rsidR="0072345E" w:rsidRDefault="0072345E" w:rsidP="0072345E">
      <w:pPr>
        <w:jc w:val="left"/>
      </w:pPr>
      <w:r w:rsidRPr="0072345E">
        <w:t>Program the PLC elevator to respond to calls made from floors 1-3</w:t>
      </w:r>
      <w:r>
        <w:t>.</w:t>
      </w:r>
    </w:p>
    <w:p w14:paraId="4EEB3830" w14:textId="435AC11A" w:rsidR="0072345E" w:rsidRDefault="0072345E" w:rsidP="0072345E">
      <w:pPr>
        <w:jc w:val="left"/>
      </w:pPr>
      <w:r>
        <w:t>Requirements:</w:t>
      </w:r>
    </w:p>
    <w:p w14:paraId="7A2DD8F2" w14:textId="29ECE8E4" w:rsidR="0072345E" w:rsidRDefault="0072345E" w:rsidP="0072345E">
      <w:pPr>
        <w:pStyle w:val="ListParagraph"/>
        <w:numPr>
          <w:ilvl w:val="0"/>
          <w:numId w:val="38"/>
        </w:numPr>
        <w:jc w:val="left"/>
      </w:pPr>
      <w:r w:rsidRPr="0072345E">
        <w:t>Once</w:t>
      </w:r>
      <w:r>
        <w:t xml:space="preserve"> </w:t>
      </w:r>
      <w:r w:rsidRPr="0072345E">
        <w:t>run, the elevator should move to the Floor 1 and wait.</w:t>
      </w:r>
    </w:p>
    <w:p w14:paraId="566D9379" w14:textId="0AE2172A" w:rsidR="0072345E" w:rsidRDefault="0072345E" w:rsidP="0072345E">
      <w:pPr>
        <w:pStyle w:val="ListParagraph"/>
        <w:numPr>
          <w:ilvl w:val="0"/>
          <w:numId w:val="38"/>
        </w:numPr>
        <w:jc w:val="left"/>
      </w:pPr>
      <w:r w:rsidRPr="0072345E">
        <w:t>The elevator can be called to a corresponding floor with FPB1, FPB2, and FPB3.</w:t>
      </w:r>
    </w:p>
    <w:p w14:paraId="484885D0" w14:textId="4ED41F5E" w:rsidR="0072345E" w:rsidRDefault="0072345E" w:rsidP="0072345E">
      <w:pPr>
        <w:pStyle w:val="ListParagraph"/>
        <w:numPr>
          <w:ilvl w:val="0"/>
          <w:numId w:val="38"/>
        </w:numPr>
        <w:jc w:val="left"/>
      </w:pPr>
      <w:r w:rsidRPr="0072345E">
        <w:t>FIL1, FIL2, and FIL3 should notify the user that the call is accepted.</w:t>
      </w:r>
    </w:p>
    <w:p w14:paraId="355F1ECA" w14:textId="77777777" w:rsidR="0072345E" w:rsidRDefault="0072345E" w:rsidP="0072345E">
      <w:pPr>
        <w:pStyle w:val="ListParagraph"/>
        <w:numPr>
          <w:ilvl w:val="0"/>
          <w:numId w:val="38"/>
        </w:numPr>
        <w:jc w:val="left"/>
      </w:pPr>
      <w:r w:rsidRPr="0072345E">
        <w:t>The elevator should stop at the floor it was called to and wait for the next call.</w:t>
      </w:r>
    </w:p>
    <w:p w14:paraId="3DBE44F3" w14:textId="232BCF3E" w:rsidR="00E7082F" w:rsidRDefault="0072345E" w:rsidP="0072345E">
      <w:pPr>
        <w:pStyle w:val="ListParagraph"/>
        <w:numPr>
          <w:ilvl w:val="0"/>
          <w:numId w:val="38"/>
        </w:numPr>
        <w:jc w:val="left"/>
      </w:pPr>
      <w:r w:rsidRPr="0072345E">
        <w:t xml:space="preserve">The </w:t>
      </w:r>
      <w:r w:rsidRPr="00EB745B">
        <w:t>elevator</w:t>
      </w:r>
      <w:r w:rsidRPr="0072345E">
        <w:t xml:space="preserve"> never moves below Floor 1 or above Floor 3.</w:t>
      </w:r>
    </w:p>
    <w:p w14:paraId="1C529A89" w14:textId="36050CF7" w:rsidR="009A3C7D" w:rsidRDefault="009A3C7D" w:rsidP="009A3C7D">
      <w:pPr>
        <w:jc w:val="left"/>
      </w:pPr>
      <w:r>
        <w:rPr>
          <w:noProof/>
        </w:rPr>
        <w:drawing>
          <wp:inline distT="0" distB="0" distL="0" distR="0" wp14:anchorId="7ACF2676" wp14:editId="454F52DF">
            <wp:extent cx="6400800" cy="1793875"/>
            <wp:effectExtent l="0" t="0" r="0" b="0"/>
            <wp:docPr id="82879892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98920" name="Picture 12"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00800" cy="1793875"/>
                    </a:xfrm>
                    <a:prstGeom prst="rect">
                      <a:avLst/>
                    </a:prstGeom>
                  </pic:spPr>
                </pic:pic>
              </a:graphicData>
            </a:graphic>
          </wp:inline>
        </w:drawing>
      </w:r>
    </w:p>
    <w:p w14:paraId="08DA681B" w14:textId="0BD86BF1" w:rsidR="0072345E" w:rsidRDefault="00E7082F" w:rsidP="00E7082F">
      <w:pPr>
        <w:pStyle w:val="Caption"/>
      </w:pPr>
      <w:bookmarkStart w:id="32" w:name="_Toc195420631"/>
      <w:r>
        <w:t xml:space="preserve">Figure </w:t>
      </w:r>
      <w:r>
        <w:fldChar w:fldCharType="begin"/>
      </w:r>
      <w:r>
        <w:instrText xml:space="preserve"> SEQ Figure \* ARABIC </w:instrText>
      </w:r>
      <w:r>
        <w:fldChar w:fldCharType="separate"/>
      </w:r>
      <w:r w:rsidR="00AB5AF9">
        <w:rPr>
          <w:noProof/>
        </w:rPr>
        <w:t>10</w:t>
      </w:r>
      <w:r>
        <w:fldChar w:fldCharType="end"/>
      </w:r>
      <w:r>
        <w:t xml:space="preserve"> - Ladder logic of three floor elevator</w:t>
      </w:r>
      <w:bookmarkEnd w:id="32"/>
      <w:r>
        <w:br/>
      </w:r>
    </w:p>
    <w:p w14:paraId="79585EBE" w14:textId="74160ACC" w:rsidR="009A3C7D" w:rsidRDefault="009A3C7D" w:rsidP="009A3C7D">
      <w:pPr>
        <w:jc w:val="left"/>
      </w:pPr>
      <w:r>
        <w:t>This example shows how the state transition happens between different floor calls. All state machines are programed in Method 3.</w:t>
      </w:r>
    </w:p>
    <w:tbl>
      <w:tblPr>
        <w:tblStyle w:val="PlainTable1"/>
        <w:tblpPr w:leftFromText="180" w:rightFromText="180" w:horzAnchor="margin" w:tblpY="412"/>
        <w:tblW w:w="4998" w:type="pct"/>
        <w:tblLook w:val="0420" w:firstRow="1" w:lastRow="0" w:firstColumn="0" w:lastColumn="0" w:noHBand="0" w:noVBand="1"/>
      </w:tblPr>
      <w:tblGrid>
        <w:gridCol w:w="5307"/>
        <w:gridCol w:w="4759"/>
      </w:tblGrid>
      <w:tr w:rsidR="009A3C7D" w14:paraId="10BFE4D0" w14:textId="77777777" w:rsidTr="003A545F">
        <w:trPr>
          <w:cnfStyle w:val="100000000000" w:firstRow="1" w:lastRow="0" w:firstColumn="0" w:lastColumn="0" w:oddVBand="0" w:evenVBand="0" w:oddHBand="0" w:evenHBand="0" w:firstRowFirstColumn="0" w:firstRowLastColumn="0" w:lastRowFirstColumn="0" w:lastRowLastColumn="0"/>
        </w:trPr>
        <w:tc>
          <w:tcPr>
            <w:tcW w:w="2636" w:type="pct"/>
          </w:tcPr>
          <w:p w14:paraId="6A732828" w14:textId="2B25368A" w:rsidR="009A3C7D" w:rsidRDefault="009423E4" w:rsidP="003A545F">
            <w:pPr>
              <w:pStyle w:val="TableData"/>
              <w:jc w:val="center"/>
            </w:pPr>
            <w:r>
              <w:lastRenderedPageBreak/>
              <w:t>Tag/State Name</w:t>
            </w:r>
          </w:p>
        </w:tc>
        <w:tc>
          <w:tcPr>
            <w:tcW w:w="2364" w:type="pct"/>
          </w:tcPr>
          <w:p w14:paraId="33AD0C5C" w14:textId="79220B2C" w:rsidR="009A3C7D" w:rsidRDefault="009423E4" w:rsidP="003A545F">
            <w:pPr>
              <w:pStyle w:val="TableData"/>
              <w:jc w:val="center"/>
            </w:pPr>
            <w:r>
              <w:t>Description</w:t>
            </w:r>
          </w:p>
        </w:tc>
      </w:tr>
      <w:tr w:rsidR="009423E4" w14:paraId="58A4A93F" w14:textId="77777777" w:rsidTr="003A545F">
        <w:trPr>
          <w:cnfStyle w:val="000000100000" w:firstRow="0" w:lastRow="0" w:firstColumn="0" w:lastColumn="0" w:oddVBand="0" w:evenVBand="0" w:oddHBand="1" w:evenHBand="0" w:firstRowFirstColumn="0" w:firstRowLastColumn="0" w:lastRowFirstColumn="0" w:lastRowLastColumn="0"/>
        </w:trPr>
        <w:tc>
          <w:tcPr>
            <w:tcW w:w="2636" w:type="pct"/>
          </w:tcPr>
          <w:p w14:paraId="3ADEB038" w14:textId="5BC89549" w:rsidR="009423E4" w:rsidRDefault="009423E4" w:rsidP="003A545F">
            <w:pPr>
              <w:pStyle w:val="TableData"/>
            </w:pPr>
            <w:r>
              <w:t>ToFloor_1_Down</w:t>
            </w:r>
          </w:p>
        </w:tc>
        <w:tc>
          <w:tcPr>
            <w:tcW w:w="2364" w:type="pct"/>
          </w:tcPr>
          <w:p w14:paraId="0671D929" w14:textId="77EC1BC2" w:rsidR="009423E4" w:rsidRDefault="009423E4" w:rsidP="003A545F">
            <w:pPr>
              <w:pStyle w:val="TableData"/>
            </w:pPr>
            <w:r>
              <w:t>Elevator going to floor 1_Down direction</w:t>
            </w:r>
          </w:p>
        </w:tc>
      </w:tr>
      <w:tr w:rsidR="009423E4" w14:paraId="70D07324" w14:textId="77777777" w:rsidTr="003A545F">
        <w:tc>
          <w:tcPr>
            <w:tcW w:w="2636" w:type="pct"/>
          </w:tcPr>
          <w:p w14:paraId="7FAEA802" w14:textId="4C76E9C1" w:rsidR="009423E4" w:rsidRDefault="009423E4" w:rsidP="003A545F">
            <w:pPr>
              <w:pStyle w:val="TableData"/>
            </w:pPr>
            <w:r>
              <w:t>ToFloor_2_Down</w:t>
            </w:r>
          </w:p>
        </w:tc>
        <w:tc>
          <w:tcPr>
            <w:tcW w:w="2364" w:type="pct"/>
          </w:tcPr>
          <w:p w14:paraId="6A7049EA" w14:textId="1583C559" w:rsidR="009423E4" w:rsidRDefault="009423E4" w:rsidP="003A545F">
            <w:pPr>
              <w:pStyle w:val="TableData"/>
            </w:pPr>
            <w:r>
              <w:t>Elevator going to floor 2_Down direction</w:t>
            </w:r>
          </w:p>
        </w:tc>
      </w:tr>
      <w:tr w:rsidR="009423E4" w14:paraId="70885CC8" w14:textId="77777777" w:rsidTr="003A545F">
        <w:trPr>
          <w:cnfStyle w:val="000000100000" w:firstRow="0" w:lastRow="0" w:firstColumn="0" w:lastColumn="0" w:oddVBand="0" w:evenVBand="0" w:oddHBand="1" w:evenHBand="0" w:firstRowFirstColumn="0" w:firstRowLastColumn="0" w:lastRowFirstColumn="0" w:lastRowLastColumn="0"/>
        </w:trPr>
        <w:tc>
          <w:tcPr>
            <w:tcW w:w="2636" w:type="pct"/>
          </w:tcPr>
          <w:p w14:paraId="4E99BBC2" w14:textId="6F0AE49C" w:rsidR="009423E4" w:rsidRDefault="009423E4" w:rsidP="003A545F">
            <w:pPr>
              <w:pStyle w:val="TableData"/>
            </w:pPr>
            <w:r>
              <w:t>State_0</w:t>
            </w:r>
          </w:p>
        </w:tc>
        <w:tc>
          <w:tcPr>
            <w:tcW w:w="2364" w:type="pct"/>
          </w:tcPr>
          <w:p w14:paraId="7AC4F217" w14:textId="5A9DF65A" w:rsidR="009423E4" w:rsidRDefault="009423E4" w:rsidP="003A545F">
            <w:pPr>
              <w:pStyle w:val="TableData"/>
            </w:pPr>
            <w:r>
              <w:t>Elevator Idle, waiting for user request</w:t>
            </w:r>
          </w:p>
        </w:tc>
      </w:tr>
      <w:tr w:rsidR="009423E4" w14:paraId="4443D951" w14:textId="77777777" w:rsidTr="003A545F">
        <w:tc>
          <w:tcPr>
            <w:tcW w:w="2636" w:type="pct"/>
          </w:tcPr>
          <w:p w14:paraId="18EB92E0" w14:textId="30C1DEBC" w:rsidR="009423E4" w:rsidRDefault="009423E4" w:rsidP="003A545F">
            <w:pPr>
              <w:pStyle w:val="TableData"/>
            </w:pPr>
            <w:r>
              <w:t>State_1_OUT</w:t>
            </w:r>
          </w:p>
        </w:tc>
        <w:tc>
          <w:tcPr>
            <w:tcW w:w="2364" w:type="pct"/>
          </w:tcPr>
          <w:p w14:paraId="206E5872" w14:textId="3E53EEE9" w:rsidR="009423E4" w:rsidRDefault="009423E4" w:rsidP="003A545F">
            <w:pPr>
              <w:pStyle w:val="TableData"/>
            </w:pPr>
            <w:r>
              <w:t>Elevator state 1: going down to floor 1, request from outside</w:t>
            </w:r>
          </w:p>
        </w:tc>
      </w:tr>
      <w:tr w:rsidR="009423E4" w14:paraId="19623453" w14:textId="77777777" w:rsidTr="003A545F">
        <w:trPr>
          <w:cnfStyle w:val="000000100000" w:firstRow="0" w:lastRow="0" w:firstColumn="0" w:lastColumn="0" w:oddVBand="0" w:evenVBand="0" w:oddHBand="1" w:evenHBand="0" w:firstRowFirstColumn="0" w:firstRowLastColumn="0" w:lastRowFirstColumn="0" w:lastRowLastColumn="0"/>
        </w:trPr>
        <w:tc>
          <w:tcPr>
            <w:tcW w:w="2636" w:type="pct"/>
          </w:tcPr>
          <w:p w14:paraId="6A2B23DB" w14:textId="70C58957" w:rsidR="009423E4" w:rsidRDefault="009423E4" w:rsidP="003A545F">
            <w:pPr>
              <w:pStyle w:val="TableData"/>
            </w:pPr>
            <w:r>
              <w:t>State_2_OUT</w:t>
            </w:r>
          </w:p>
        </w:tc>
        <w:tc>
          <w:tcPr>
            <w:tcW w:w="2364" w:type="pct"/>
          </w:tcPr>
          <w:p w14:paraId="140B87B7" w14:textId="29753771" w:rsidR="009423E4" w:rsidRDefault="009423E4" w:rsidP="003A545F">
            <w:pPr>
              <w:pStyle w:val="TableData"/>
            </w:pPr>
            <w:r>
              <w:t>Elevator state 2: going down to floor 2, request from outside</w:t>
            </w:r>
          </w:p>
        </w:tc>
      </w:tr>
    </w:tbl>
    <w:p w14:paraId="08BA621C" w14:textId="07A5FD84" w:rsidR="003A545F" w:rsidRPr="008910B0" w:rsidRDefault="003A545F" w:rsidP="003A545F">
      <w:pPr>
        <w:pStyle w:val="Caption"/>
      </w:pPr>
      <w:r>
        <w:t>Table 4.0 – Three floor FSM Tag/State Description</w:t>
      </w:r>
    </w:p>
    <w:p w14:paraId="3A80AE1F" w14:textId="77777777" w:rsidR="009A3C7D" w:rsidRPr="009A3C7D" w:rsidRDefault="009A3C7D" w:rsidP="009A3C7D">
      <w:pPr>
        <w:jc w:val="left"/>
      </w:pPr>
    </w:p>
    <w:p w14:paraId="6B391DAF" w14:textId="71D89942" w:rsidR="00C36E61" w:rsidRPr="00194C82" w:rsidRDefault="00E7082F" w:rsidP="00194C82">
      <w:pPr>
        <w:pStyle w:val="Heading2"/>
      </w:pPr>
      <w:bookmarkStart w:id="33" w:name="_Toc195422017"/>
      <w:r>
        <w:t>Inside Panel</w:t>
      </w:r>
    </w:p>
    <w:p w14:paraId="5A58922D" w14:textId="2BC2CCD7" w:rsidR="00E7082F" w:rsidRDefault="004E166C" w:rsidP="004E166C">
      <w:pPr>
        <w:pStyle w:val="Heading2"/>
        <w:numPr>
          <w:ilvl w:val="0"/>
          <w:numId w:val="0"/>
        </w:numPr>
      </w:pPr>
      <w:r w:rsidRPr="004E166C">
        <w:rPr>
          <w:rFonts w:eastAsia="MS Mincho" w:cs="Times New Roman"/>
          <w:bCs w:val="0"/>
          <w:smallCaps w:val="0"/>
          <w:sz w:val="24"/>
          <w:szCs w:val="24"/>
          <w:shd w:val="clear" w:color="auto" w:fill="auto"/>
        </w:rPr>
        <w:t>Program the PLC elevator to respond to requests to move to one of three floors.</w:t>
      </w:r>
      <w:r w:rsidR="00E7082F" w:rsidRPr="004E166C">
        <w:rPr>
          <w:rFonts w:eastAsia="MS Mincho" w:cs="Times New Roman"/>
          <w:bCs w:val="0"/>
          <w:smallCaps w:val="0"/>
          <w:sz w:val="24"/>
          <w:szCs w:val="24"/>
          <w:shd w:val="clear" w:color="auto" w:fill="auto"/>
        </w:rPr>
        <w:br/>
        <w:t>Requirements:</w:t>
      </w:r>
      <w:bookmarkEnd w:id="33"/>
    </w:p>
    <w:p w14:paraId="12ECB479" w14:textId="1862F28F" w:rsidR="00E7082F" w:rsidRDefault="00E7082F" w:rsidP="00E7082F">
      <w:pPr>
        <w:pStyle w:val="ListParagraph"/>
        <w:numPr>
          <w:ilvl w:val="0"/>
          <w:numId w:val="38"/>
        </w:numPr>
        <w:jc w:val="left"/>
      </w:pPr>
      <w:r w:rsidRPr="00E7082F">
        <w:t xml:space="preserve">Passengers can request to go to a corresponding floor with PB1, PB2, and </w:t>
      </w:r>
      <w:r>
        <w:t>PB3.</w:t>
      </w:r>
    </w:p>
    <w:p w14:paraId="7515FC1B" w14:textId="69D9DD35" w:rsidR="009A3C7D" w:rsidRDefault="00E7082F" w:rsidP="009A3C7D">
      <w:pPr>
        <w:pStyle w:val="ListParagraph"/>
        <w:numPr>
          <w:ilvl w:val="0"/>
          <w:numId w:val="38"/>
        </w:numPr>
        <w:jc w:val="left"/>
      </w:pPr>
      <w:r w:rsidRPr="00E7082F">
        <w:t>IL1, IL2, and IL3 should notify the passenger the request is accepted.</w:t>
      </w:r>
    </w:p>
    <w:p w14:paraId="60FFF6FB" w14:textId="2AB75D03" w:rsidR="009A3C7D" w:rsidRDefault="009A3C7D" w:rsidP="009A3C7D">
      <w:pPr>
        <w:jc w:val="left"/>
      </w:pPr>
      <w:r>
        <w:rPr>
          <w:noProof/>
        </w:rPr>
        <w:drawing>
          <wp:inline distT="0" distB="0" distL="0" distR="0" wp14:anchorId="57780EBC" wp14:editId="5C093EEC">
            <wp:extent cx="6400800" cy="1347537"/>
            <wp:effectExtent l="0" t="0" r="0" b="0"/>
            <wp:docPr id="1763090416" name="Picture 13" descr="A purple rectangle with a squar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90416" name="Picture 13" descr="A purple rectangle with a square in the midd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00800" cy="1347537"/>
                    </a:xfrm>
                    <a:prstGeom prst="rect">
                      <a:avLst/>
                    </a:prstGeom>
                  </pic:spPr>
                </pic:pic>
              </a:graphicData>
            </a:graphic>
          </wp:inline>
        </w:drawing>
      </w:r>
    </w:p>
    <w:p w14:paraId="79D7D523" w14:textId="3476DB9C" w:rsidR="00E7082F" w:rsidRDefault="00E7082F" w:rsidP="00E7082F">
      <w:pPr>
        <w:pStyle w:val="Caption"/>
      </w:pPr>
      <w:bookmarkStart w:id="34" w:name="_Toc195420632"/>
      <w:r>
        <w:t xml:space="preserve">Figure </w:t>
      </w:r>
      <w:r>
        <w:fldChar w:fldCharType="begin"/>
      </w:r>
      <w:r>
        <w:instrText xml:space="preserve"> SEQ Figure \* ARABIC </w:instrText>
      </w:r>
      <w:r>
        <w:fldChar w:fldCharType="separate"/>
      </w:r>
      <w:r w:rsidR="00AB5AF9">
        <w:rPr>
          <w:noProof/>
        </w:rPr>
        <w:t>11</w:t>
      </w:r>
      <w:r>
        <w:fldChar w:fldCharType="end"/>
      </w:r>
      <w:r>
        <w:t xml:space="preserve"> - </w:t>
      </w:r>
      <w:r w:rsidRPr="00643D8E">
        <w:t>Ladder logic of</w:t>
      </w:r>
      <w:r>
        <w:t xml:space="preserve"> inside panel operation.</w:t>
      </w:r>
      <w:bookmarkEnd w:id="34"/>
      <w:r w:rsidR="003A545F">
        <w:br/>
      </w:r>
    </w:p>
    <w:p w14:paraId="546E8711" w14:textId="120FA263" w:rsidR="009423E4" w:rsidRDefault="009423E4" w:rsidP="003A545F">
      <w:pPr>
        <w:jc w:val="left"/>
      </w:pPr>
      <w:r>
        <w:t xml:space="preserve">This example shows the use of inside panel for floor request. </w:t>
      </w:r>
    </w:p>
    <w:p w14:paraId="249C11F6" w14:textId="4AB52A2C" w:rsidR="003A545F" w:rsidRDefault="003A545F" w:rsidP="003A545F">
      <w:pPr>
        <w:pStyle w:val="Caption"/>
      </w:pPr>
      <w:r>
        <w:t>Table 4.1 – Inside Panel FSM Tag/State Description</w:t>
      </w:r>
    </w:p>
    <w:tbl>
      <w:tblPr>
        <w:tblStyle w:val="PlainTable1"/>
        <w:tblW w:w="4998" w:type="pct"/>
        <w:tblInd w:w="5" w:type="dxa"/>
        <w:tblLook w:val="0420" w:firstRow="1" w:lastRow="0" w:firstColumn="0" w:lastColumn="0" w:noHBand="0" w:noVBand="1"/>
      </w:tblPr>
      <w:tblGrid>
        <w:gridCol w:w="5307"/>
        <w:gridCol w:w="4759"/>
      </w:tblGrid>
      <w:tr w:rsidR="009423E4" w14:paraId="46AC9C65" w14:textId="77777777" w:rsidTr="00740535">
        <w:trPr>
          <w:cnfStyle w:val="100000000000" w:firstRow="1" w:lastRow="0" w:firstColumn="0" w:lastColumn="0" w:oddVBand="0" w:evenVBand="0" w:oddHBand="0" w:evenHBand="0" w:firstRowFirstColumn="0" w:firstRowLastColumn="0" w:lastRowFirstColumn="0" w:lastRowLastColumn="0"/>
        </w:trPr>
        <w:tc>
          <w:tcPr>
            <w:tcW w:w="2636" w:type="pct"/>
          </w:tcPr>
          <w:p w14:paraId="650B74E3" w14:textId="77777777" w:rsidR="009423E4" w:rsidRDefault="009423E4" w:rsidP="00740535">
            <w:pPr>
              <w:pStyle w:val="TableData"/>
              <w:jc w:val="center"/>
            </w:pPr>
            <w:r>
              <w:t>Tag/State Name</w:t>
            </w:r>
          </w:p>
        </w:tc>
        <w:tc>
          <w:tcPr>
            <w:tcW w:w="2364" w:type="pct"/>
          </w:tcPr>
          <w:p w14:paraId="03900215" w14:textId="77777777" w:rsidR="009423E4" w:rsidRDefault="009423E4" w:rsidP="00740535">
            <w:pPr>
              <w:pStyle w:val="TableData"/>
              <w:jc w:val="center"/>
            </w:pPr>
            <w:r>
              <w:t>Description</w:t>
            </w:r>
          </w:p>
        </w:tc>
      </w:tr>
      <w:tr w:rsidR="009423E4" w14:paraId="1FF84B5D" w14:textId="77777777" w:rsidTr="00740535">
        <w:trPr>
          <w:cnfStyle w:val="000000100000" w:firstRow="0" w:lastRow="0" w:firstColumn="0" w:lastColumn="0" w:oddVBand="0" w:evenVBand="0" w:oddHBand="1" w:evenHBand="0" w:firstRowFirstColumn="0" w:firstRowLastColumn="0" w:lastRowFirstColumn="0" w:lastRowLastColumn="0"/>
        </w:trPr>
        <w:tc>
          <w:tcPr>
            <w:tcW w:w="2636" w:type="pct"/>
          </w:tcPr>
          <w:p w14:paraId="4E41AEE0" w14:textId="24A41975" w:rsidR="009423E4" w:rsidRDefault="009423E4" w:rsidP="00740535">
            <w:pPr>
              <w:pStyle w:val="TableData"/>
            </w:pPr>
            <w:r>
              <w:t>State_1_IN</w:t>
            </w:r>
          </w:p>
        </w:tc>
        <w:tc>
          <w:tcPr>
            <w:tcW w:w="2364" w:type="pct"/>
          </w:tcPr>
          <w:p w14:paraId="48DEA1F7" w14:textId="70DE0B47" w:rsidR="009423E4" w:rsidRDefault="009423E4" w:rsidP="00740535">
            <w:pPr>
              <w:pStyle w:val="TableData"/>
            </w:pPr>
            <w:r>
              <w:t>Elevator state 1: going down to floor 1, request from inside</w:t>
            </w:r>
          </w:p>
        </w:tc>
      </w:tr>
      <w:tr w:rsidR="009423E4" w14:paraId="5D9B774A" w14:textId="77777777" w:rsidTr="00740535">
        <w:tc>
          <w:tcPr>
            <w:tcW w:w="2636" w:type="pct"/>
          </w:tcPr>
          <w:p w14:paraId="136FDEF8" w14:textId="06779FB6" w:rsidR="009423E4" w:rsidRDefault="009423E4" w:rsidP="00740535">
            <w:pPr>
              <w:pStyle w:val="TableData"/>
            </w:pPr>
            <w:r>
              <w:t>State_2_IN</w:t>
            </w:r>
          </w:p>
        </w:tc>
        <w:tc>
          <w:tcPr>
            <w:tcW w:w="2364" w:type="pct"/>
          </w:tcPr>
          <w:p w14:paraId="45C97BB4" w14:textId="17D4DC04" w:rsidR="009423E4" w:rsidRDefault="009423E4" w:rsidP="00740535">
            <w:pPr>
              <w:pStyle w:val="TableData"/>
            </w:pPr>
            <w:r>
              <w:t>Elevator state 2: going down to floor 2, request from inside</w:t>
            </w:r>
          </w:p>
        </w:tc>
      </w:tr>
    </w:tbl>
    <w:p w14:paraId="1C567E62" w14:textId="262B7CB4" w:rsidR="00C16605" w:rsidRDefault="00C16605" w:rsidP="00E7082F">
      <w:pPr>
        <w:pStyle w:val="Heading2"/>
        <w:rPr>
          <w:rFonts w:eastAsia="MS Mincho" w:cs="Times New Roman"/>
          <w:bCs w:val="0"/>
          <w:smallCaps w:val="0"/>
          <w:sz w:val="24"/>
          <w:szCs w:val="24"/>
          <w:shd w:val="clear" w:color="auto" w:fill="auto"/>
        </w:rPr>
      </w:pPr>
      <w:bookmarkStart w:id="35" w:name="_Toc195422018"/>
      <w:r>
        <w:lastRenderedPageBreak/>
        <w:t>Four Floor Elevator</w:t>
      </w:r>
      <w:r w:rsidR="00E7082F">
        <w:br/>
      </w:r>
      <w:r w:rsidR="00E7082F" w:rsidRPr="00E7082F">
        <w:rPr>
          <w:rFonts w:eastAsia="MS Mincho" w:cs="Times New Roman"/>
          <w:bCs w:val="0"/>
          <w:smallCaps w:val="0"/>
          <w:sz w:val="24"/>
          <w:szCs w:val="24"/>
          <w:shd w:val="clear" w:color="auto" w:fill="auto"/>
        </w:rPr>
        <w:t>P</w:t>
      </w:r>
      <w:r w:rsidR="00E7082F">
        <w:rPr>
          <w:rFonts w:eastAsia="MS Mincho" w:cs="Times New Roman"/>
          <w:bCs w:val="0"/>
          <w:smallCaps w:val="0"/>
          <w:sz w:val="24"/>
          <w:szCs w:val="24"/>
          <w:shd w:val="clear" w:color="auto" w:fill="auto"/>
        </w:rPr>
        <w:t>rogram the PLC elevator to service all four floors.</w:t>
      </w:r>
      <w:bookmarkEnd w:id="35"/>
    </w:p>
    <w:p w14:paraId="7670648C" w14:textId="63745AF9" w:rsidR="00E7082F" w:rsidRDefault="00E7082F" w:rsidP="00E7082F">
      <w:pPr>
        <w:pStyle w:val="ListParagraph"/>
        <w:numPr>
          <w:ilvl w:val="0"/>
          <w:numId w:val="42"/>
        </w:numPr>
      </w:pPr>
      <w:r>
        <w:t>The elevator must be called to floor 4 with FPB4 / PB4</w:t>
      </w:r>
    </w:p>
    <w:p w14:paraId="12B311C4" w14:textId="0488D7CA" w:rsidR="00E7082F" w:rsidRDefault="00E7082F" w:rsidP="00E7082F">
      <w:pPr>
        <w:pStyle w:val="ListParagraph"/>
        <w:numPr>
          <w:ilvl w:val="0"/>
          <w:numId w:val="42"/>
        </w:numPr>
      </w:pPr>
      <w:r>
        <w:t>FIL4 / IL4 notice the passenger the request is accepted.</w:t>
      </w:r>
    </w:p>
    <w:p w14:paraId="3394D133" w14:textId="326117C0" w:rsidR="00DA73F3" w:rsidRDefault="00DA73F3" w:rsidP="00DA73F3">
      <w:r>
        <w:rPr>
          <w:noProof/>
        </w:rPr>
        <w:drawing>
          <wp:inline distT="0" distB="0" distL="0" distR="0" wp14:anchorId="51D8E648" wp14:editId="65662D14">
            <wp:extent cx="6400800" cy="649705"/>
            <wp:effectExtent l="0" t="0" r="0" b="0"/>
            <wp:docPr id="87010117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01170" name="Picture 14" descr="A screenshot of a computer&#10;&#10;Description automatically generated"/>
                    <pic:cNvPicPr/>
                  </pic:nvPicPr>
                  <pic:blipFill rotWithShape="1">
                    <a:blip r:embed="rId24" cstate="print">
                      <a:extLst>
                        <a:ext uri="{28A0092B-C50C-407E-A947-70E740481C1C}">
                          <a14:useLocalDpi xmlns:a14="http://schemas.microsoft.com/office/drawing/2010/main" val="0"/>
                        </a:ext>
                      </a:extLst>
                    </a:blip>
                    <a:srcRect b="68566"/>
                    <a:stretch/>
                  </pic:blipFill>
                  <pic:spPr bwMode="auto">
                    <a:xfrm>
                      <a:off x="0" y="0"/>
                      <a:ext cx="6400800" cy="649705"/>
                    </a:xfrm>
                    <a:prstGeom prst="rect">
                      <a:avLst/>
                    </a:prstGeom>
                    <a:ln>
                      <a:noFill/>
                    </a:ln>
                    <a:extLst>
                      <a:ext uri="{53640926-AAD7-44D8-BBD7-CCE9431645EC}">
                        <a14:shadowObscured xmlns:a14="http://schemas.microsoft.com/office/drawing/2010/main"/>
                      </a:ext>
                    </a:extLst>
                  </pic:spPr>
                </pic:pic>
              </a:graphicData>
            </a:graphic>
          </wp:inline>
        </w:drawing>
      </w:r>
    </w:p>
    <w:p w14:paraId="240CBB52" w14:textId="240C6522" w:rsidR="00E7082F" w:rsidRDefault="00E7082F" w:rsidP="00E7082F">
      <w:pPr>
        <w:pStyle w:val="Caption"/>
      </w:pPr>
      <w:bookmarkStart w:id="36" w:name="_Toc195420633"/>
      <w:r>
        <w:t xml:space="preserve">Figure </w:t>
      </w:r>
      <w:r>
        <w:fldChar w:fldCharType="begin"/>
      </w:r>
      <w:r>
        <w:instrText xml:space="preserve"> SEQ Figure \* ARABIC </w:instrText>
      </w:r>
      <w:r>
        <w:fldChar w:fldCharType="separate"/>
      </w:r>
      <w:r w:rsidR="00AB5AF9">
        <w:rPr>
          <w:noProof/>
        </w:rPr>
        <w:t>12</w:t>
      </w:r>
      <w:r>
        <w:fldChar w:fldCharType="end"/>
      </w:r>
      <w:r>
        <w:t xml:space="preserve"> - </w:t>
      </w:r>
      <w:r w:rsidRPr="00124D78">
        <w:t xml:space="preserve">Ladder logic of </w:t>
      </w:r>
      <w:r>
        <w:t xml:space="preserve">four floor elevator </w:t>
      </w:r>
      <w:r w:rsidR="00DA73F3">
        <w:t>operation.</w:t>
      </w:r>
      <w:bookmarkEnd w:id="36"/>
      <w:r w:rsidR="003A545F">
        <w:br/>
      </w:r>
    </w:p>
    <w:p w14:paraId="3551E2F3" w14:textId="5CD4C2EA" w:rsidR="00DA73F3" w:rsidRDefault="00DA73F3" w:rsidP="00DA73F3">
      <w:r>
        <w:t xml:space="preserve">Based on the program the </w:t>
      </w:r>
      <w:r w:rsidR="00B727F2">
        <w:t>three-floor</w:t>
      </w:r>
      <w:r>
        <w:t xml:space="preserve"> elevator, floor 4 is added to current state machine. This introduced a change on 2</w:t>
      </w:r>
      <w:r w:rsidRPr="00DA73F3">
        <w:rPr>
          <w:vertAlign w:val="superscript"/>
        </w:rPr>
        <w:t>nd</w:t>
      </w:r>
      <w:r>
        <w:t xml:space="preserve"> and 3</w:t>
      </w:r>
      <w:r w:rsidRPr="00DA73F3">
        <w:rPr>
          <w:vertAlign w:val="superscript"/>
        </w:rPr>
        <w:t>rd</w:t>
      </w:r>
      <w:r>
        <w:t xml:space="preserve"> floor sate transition. The request on </w:t>
      </w:r>
      <w:proofErr w:type="gramStart"/>
      <w:r>
        <w:t>both of these</w:t>
      </w:r>
      <w:proofErr w:type="gramEnd"/>
      <w:r>
        <w:t xml:space="preserve"> two floors have to consider the direction it’s going. State_5_OUT/IN, State_6_OUT/IN were </w:t>
      </w:r>
      <w:r w:rsidR="00B727F2">
        <w:t>added for this modification.</w:t>
      </w:r>
    </w:p>
    <w:p w14:paraId="155EB381" w14:textId="01708295" w:rsidR="003A545F" w:rsidRDefault="003A545F" w:rsidP="003A545F">
      <w:pPr>
        <w:pStyle w:val="Caption"/>
      </w:pPr>
      <w:r>
        <w:t>Table 4.2 – Four floor FSM Tag/State Description</w:t>
      </w:r>
    </w:p>
    <w:tbl>
      <w:tblPr>
        <w:tblStyle w:val="PlainTable1"/>
        <w:tblW w:w="4998" w:type="pct"/>
        <w:tblInd w:w="5" w:type="dxa"/>
        <w:tblLook w:val="0420" w:firstRow="1" w:lastRow="0" w:firstColumn="0" w:lastColumn="0" w:noHBand="0" w:noVBand="1"/>
      </w:tblPr>
      <w:tblGrid>
        <w:gridCol w:w="5307"/>
        <w:gridCol w:w="4759"/>
      </w:tblGrid>
      <w:tr w:rsidR="00B727F2" w14:paraId="30959479" w14:textId="77777777" w:rsidTr="00740535">
        <w:trPr>
          <w:cnfStyle w:val="100000000000" w:firstRow="1" w:lastRow="0" w:firstColumn="0" w:lastColumn="0" w:oddVBand="0" w:evenVBand="0" w:oddHBand="0" w:evenHBand="0" w:firstRowFirstColumn="0" w:firstRowLastColumn="0" w:lastRowFirstColumn="0" w:lastRowLastColumn="0"/>
        </w:trPr>
        <w:tc>
          <w:tcPr>
            <w:tcW w:w="2636" w:type="pct"/>
          </w:tcPr>
          <w:p w14:paraId="362BABF5" w14:textId="77777777" w:rsidR="00B727F2" w:rsidRDefault="00B727F2" w:rsidP="00740535">
            <w:pPr>
              <w:pStyle w:val="TableData"/>
              <w:jc w:val="center"/>
            </w:pPr>
            <w:r>
              <w:t>Tag/State Name</w:t>
            </w:r>
          </w:p>
        </w:tc>
        <w:tc>
          <w:tcPr>
            <w:tcW w:w="2364" w:type="pct"/>
          </w:tcPr>
          <w:p w14:paraId="4470A5CD" w14:textId="77777777" w:rsidR="00B727F2" w:rsidRDefault="00B727F2" w:rsidP="00740535">
            <w:pPr>
              <w:pStyle w:val="TableData"/>
              <w:jc w:val="center"/>
            </w:pPr>
            <w:r>
              <w:t>Description</w:t>
            </w:r>
          </w:p>
        </w:tc>
      </w:tr>
      <w:tr w:rsidR="00B727F2" w14:paraId="05E30A9A" w14:textId="77777777" w:rsidTr="00740535">
        <w:trPr>
          <w:cnfStyle w:val="000000100000" w:firstRow="0" w:lastRow="0" w:firstColumn="0" w:lastColumn="0" w:oddVBand="0" w:evenVBand="0" w:oddHBand="1" w:evenHBand="0" w:firstRowFirstColumn="0" w:firstRowLastColumn="0" w:lastRowFirstColumn="0" w:lastRowLastColumn="0"/>
        </w:trPr>
        <w:tc>
          <w:tcPr>
            <w:tcW w:w="2636" w:type="pct"/>
          </w:tcPr>
          <w:p w14:paraId="756DA81E" w14:textId="47B3776E" w:rsidR="00B727F2" w:rsidRDefault="00B727F2" w:rsidP="00740535">
            <w:pPr>
              <w:pStyle w:val="TableData"/>
            </w:pPr>
            <w:r>
              <w:t>State_5_OUT</w:t>
            </w:r>
          </w:p>
        </w:tc>
        <w:tc>
          <w:tcPr>
            <w:tcW w:w="2364" w:type="pct"/>
          </w:tcPr>
          <w:p w14:paraId="0AD76FA7" w14:textId="65CC16EC" w:rsidR="00B727F2" w:rsidRDefault="00B727F2" w:rsidP="00740535">
            <w:pPr>
              <w:pStyle w:val="TableData"/>
            </w:pPr>
            <w:r>
              <w:t>Elevator state 1: going down to floor 3, request from outside</w:t>
            </w:r>
          </w:p>
        </w:tc>
      </w:tr>
      <w:tr w:rsidR="00B727F2" w14:paraId="773DBE80" w14:textId="77777777" w:rsidTr="00740535">
        <w:tc>
          <w:tcPr>
            <w:tcW w:w="2636" w:type="pct"/>
          </w:tcPr>
          <w:p w14:paraId="721A5A82" w14:textId="534387ED" w:rsidR="00B727F2" w:rsidRDefault="00B727F2" w:rsidP="00740535">
            <w:pPr>
              <w:pStyle w:val="TableData"/>
            </w:pPr>
            <w:r>
              <w:t>State_6_OUT</w:t>
            </w:r>
          </w:p>
        </w:tc>
        <w:tc>
          <w:tcPr>
            <w:tcW w:w="2364" w:type="pct"/>
          </w:tcPr>
          <w:p w14:paraId="780F1FA4" w14:textId="3AB00530" w:rsidR="00B727F2" w:rsidRDefault="00B727F2" w:rsidP="00740535">
            <w:pPr>
              <w:pStyle w:val="TableData"/>
            </w:pPr>
            <w:r>
              <w:t>Elevator state 2: going up to floor 4, request from outside</w:t>
            </w:r>
          </w:p>
        </w:tc>
      </w:tr>
      <w:tr w:rsidR="00B727F2" w14:paraId="57C7260B" w14:textId="77777777" w:rsidTr="00740535">
        <w:trPr>
          <w:cnfStyle w:val="000000100000" w:firstRow="0" w:lastRow="0" w:firstColumn="0" w:lastColumn="0" w:oddVBand="0" w:evenVBand="0" w:oddHBand="1" w:evenHBand="0" w:firstRowFirstColumn="0" w:firstRowLastColumn="0" w:lastRowFirstColumn="0" w:lastRowLastColumn="0"/>
        </w:trPr>
        <w:tc>
          <w:tcPr>
            <w:tcW w:w="2636" w:type="pct"/>
          </w:tcPr>
          <w:p w14:paraId="22BA7593" w14:textId="29FEB8BA" w:rsidR="00B727F2" w:rsidRDefault="00B727F2" w:rsidP="00740535">
            <w:pPr>
              <w:pStyle w:val="TableData"/>
            </w:pPr>
            <w:r>
              <w:t>ToFloor_3_Down</w:t>
            </w:r>
          </w:p>
        </w:tc>
        <w:tc>
          <w:tcPr>
            <w:tcW w:w="2364" w:type="pct"/>
          </w:tcPr>
          <w:p w14:paraId="663D4684" w14:textId="62418346" w:rsidR="00B727F2" w:rsidRDefault="00B727F2" w:rsidP="00740535">
            <w:pPr>
              <w:pStyle w:val="TableData"/>
            </w:pPr>
            <w:r>
              <w:t>Elevator going to floor 3_Down direction</w:t>
            </w:r>
          </w:p>
        </w:tc>
      </w:tr>
      <w:tr w:rsidR="00B727F2" w14:paraId="4D585024" w14:textId="77777777" w:rsidTr="00740535">
        <w:tc>
          <w:tcPr>
            <w:tcW w:w="2636" w:type="pct"/>
          </w:tcPr>
          <w:p w14:paraId="64BF9A6F" w14:textId="0390C482" w:rsidR="00B727F2" w:rsidRDefault="00B727F2" w:rsidP="00740535">
            <w:pPr>
              <w:pStyle w:val="TableData"/>
            </w:pPr>
            <w:r>
              <w:t>ToFloor_3_Up</w:t>
            </w:r>
          </w:p>
        </w:tc>
        <w:tc>
          <w:tcPr>
            <w:tcW w:w="2364" w:type="pct"/>
          </w:tcPr>
          <w:p w14:paraId="25948252" w14:textId="7BA7C3EA" w:rsidR="00B727F2" w:rsidRDefault="00B727F2" w:rsidP="00740535">
            <w:pPr>
              <w:pStyle w:val="TableData"/>
            </w:pPr>
            <w:r>
              <w:t>Elevator going to floor 3_Up direction</w:t>
            </w:r>
          </w:p>
        </w:tc>
      </w:tr>
      <w:tr w:rsidR="00B727F2" w14:paraId="15E71614" w14:textId="77777777" w:rsidTr="00740535">
        <w:trPr>
          <w:cnfStyle w:val="000000100000" w:firstRow="0" w:lastRow="0" w:firstColumn="0" w:lastColumn="0" w:oddVBand="0" w:evenVBand="0" w:oddHBand="1" w:evenHBand="0" w:firstRowFirstColumn="0" w:firstRowLastColumn="0" w:lastRowFirstColumn="0" w:lastRowLastColumn="0"/>
        </w:trPr>
        <w:tc>
          <w:tcPr>
            <w:tcW w:w="2636" w:type="pct"/>
          </w:tcPr>
          <w:p w14:paraId="15B18D57" w14:textId="07A96968" w:rsidR="00B727F2" w:rsidRDefault="00B727F2" w:rsidP="00740535">
            <w:pPr>
              <w:pStyle w:val="TableData"/>
            </w:pPr>
            <w:r>
              <w:t>ToFloor_4_Up</w:t>
            </w:r>
          </w:p>
        </w:tc>
        <w:tc>
          <w:tcPr>
            <w:tcW w:w="2364" w:type="pct"/>
          </w:tcPr>
          <w:p w14:paraId="5787F5A1" w14:textId="0FD49E19" w:rsidR="00B727F2" w:rsidRDefault="00B727F2" w:rsidP="00740535">
            <w:pPr>
              <w:pStyle w:val="TableData"/>
            </w:pPr>
            <w:r>
              <w:t>Elevator going to floor 4_Up direction</w:t>
            </w:r>
          </w:p>
        </w:tc>
      </w:tr>
    </w:tbl>
    <w:p w14:paraId="6C6AD543" w14:textId="77777777" w:rsidR="00B727F2" w:rsidRPr="00DA73F3" w:rsidRDefault="00B727F2" w:rsidP="00DA73F3"/>
    <w:p w14:paraId="040ADF11" w14:textId="5EF4C8E9" w:rsidR="00C16605" w:rsidRDefault="00C16605" w:rsidP="00E7082F">
      <w:pPr>
        <w:pStyle w:val="Heading2"/>
      </w:pPr>
      <w:bookmarkStart w:id="37" w:name="_Toc195422019"/>
      <w:r>
        <w:t>Multi-Call/Requests</w:t>
      </w:r>
      <w:bookmarkEnd w:id="37"/>
    </w:p>
    <w:p w14:paraId="2EDE813D" w14:textId="7D20DC78" w:rsidR="00C16605" w:rsidRDefault="00E7082F" w:rsidP="00C16605">
      <w:r>
        <w:t>Program the PLC the response to multiple calls or requests of any four-</w:t>
      </w:r>
      <w:proofErr w:type="gramStart"/>
      <w:r>
        <w:t>floor</w:t>
      </w:r>
      <w:proofErr w:type="gramEnd"/>
    </w:p>
    <w:p w14:paraId="514C57F1" w14:textId="519CB58C" w:rsidR="0059029B" w:rsidRDefault="0059029B" w:rsidP="00C16605">
      <w:r>
        <w:rPr>
          <w:noProof/>
        </w:rPr>
        <w:drawing>
          <wp:inline distT="0" distB="0" distL="0" distR="0" wp14:anchorId="03ED8A17" wp14:editId="16375FE2">
            <wp:extent cx="6400800" cy="1276350"/>
            <wp:effectExtent l="0" t="0" r="0" b="6350"/>
            <wp:docPr id="1929815847" name="Picture 15" descr="A white rectangle with purpl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15847" name="Picture 15" descr="A white rectangle with purple line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00800" cy="1276350"/>
                    </a:xfrm>
                    <a:prstGeom prst="rect">
                      <a:avLst/>
                    </a:prstGeom>
                  </pic:spPr>
                </pic:pic>
              </a:graphicData>
            </a:graphic>
          </wp:inline>
        </w:drawing>
      </w:r>
    </w:p>
    <w:p w14:paraId="32712F8E" w14:textId="5A18CC9B" w:rsidR="003A545F" w:rsidRPr="003A545F" w:rsidRDefault="0059029B" w:rsidP="003A545F">
      <w:pPr>
        <w:pStyle w:val="Caption"/>
      </w:pPr>
      <w:bookmarkStart w:id="38" w:name="_Toc195420634"/>
      <w:r>
        <w:lastRenderedPageBreak/>
        <w:t xml:space="preserve">Figure </w:t>
      </w:r>
      <w:r>
        <w:fldChar w:fldCharType="begin"/>
      </w:r>
      <w:r>
        <w:instrText xml:space="preserve"> SEQ Figure \* ARABIC </w:instrText>
      </w:r>
      <w:r>
        <w:fldChar w:fldCharType="separate"/>
      </w:r>
      <w:r w:rsidR="00AB5AF9">
        <w:rPr>
          <w:noProof/>
        </w:rPr>
        <w:t>13</w:t>
      </w:r>
      <w:r>
        <w:fldChar w:fldCharType="end"/>
      </w:r>
      <w:r>
        <w:t xml:space="preserve"> - </w:t>
      </w:r>
      <w:r w:rsidRPr="00026DF8">
        <w:t xml:space="preserve">Ladder logic of </w:t>
      </w:r>
      <w:r>
        <w:t xml:space="preserve">multi-call/requests </w:t>
      </w:r>
      <w:r w:rsidR="003A545F">
        <w:t>operation.</w:t>
      </w:r>
      <w:bookmarkEnd w:id="38"/>
      <w:r w:rsidR="003A545F">
        <w:br/>
      </w:r>
    </w:p>
    <w:p w14:paraId="7C16BEC8" w14:textId="258A9F4D" w:rsidR="0059029B" w:rsidRDefault="0059029B" w:rsidP="00C16605">
      <w:r>
        <w:t>As stated above, the Floor_Call_x will be latched until it’s reached the requested floor. It will compare the current floor number with the one that’s requested, energizing any output condition based on the comparing result. The elevator will prioritize the request floor on its current moving direction. This example shows a multi-call structure in UP Mode.</w:t>
      </w:r>
    </w:p>
    <w:p w14:paraId="7ABF8568" w14:textId="0074306C" w:rsidR="003A545F" w:rsidRDefault="003A545F" w:rsidP="003A545F">
      <w:pPr>
        <w:pStyle w:val="Caption"/>
      </w:pPr>
      <w:r>
        <w:t>Table 4.3 – MultiCall/Request FSM Tag/State Description</w:t>
      </w:r>
    </w:p>
    <w:tbl>
      <w:tblPr>
        <w:tblStyle w:val="PlainTable1"/>
        <w:tblW w:w="4998" w:type="pct"/>
        <w:tblInd w:w="5" w:type="dxa"/>
        <w:tblLook w:val="0420" w:firstRow="1" w:lastRow="0" w:firstColumn="0" w:lastColumn="0" w:noHBand="0" w:noVBand="1"/>
      </w:tblPr>
      <w:tblGrid>
        <w:gridCol w:w="5307"/>
        <w:gridCol w:w="4759"/>
      </w:tblGrid>
      <w:tr w:rsidR="0059029B" w14:paraId="28B74AC0" w14:textId="77777777" w:rsidTr="00740535">
        <w:trPr>
          <w:cnfStyle w:val="100000000000" w:firstRow="1" w:lastRow="0" w:firstColumn="0" w:lastColumn="0" w:oddVBand="0" w:evenVBand="0" w:oddHBand="0" w:evenHBand="0" w:firstRowFirstColumn="0" w:firstRowLastColumn="0" w:lastRowFirstColumn="0" w:lastRowLastColumn="0"/>
        </w:trPr>
        <w:tc>
          <w:tcPr>
            <w:tcW w:w="2636" w:type="pct"/>
          </w:tcPr>
          <w:p w14:paraId="11599598" w14:textId="77777777" w:rsidR="0059029B" w:rsidRDefault="0059029B" w:rsidP="00740535">
            <w:pPr>
              <w:pStyle w:val="TableData"/>
              <w:jc w:val="center"/>
            </w:pPr>
            <w:r>
              <w:t>Tag/State Name</w:t>
            </w:r>
          </w:p>
        </w:tc>
        <w:tc>
          <w:tcPr>
            <w:tcW w:w="2364" w:type="pct"/>
          </w:tcPr>
          <w:p w14:paraId="34CC9D32" w14:textId="77777777" w:rsidR="0059029B" w:rsidRDefault="0059029B" w:rsidP="00740535">
            <w:pPr>
              <w:pStyle w:val="TableData"/>
              <w:jc w:val="center"/>
            </w:pPr>
            <w:r>
              <w:t>Description</w:t>
            </w:r>
          </w:p>
        </w:tc>
      </w:tr>
      <w:tr w:rsidR="0059029B" w14:paraId="11D4DC67" w14:textId="77777777" w:rsidTr="00740535">
        <w:trPr>
          <w:cnfStyle w:val="000000100000" w:firstRow="0" w:lastRow="0" w:firstColumn="0" w:lastColumn="0" w:oddVBand="0" w:evenVBand="0" w:oddHBand="1" w:evenHBand="0" w:firstRowFirstColumn="0" w:firstRowLastColumn="0" w:lastRowFirstColumn="0" w:lastRowLastColumn="0"/>
        </w:trPr>
        <w:tc>
          <w:tcPr>
            <w:tcW w:w="2636" w:type="pct"/>
          </w:tcPr>
          <w:p w14:paraId="1ABB7B73" w14:textId="4CCA4462" w:rsidR="0059029B" w:rsidRDefault="0059029B" w:rsidP="00740535">
            <w:pPr>
              <w:pStyle w:val="TableData"/>
            </w:pPr>
            <w:r>
              <w:t>Floor_Call_1/2/3/4</w:t>
            </w:r>
          </w:p>
        </w:tc>
        <w:tc>
          <w:tcPr>
            <w:tcW w:w="2364" w:type="pct"/>
          </w:tcPr>
          <w:p w14:paraId="257B9A22" w14:textId="4A04AD57" w:rsidR="0059029B" w:rsidRDefault="0059029B" w:rsidP="00740535">
            <w:pPr>
              <w:pStyle w:val="TableData"/>
            </w:pPr>
            <w:r>
              <w:t xml:space="preserve">Floor request to 1/2/3/4 floor </w:t>
            </w:r>
            <w:r>
              <w:br/>
              <w:t>(button pressed)</w:t>
            </w:r>
          </w:p>
        </w:tc>
      </w:tr>
      <w:tr w:rsidR="0059029B" w14:paraId="53C8E3D6" w14:textId="77777777" w:rsidTr="00740535">
        <w:tc>
          <w:tcPr>
            <w:tcW w:w="2636" w:type="pct"/>
          </w:tcPr>
          <w:p w14:paraId="58CE1D2A" w14:textId="3EE67DCF" w:rsidR="0059029B" w:rsidRDefault="0059029B" w:rsidP="00740535">
            <w:pPr>
              <w:pStyle w:val="TableData"/>
            </w:pPr>
            <w:r>
              <w:t>ToFloor_2/3/4_Up</w:t>
            </w:r>
          </w:p>
        </w:tc>
        <w:tc>
          <w:tcPr>
            <w:tcW w:w="2364" w:type="pct"/>
          </w:tcPr>
          <w:p w14:paraId="7641C253" w14:textId="261CCC13" w:rsidR="0059029B" w:rsidRDefault="0059029B" w:rsidP="00740535">
            <w:pPr>
              <w:pStyle w:val="TableData"/>
            </w:pPr>
            <w:r>
              <w:t>Elevator going to floor 2/3/4_Up direction</w:t>
            </w:r>
          </w:p>
        </w:tc>
      </w:tr>
      <w:tr w:rsidR="0059029B" w14:paraId="569A7C5E" w14:textId="77777777" w:rsidTr="00740535">
        <w:trPr>
          <w:cnfStyle w:val="000000100000" w:firstRow="0" w:lastRow="0" w:firstColumn="0" w:lastColumn="0" w:oddVBand="0" w:evenVBand="0" w:oddHBand="1" w:evenHBand="0" w:firstRowFirstColumn="0" w:firstRowLastColumn="0" w:lastRowFirstColumn="0" w:lastRowLastColumn="0"/>
        </w:trPr>
        <w:tc>
          <w:tcPr>
            <w:tcW w:w="2636" w:type="pct"/>
          </w:tcPr>
          <w:p w14:paraId="59855F26" w14:textId="36B882F9" w:rsidR="0059029B" w:rsidRDefault="0059029B" w:rsidP="0059029B">
            <w:pPr>
              <w:pStyle w:val="TableData"/>
            </w:pPr>
            <w:r>
              <w:t>ToFloor_1/2/3_Down</w:t>
            </w:r>
          </w:p>
        </w:tc>
        <w:tc>
          <w:tcPr>
            <w:tcW w:w="2364" w:type="pct"/>
          </w:tcPr>
          <w:p w14:paraId="6CA02438" w14:textId="26772109" w:rsidR="0059029B" w:rsidRDefault="0059029B" w:rsidP="0059029B">
            <w:pPr>
              <w:pStyle w:val="TableData"/>
            </w:pPr>
            <w:r>
              <w:t>Elevator going to floor 1/2/3_Down direction</w:t>
            </w:r>
          </w:p>
        </w:tc>
      </w:tr>
    </w:tbl>
    <w:p w14:paraId="7166D72C" w14:textId="77777777" w:rsidR="0059029B" w:rsidRPr="00C16605" w:rsidRDefault="0059029B" w:rsidP="00C16605"/>
    <w:p w14:paraId="678B07F0" w14:textId="306964A2" w:rsidR="00CF63EF" w:rsidRDefault="00CF63EF" w:rsidP="00CF63EF">
      <w:pPr>
        <w:pStyle w:val="Heading1"/>
      </w:pPr>
      <w:bookmarkStart w:id="39" w:name="_Toc195422020"/>
      <w:r>
        <w:t xml:space="preserve">Program </w:t>
      </w:r>
      <w:bookmarkEnd w:id="39"/>
      <w:r w:rsidR="00194C82">
        <w:t>Tags</w:t>
      </w:r>
    </w:p>
    <w:p w14:paraId="2D9CED66" w14:textId="661A53AD" w:rsidR="00CF63EF" w:rsidRDefault="00194C82" w:rsidP="00CF63EF">
      <w:r>
        <w:t>Program executes</w:t>
      </w:r>
      <w:r w:rsidR="00CF63EF">
        <w:t xml:space="preserve"> within the </w:t>
      </w:r>
      <w:r>
        <w:t>Continuous</w:t>
      </w:r>
      <w:r w:rsidR="00CF63EF">
        <w:t xml:space="preserve"> task. This program </w:t>
      </w:r>
      <w:r>
        <w:t>perform control of all the actuator and read pushbutton input.</w:t>
      </w:r>
    </w:p>
    <w:p w14:paraId="6ED62AFA" w14:textId="2AC41B42" w:rsidR="00CF63EF" w:rsidRDefault="00CF63EF" w:rsidP="00E7082F">
      <w:pPr>
        <w:pStyle w:val="Heading2"/>
      </w:pPr>
      <w:bookmarkStart w:id="40" w:name="_Toc195422021"/>
      <w:r>
        <w:t>Tags</w:t>
      </w:r>
      <w:r w:rsidR="003A545F">
        <w:br/>
      </w:r>
      <w:r w:rsidR="003A545F" w:rsidRPr="002F0FE6">
        <w:rPr>
          <w:rFonts w:eastAsia="MS Mincho" w:cs="Times New Roman"/>
          <w:bCs w:val="0"/>
          <w:smallCaps w:val="0"/>
          <w:sz w:val="24"/>
          <w:szCs w:val="24"/>
          <w:shd w:val="clear" w:color="auto" w:fill="auto"/>
        </w:rPr>
        <w:t>See P</w:t>
      </w:r>
      <w:r w:rsidR="002F0FE6" w:rsidRPr="002F0FE6">
        <w:rPr>
          <w:rFonts w:eastAsia="MS Mincho" w:cs="Times New Roman"/>
          <w:bCs w:val="0"/>
          <w:smallCaps w:val="0"/>
          <w:sz w:val="24"/>
          <w:szCs w:val="24"/>
          <w:shd w:val="clear" w:color="auto" w:fill="auto"/>
        </w:rPr>
        <w:t>DF Tags</w:t>
      </w:r>
      <w:r w:rsidR="002F0FE6">
        <w:rPr>
          <w:rFonts w:eastAsia="MS Mincho" w:cs="Times New Roman"/>
          <w:bCs w:val="0"/>
          <w:smallCaps w:val="0"/>
          <w:sz w:val="24"/>
          <w:szCs w:val="24"/>
          <w:shd w:val="clear" w:color="auto" w:fill="auto"/>
        </w:rPr>
        <w:t>.</w:t>
      </w:r>
      <w:bookmarkEnd w:id="40"/>
    </w:p>
    <w:p w14:paraId="787B4006" w14:textId="77777777" w:rsidR="00CF63EF" w:rsidRDefault="00CF63EF" w:rsidP="00CF63EF">
      <w:pPr>
        <w:pStyle w:val="Heading1"/>
      </w:pPr>
      <w:bookmarkStart w:id="41" w:name="_Toc100232804"/>
      <w:bookmarkStart w:id="42" w:name="_Toc195422022"/>
      <w:r>
        <w:t>Conclusion</w:t>
      </w:r>
      <w:bookmarkEnd w:id="41"/>
      <w:bookmarkEnd w:id="42"/>
    </w:p>
    <w:p w14:paraId="1861344E" w14:textId="2D7EAFCD" w:rsidR="009021F1" w:rsidRDefault="002F0FE6" w:rsidP="00CF63EF">
      <w:r>
        <w:t xml:space="preserve">The project is successful, major issue resides in the MultiCall subroutine, where it causes the elevator ignoring the intermediate floor when it has multiple calls requested. The elevator also </w:t>
      </w:r>
      <w:proofErr w:type="gramStart"/>
      <w:r>
        <w:t>memorise</w:t>
      </w:r>
      <w:proofErr w:type="gramEnd"/>
      <w:r>
        <w:t xml:space="preserve"> the previous floor calls after it’s being reset by START button. The possible causes </w:t>
      </w:r>
      <w:r w:rsidR="00954B1D">
        <w:t xml:space="preserve">were possibly raised by the </w:t>
      </w:r>
      <w:r w:rsidR="009021F1">
        <w:t>structure of the FSM, which programs each floor as a state, so it could not change the “</w:t>
      </w:r>
      <w:proofErr w:type="gramStart"/>
      <w:r w:rsidR="009021F1">
        <w:t>next-state</w:t>
      </w:r>
      <w:proofErr w:type="gramEnd"/>
      <w:r w:rsidR="009021F1">
        <w:t>” when it’s transitioning to the one called before.</w:t>
      </w:r>
    </w:p>
    <w:p w14:paraId="7609160F" w14:textId="2683DAD9" w:rsidR="009021F1" w:rsidRPr="009021F1" w:rsidRDefault="009021F1" w:rsidP="009021F1">
      <w:pPr>
        <w:jc w:val="left"/>
      </w:pPr>
      <w:r>
        <w:t xml:space="preserve">Improvement should be made on modifying state machine structure, which only advances the state by comparing the difference between the current floor and the request. </w:t>
      </w:r>
    </w:p>
    <w:p w14:paraId="551ADD51" w14:textId="017AEAC3" w:rsidR="00CF63EF" w:rsidRDefault="00CF63EF" w:rsidP="00194C82">
      <w:pPr>
        <w:pStyle w:val="Heading1"/>
      </w:pPr>
      <w:bookmarkStart w:id="43" w:name="_Toc100232805"/>
      <w:bookmarkStart w:id="44" w:name="_Toc195422023"/>
      <w:r>
        <w:lastRenderedPageBreak/>
        <w:t>Appendix: Project Deliverables (Handout)</w:t>
      </w:r>
      <w:bookmarkEnd w:id="43"/>
      <w:bookmarkEnd w:id="44"/>
    </w:p>
    <w:p w14:paraId="502E03F0" w14:textId="664BB3A1" w:rsidR="00194C82" w:rsidRPr="00194C82" w:rsidRDefault="00194C82" w:rsidP="00194C82">
      <w:r>
        <w:rPr>
          <w:b/>
          <w:bCs/>
          <w:noProof/>
          <w:sz w:val="40"/>
          <w:szCs w:val="40"/>
        </w:rPr>
        <w:drawing>
          <wp:anchor distT="0" distB="0" distL="114300" distR="114300" simplePos="0" relativeHeight="251660288" behindDoc="0" locked="0" layoutInCell="1" allowOverlap="1" wp14:anchorId="498A049D" wp14:editId="4D433E02">
            <wp:simplePos x="0" y="0"/>
            <wp:positionH relativeFrom="margin">
              <wp:posOffset>2561590</wp:posOffset>
            </wp:positionH>
            <wp:positionV relativeFrom="margin">
              <wp:posOffset>1249045</wp:posOffset>
            </wp:positionV>
            <wp:extent cx="3628390" cy="2720975"/>
            <wp:effectExtent l="9207" t="16193" r="13018" b="13017"/>
            <wp:wrapSquare wrapText="bothSides"/>
            <wp:docPr id="391650376" name="Picture 1"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50376" name="Picture 1" descr="A close-up of a machi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rot="5400000">
                      <a:off x="0" y="0"/>
                      <a:ext cx="3628390" cy="2720975"/>
                    </a:xfrm>
                    <a:prstGeom prst="rect">
                      <a:avLst/>
                    </a:prstGeom>
                    <a:ln>
                      <a:solidFill>
                        <a:schemeClr val="tx2"/>
                      </a:solidFill>
                    </a:ln>
                  </pic:spPr>
                </pic:pic>
              </a:graphicData>
            </a:graphic>
          </wp:anchor>
        </w:drawing>
      </w:r>
      <w:r>
        <w:rPr>
          <w:b/>
          <w:bCs/>
          <w:noProof/>
          <w:sz w:val="40"/>
          <w:szCs w:val="40"/>
        </w:rPr>
        <w:drawing>
          <wp:inline distT="0" distB="0" distL="0" distR="0" wp14:anchorId="32601217" wp14:editId="2AA2B9CC">
            <wp:extent cx="3628390" cy="2595245"/>
            <wp:effectExtent l="8572" t="16828" r="12383" b="12382"/>
            <wp:docPr id="760672211" name="Picture 2" descr="A machine with many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72211" name="Picture 2" descr="A machine with many wires&#10;&#10;Description automatically generated"/>
                    <pic:cNvPicPr/>
                  </pic:nvPicPr>
                  <pic:blipFill rotWithShape="1">
                    <a:blip r:embed="rId27" cstate="print">
                      <a:extLst>
                        <a:ext uri="{28A0092B-C50C-407E-A947-70E740481C1C}">
                          <a14:useLocalDpi xmlns:a14="http://schemas.microsoft.com/office/drawing/2010/main" val="0"/>
                        </a:ext>
                      </a:extLst>
                    </a:blip>
                    <a:srcRect t="3136" r="28623"/>
                    <a:stretch/>
                  </pic:blipFill>
                  <pic:spPr bwMode="auto">
                    <a:xfrm rot="5400000">
                      <a:off x="0" y="0"/>
                      <a:ext cx="3628390" cy="2595245"/>
                    </a:xfrm>
                    <a:prstGeom prst="rect">
                      <a:avLst/>
                    </a:prstGeom>
                    <a:ln>
                      <a:solidFill>
                        <a:schemeClr val="tx2"/>
                      </a:solidFill>
                    </a:ln>
                    <a:extLst>
                      <a:ext uri="{53640926-AAD7-44D8-BBD7-CCE9431645EC}">
                        <a14:shadowObscured xmlns:a14="http://schemas.microsoft.com/office/drawing/2010/main"/>
                      </a:ext>
                    </a:extLst>
                  </pic:spPr>
                </pic:pic>
              </a:graphicData>
            </a:graphic>
          </wp:inline>
        </w:drawing>
      </w:r>
    </w:p>
    <w:p w14:paraId="02A93D81" w14:textId="77777777" w:rsidR="00CF63EF" w:rsidRDefault="00CF63EF" w:rsidP="00CF63EF">
      <w:pPr>
        <w:pStyle w:val="Heading1"/>
      </w:pPr>
      <w:bookmarkStart w:id="45" w:name="_Toc100232806"/>
      <w:bookmarkStart w:id="46" w:name="_Toc195422024"/>
      <w:r>
        <w:t>Ladder Logic PDF</w:t>
      </w:r>
      <w:bookmarkEnd w:id="45"/>
      <w:bookmarkEnd w:id="46"/>
    </w:p>
    <w:p w14:paraId="4A631DF2" w14:textId="27AEBB1A" w:rsidR="00194C82" w:rsidRDefault="00CF63EF" w:rsidP="00CF63EF">
      <w:r w:rsidRPr="00CF63EF">
        <w:t>List the program PDFs and where to find relevant ladder logic.</w:t>
      </w:r>
    </w:p>
    <w:p w14:paraId="19EC5683" w14:textId="77777777" w:rsidR="00194C82" w:rsidRDefault="00194C82" w:rsidP="00CF63EF"/>
    <w:p w14:paraId="6461A24F" w14:textId="18532FF2" w:rsidR="006B7E8A" w:rsidRDefault="006B7E8A" w:rsidP="00CF63EF">
      <w:r>
        <w:t>Input Buffer – Input_Buffer.pdf</w:t>
      </w:r>
    </w:p>
    <w:p w14:paraId="6797C2C2" w14:textId="01530970" w:rsidR="006B7E8A" w:rsidRDefault="006B7E8A" w:rsidP="00CF63EF">
      <w:r>
        <w:t>Output Buffer – Output_Buffer.pdf</w:t>
      </w:r>
    </w:p>
    <w:p w14:paraId="62B22952" w14:textId="7FE150AF" w:rsidR="006B7E8A" w:rsidRDefault="006B7E8A" w:rsidP="00CF63EF">
      <w:r>
        <w:t>Three Floor Elevator – Floor_FSM.pdf [page</w:t>
      </w:r>
      <w:r w:rsidR="001D22E8">
        <w:t xml:space="preserve"> 1-9]</w:t>
      </w:r>
    </w:p>
    <w:p w14:paraId="2B2B75CD" w14:textId="4B2D4245" w:rsidR="001D22E8" w:rsidRDefault="001D22E8" w:rsidP="00CF63EF">
      <w:r>
        <w:t>Inside Panel - Floor_FSM.pdf [page 9-13]</w:t>
      </w:r>
    </w:p>
    <w:p w14:paraId="3C5397F8" w14:textId="320955C0" w:rsidR="001D22E8" w:rsidRDefault="001D22E8" w:rsidP="00CF63EF">
      <w:r>
        <w:t>Door Routine – Door.pdf</w:t>
      </w:r>
    </w:p>
    <w:p w14:paraId="1365979E" w14:textId="59C8D30C" w:rsidR="001D22E8" w:rsidRDefault="001D22E8" w:rsidP="00CF63EF">
      <w:r>
        <w:t>MultiCall/Request – MultiCal.pdf</w:t>
      </w:r>
    </w:p>
    <w:p w14:paraId="12DF0DDE" w14:textId="206C5DD4" w:rsidR="001D22E8" w:rsidRDefault="001D22E8" w:rsidP="00CF63EF">
      <w:r>
        <w:t>Emergency Stop – Floor_FSM.pdf [page 1, page 13]</w:t>
      </w:r>
    </w:p>
    <w:p w14:paraId="44C05EF7" w14:textId="77777777" w:rsidR="00BD703C" w:rsidRPr="007A7AA7" w:rsidRDefault="00BD703C" w:rsidP="00BD703C"/>
    <w:p w14:paraId="06F378E7" w14:textId="77777777" w:rsidR="009C77E8" w:rsidRPr="007A7AA7" w:rsidRDefault="009C77E8" w:rsidP="009C77E8">
      <w:pPr>
        <w:jc w:val="center"/>
      </w:pPr>
    </w:p>
    <w:p w14:paraId="4571EA4B" w14:textId="77777777" w:rsidR="00831A03" w:rsidRPr="007A7AA7" w:rsidRDefault="00831A03" w:rsidP="00A507A8">
      <w:pPr>
        <w:spacing w:after="160" w:line="259" w:lineRule="auto"/>
        <w:jc w:val="left"/>
      </w:pPr>
    </w:p>
    <w:sectPr w:rsidR="00831A03" w:rsidRPr="007A7AA7" w:rsidSect="001F2FC3">
      <w:pgSz w:w="12240" w:h="15840"/>
      <w:pgMar w:top="1440" w:right="1080" w:bottom="1440" w:left="1080" w:header="578" w:footer="43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0F09B" w14:textId="77777777" w:rsidR="00294BBF" w:rsidRDefault="00294BBF">
      <w:r>
        <w:separator/>
      </w:r>
    </w:p>
  </w:endnote>
  <w:endnote w:type="continuationSeparator" w:id="0">
    <w:p w14:paraId="3980F841" w14:textId="77777777" w:rsidR="00294BBF" w:rsidRDefault="00294BBF">
      <w:r>
        <w:continuationSeparator/>
      </w:r>
    </w:p>
  </w:endnote>
  <w:endnote w:type="continuationNotice" w:id="1">
    <w:p w14:paraId="2FFB5F21" w14:textId="77777777" w:rsidR="00294BBF" w:rsidRPr="00943319" w:rsidRDefault="00294BBF" w:rsidP="00943319"/>
    <w:p w14:paraId="597D2F82" w14:textId="77777777" w:rsidR="00294BBF" w:rsidRPr="00EC1406" w:rsidRDefault="00294BBF" w:rsidP="00EC14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eorgia Pro">
    <w:altName w:val="Georgia Pro"/>
    <w:panose1 w:val="02040502050405020303"/>
    <w:charset w:val="00"/>
    <w:family w:val="roman"/>
    <w:pitch w:val="variable"/>
    <w:sig w:usb0="800002AF" w:usb1="00000003"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Georgia Pro Cond">
    <w:altName w:val="Georgia Pro Cond"/>
    <w:panose1 w:val="02040506050405020303"/>
    <w:charset w:val="00"/>
    <w:family w:val="roman"/>
    <w:pitch w:val="variable"/>
    <w:sig w:usb0="800002AF" w:usb1="00000003"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9293706"/>
      <w:docPartObj>
        <w:docPartGallery w:val="Page Numbers (Bottom of Page)"/>
        <w:docPartUnique/>
      </w:docPartObj>
    </w:sdtPr>
    <w:sdtEndPr>
      <w:rPr>
        <w:noProof/>
      </w:rPr>
    </w:sdtEndPr>
    <w:sdtContent>
      <w:p w14:paraId="761C7957" w14:textId="33A95AAA" w:rsidR="0036152A" w:rsidRDefault="004F21E7" w:rsidP="00A12DC7">
        <w:pPr>
          <w:pStyle w:val="Headers"/>
        </w:pPr>
        <w:r w:rsidRPr="00055800">
          <w:rPr>
            <w:noProof/>
            <w:lang w:eastAsia="en-CA"/>
          </w:rPr>
          <w:drawing>
            <wp:anchor distT="0" distB="0" distL="114300" distR="114300" simplePos="0" relativeHeight="251658240" behindDoc="0" locked="0" layoutInCell="1" allowOverlap="1" wp14:anchorId="7F7A89CD" wp14:editId="2E315D1C">
              <wp:simplePos x="0" y="0"/>
              <wp:positionH relativeFrom="margin">
                <wp:align>left</wp:align>
              </wp:positionH>
              <wp:positionV relativeFrom="bottomMargin">
                <wp:align>top</wp:align>
              </wp:positionV>
              <wp:extent cx="1184910" cy="539750"/>
              <wp:effectExtent l="0" t="0" r="0" b="0"/>
              <wp:wrapSquare wrapText="bothSides"/>
              <wp:docPr id="1005795302" name="Picture 1005795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84910" cy="539750"/>
                      </a:xfrm>
                      <a:prstGeom prst="rect">
                        <a:avLst/>
                      </a:prstGeom>
                    </pic:spPr>
                  </pic:pic>
                </a:graphicData>
              </a:graphic>
            </wp:anchor>
          </w:drawing>
        </w:r>
        <w:r w:rsidR="0036152A">
          <w:ptab w:relativeTo="margin" w:alignment="center" w:leader="none"/>
        </w:r>
        <w:r w:rsidR="0036152A">
          <w:fldChar w:fldCharType="begin"/>
        </w:r>
        <w:r w:rsidR="0036152A">
          <w:instrText xml:space="preserve"> PAGE   \* MERGEFORMAT </w:instrText>
        </w:r>
        <w:r w:rsidR="0036152A">
          <w:fldChar w:fldCharType="separate"/>
        </w:r>
        <w:r w:rsidR="006A2663">
          <w:rPr>
            <w:noProof/>
          </w:rPr>
          <w:t>7</w:t>
        </w:r>
        <w:r w:rsidR="0036152A">
          <w:rPr>
            <w:noProof/>
          </w:rPr>
          <w:fldChar w:fldCharType="end"/>
        </w:r>
        <w:r w:rsidR="0036152A">
          <w:rPr>
            <w:noProof/>
          </w:rPr>
          <w:ptab w:relativeTo="margin" w:alignment="right" w:leader="none"/>
        </w:r>
        <w:bookmarkStart w:id="7" w:name="_Hlk131587055"/>
        <w:r w:rsidR="0099469D">
          <w:rPr>
            <w:noProof/>
          </w:rPr>
          <w:fldChar w:fldCharType="begin"/>
        </w:r>
        <w:r w:rsidR="0099469D">
          <w:rPr>
            <w:noProof/>
          </w:rPr>
          <w:instrText xml:space="preserve"> DATE \@ " yyyy" </w:instrText>
        </w:r>
        <w:r w:rsidR="0099469D">
          <w:rPr>
            <w:noProof/>
          </w:rPr>
          <w:fldChar w:fldCharType="separate"/>
        </w:r>
        <w:r w:rsidR="00663C66">
          <w:rPr>
            <w:noProof/>
          </w:rPr>
          <w:t xml:space="preserve"> 2025</w:t>
        </w:r>
        <w:r w:rsidR="0099469D">
          <w:rPr>
            <w:noProof/>
          </w:rPr>
          <w:fldChar w:fldCharType="end"/>
        </w:r>
      </w:p>
    </w:sdtContent>
  </w:sdt>
  <w:bookmarkEnd w:id="7" w:displacedByCustomXml="prev"/>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3EEDC1" w14:textId="77777777" w:rsidR="00294BBF" w:rsidRDefault="00294BBF">
      <w:r>
        <w:separator/>
      </w:r>
    </w:p>
  </w:footnote>
  <w:footnote w:type="continuationSeparator" w:id="0">
    <w:p w14:paraId="31E96BC0" w14:textId="77777777" w:rsidR="00294BBF" w:rsidRDefault="00294BBF">
      <w:r>
        <w:continuationSeparator/>
      </w:r>
    </w:p>
  </w:footnote>
  <w:footnote w:type="continuationNotice" w:id="1">
    <w:p w14:paraId="7CCD5ECE" w14:textId="77777777" w:rsidR="00294BBF" w:rsidRDefault="00294BB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13D76" w14:textId="4211C81E" w:rsidR="0036152A" w:rsidRPr="005D0634" w:rsidRDefault="006D03AE" w:rsidP="00AD446B">
    <w:pPr>
      <w:pStyle w:val="Headers"/>
    </w:pPr>
    <w:r>
      <w:t>ROBT 4456</w:t>
    </w:r>
    <w:r w:rsidR="00724C66">
      <w:t>:</w:t>
    </w:r>
    <w:r w:rsidR="005F7650">
      <w:t xml:space="preserve"> </w:t>
    </w:r>
    <w:r>
      <w:t>PLC Applications</w:t>
    </w:r>
    <w:r w:rsidR="0036152A">
      <w:ptab w:relativeTo="margin" w:alignment="right" w:leader="none"/>
    </w:r>
    <w:r w:rsidR="007E1A9C">
      <w:t>Advanced Four-Floor Elevator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3C2F"/>
    <w:multiLevelType w:val="hybridMultilevel"/>
    <w:tmpl w:val="229863E6"/>
    <w:lvl w:ilvl="0" w:tplc="EC0AD3E4">
      <w:start w:val="1"/>
      <w:numFmt w:val="bullet"/>
      <w:lvlText w:val=""/>
      <w:lvlJc w:val="left"/>
      <w:pPr>
        <w:ind w:left="1146" w:hanging="360"/>
      </w:pPr>
      <w:rPr>
        <w:rFonts w:ascii="Symbol" w:hAnsi="Symbol" w:hint="default"/>
        <w:color w:val="auto"/>
      </w:rPr>
    </w:lvl>
    <w:lvl w:ilvl="1" w:tplc="10090003" w:tentative="1">
      <w:start w:val="1"/>
      <w:numFmt w:val="bullet"/>
      <w:lvlText w:val="o"/>
      <w:lvlJc w:val="left"/>
      <w:pPr>
        <w:ind w:left="1866" w:hanging="360"/>
      </w:pPr>
      <w:rPr>
        <w:rFonts w:ascii="Courier New" w:hAnsi="Courier New" w:cs="Courier New" w:hint="default"/>
      </w:rPr>
    </w:lvl>
    <w:lvl w:ilvl="2" w:tplc="10090005" w:tentative="1">
      <w:start w:val="1"/>
      <w:numFmt w:val="bullet"/>
      <w:lvlText w:val=""/>
      <w:lvlJc w:val="left"/>
      <w:pPr>
        <w:ind w:left="2586" w:hanging="360"/>
      </w:pPr>
      <w:rPr>
        <w:rFonts w:ascii="Wingdings" w:hAnsi="Wingdings" w:hint="default"/>
      </w:rPr>
    </w:lvl>
    <w:lvl w:ilvl="3" w:tplc="10090001" w:tentative="1">
      <w:start w:val="1"/>
      <w:numFmt w:val="bullet"/>
      <w:lvlText w:val=""/>
      <w:lvlJc w:val="left"/>
      <w:pPr>
        <w:ind w:left="3306" w:hanging="360"/>
      </w:pPr>
      <w:rPr>
        <w:rFonts w:ascii="Symbol" w:hAnsi="Symbol" w:hint="default"/>
      </w:rPr>
    </w:lvl>
    <w:lvl w:ilvl="4" w:tplc="10090003" w:tentative="1">
      <w:start w:val="1"/>
      <w:numFmt w:val="bullet"/>
      <w:lvlText w:val="o"/>
      <w:lvlJc w:val="left"/>
      <w:pPr>
        <w:ind w:left="4026" w:hanging="360"/>
      </w:pPr>
      <w:rPr>
        <w:rFonts w:ascii="Courier New" w:hAnsi="Courier New" w:cs="Courier New" w:hint="default"/>
      </w:rPr>
    </w:lvl>
    <w:lvl w:ilvl="5" w:tplc="10090005" w:tentative="1">
      <w:start w:val="1"/>
      <w:numFmt w:val="bullet"/>
      <w:lvlText w:val=""/>
      <w:lvlJc w:val="left"/>
      <w:pPr>
        <w:ind w:left="4746" w:hanging="360"/>
      </w:pPr>
      <w:rPr>
        <w:rFonts w:ascii="Wingdings" w:hAnsi="Wingdings" w:hint="default"/>
      </w:rPr>
    </w:lvl>
    <w:lvl w:ilvl="6" w:tplc="10090001" w:tentative="1">
      <w:start w:val="1"/>
      <w:numFmt w:val="bullet"/>
      <w:lvlText w:val=""/>
      <w:lvlJc w:val="left"/>
      <w:pPr>
        <w:ind w:left="5466" w:hanging="360"/>
      </w:pPr>
      <w:rPr>
        <w:rFonts w:ascii="Symbol" w:hAnsi="Symbol" w:hint="default"/>
      </w:rPr>
    </w:lvl>
    <w:lvl w:ilvl="7" w:tplc="10090003" w:tentative="1">
      <w:start w:val="1"/>
      <w:numFmt w:val="bullet"/>
      <w:lvlText w:val="o"/>
      <w:lvlJc w:val="left"/>
      <w:pPr>
        <w:ind w:left="6186" w:hanging="360"/>
      </w:pPr>
      <w:rPr>
        <w:rFonts w:ascii="Courier New" w:hAnsi="Courier New" w:cs="Courier New" w:hint="default"/>
      </w:rPr>
    </w:lvl>
    <w:lvl w:ilvl="8" w:tplc="10090005" w:tentative="1">
      <w:start w:val="1"/>
      <w:numFmt w:val="bullet"/>
      <w:lvlText w:val=""/>
      <w:lvlJc w:val="left"/>
      <w:pPr>
        <w:ind w:left="6906" w:hanging="360"/>
      </w:pPr>
      <w:rPr>
        <w:rFonts w:ascii="Wingdings" w:hAnsi="Wingdings" w:hint="default"/>
      </w:rPr>
    </w:lvl>
  </w:abstractNum>
  <w:abstractNum w:abstractNumId="1" w15:restartNumberingAfterBreak="0">
    <w:nsid w:val="0F2A0419"/>
    <w:multiLevelType w:val="hybridMultilevel"/>
    <w:tmpl w:val="D79E793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0FB55243"/>
    <w:multiLevelType w:val="hybridMultilevel"/>
    <w:tmpl w:val="507288E6"/>
    <w:lvl w:ilvl="0" w:tplc="10090001">
      <w:start w:val="1"/>
      <w:numFmt w:val="bullet"/>
      <w:lvlText w:val=""/>
      <w:lvlJc w:val="left"/>
      <w:pPr>
        <w:ind w:left="1146" w:hanging="360"/>
      </w:pPr>
      <w:rPr>
        <w:rFonts w:ascii="Symbol" w:hAnsi="Symbol" w:hint="default"/>
      </w:rPr>
    </w:lvl>
    <w:lvl w:ilvl="1" w:tplc="10090003" w:tentative="1">
      <w:start w:val="1"/>
      <w:numFmt w:val="bullet"/>
      <w:lvlText w:val="o"/>
      <w:lvlJc w:val="left"/>
      <w:pPr>
        <w:ind w:left="1866" w:hanging="360"/>
      </w:pPr>
      <w:rPr>
        <w:rFonts w:ascii="Courier New" w:hAnsi="Courier New" w:cs="Courier New" w:hint="default"/>
      </w:rPr>
    </w:lvl>
    <w:lvl w:ilvl="2" w:tplc="10090005" w:tentative="1">
      <w:start w:val="1"/>
      <w:numFmt w:val="bullet"/>
      <w:lvlText w:val=""/>
      <w:lvlJc w:val="left"/>
      <w:pPr>
        <w:ind w:left="2586" w:hanging="360"/>
      </w:pPr>
      <w:rPr>
        <w:rFonts w:ascii="Wingdings" w:hAnsi="Wingdings" w:hint="default"/>
      </w:rPr>
    </w:lvl>
    <w:lvl w:ilvl="3" w:tplc="10090001" w:tentative="1">
      <w:start w:val="1"/>
      <w:numFmt w:val="bullet"/>
      <w:lvlText w:val=""/>
      <w:lvlJc w:val="left"/>
      <w:pPr>
        <w:ind w:left="3306" w:hanging="360"/>
      </w:pPr>
      <w:rPr>
        <w:rFonts w:ascii="Symbol" w:hAnsi="Symbol" w:hint="default"/>
      </w:rPr>
    </w:lvl>
    <w:lvl w:ilvl="4" w:tplc="10090003" w:tentative="1">
      <w:start w:val="1"/>
      <w:numFmt w:val="bullet"/>
      <w:lvlText w:val="o"/>
      <w:lvlJc w:val="left"/>
      <w:pPr>
        <w:ind w:left="4026" w:hanging="360"/>
      </w:pPr>
      <w:rPr>
        <w:rFonts w:ascii="Courier New" w:hAnsi="Courier New" w:cs="Courier New" w:hint="default"/>
      </w:rPr>
    </w:lvl>
    <w:lvl w:ilvl="5" w:tplc="10090005" w:tentative="1">
      <w:start w:val="1"/>
      <w:numFmt w:val="bullet"/>
      <w:lvlText w:val=""/>
      <w:lvlJc w:val="left"/>
      <w:pPr>
        <w:ind w:left="4746" w:hanging="360"/>
      </w:pPr>
      <w:rPr>
        <w:rFonts w:ascii="Wingdings" w:hAnsi="Wingdings" w:hint="default"/>
      </w:rPr>
    </w:lvl>
    <w:lvl w:ilvl="6" w:tplc="10090001" w:tentative="1">
      <w:start w:val="1"/>
      <w:numFmt w:val="bullet"/>
      <w:lvlText w:val=""/>
      <w:lvlJc w:val="left"/>
      <w:pPr>
        <w:ind w:left="5466" w:hanging="360"/>
      </w:pPr>
      <w:rPr>
        <w:rFonts w:ascii="Symbol" w:hAnsi="Symbol" w:hint="default"/>
      </w:rPr>
    </w:lvl>
    <w:lvl w:ilvl="7" w:tplc="10090003" w:tentative="1">
      <w:start w:val="1"/>
      <w:numFmt w:val="bullet"/>
      <w:lvlText w:val="o"/>
      <w:lvlJc w:val="left"/>
      <w:pPr>
        <w:ind w:left="6186" w:hanging="360"/>
      </w:pPr>
      <w:rPr>
        <w:rFonts w:ascii="Courier New" w:hAnsi="Courier New" w:cs="Courier New" w:hint="default"/>
      </w:rPr>
    </w:lvl>
    <w:lvl w:ilvl="8" w:tplc="10090005" w:tentative="1">
      <w:start w:val="1"/>
      <w:numFmt w:val="bullet"/>
      <w:lvlText w:val=""/>
      <w:lvlJc w:val="left"/>
      <w:pPr>
        <w:ind w:left="6906" w:hanging="360"/>
      </w:pPr>
      <w:rPr>
        <w:rFonts w:ascii="Wingdings" w:hAnsi="Wingdings" w:hint="default"/>
      </w:rPr>
    </w:lvl>
  </w:abstractNum>
  <w:abstractNum w:abstractNumId="3" w15:restartNumberingAfterBreak="0">
    <w:nsid w:val="128A6733"/>
    <w:multiLevelType w:val="multilevel"/>
    <w:tmpl w:val="251281A0"/>
    <w:lvl w:ilvl="0">
      <w:start w:val="1"/>
      <w:numFmt w:val="decimal"/>
      <w:pStyle w:val="Heading1"/>
      <w:lvlText w:val="%1"/>
      <w:lvlJc w:val="left"/>
      <w:pPr>
        <w:ind w:left="425" w:hanging="425"/>
      </w:pPr>
      <w:rPr>
        <w:rFonts w:hint="default"/>
      </w:rPr>
    </w:lvl>
    <w:lvl w:ilvl="1">
      <w:start w:val="1"/>
      <w:numFmt w:val="decimal"/>
      <w:pStyle w:val="Heading2"/>
      <w:lvlText w:val="%1.%2"/>
      <w:lvlJc w:val="left"/>
      <w:pPr>
        <w:ind w:left="0" w:firstLine="0"/>
      </w:pPr>
      <w:rPr>
        <w:rFonts w:hint="default"/>
        <w:color w:val="auto"/>
        <w:sz w:val="28"/>
        <w:szCs w:val="28"/>
      </w:rPr>
    </w:lvl>
    <w:lvl w:ilvl="2">
      <w:start w:val="1"/>
      <w:numFmt w:val="decimal"/>
      <w:pStyle w:val="Heading3"/>
      <w:lvlText w:val="%1.%2.%3"/>
      <w:lvlJc w:val="left"/>
      <w:pPr>
        <w:ind w:left="425" w:hanging="425"/>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425" w:hanging="425"/>
      </w:pPr>
      <w:rPr>
        <w:rFonts w:hint="default"/>
      </w:rPr>
    </w:lvl>
    <w:lvl w:ilvl="4">
      <w:start w:val="1"/>
      <w:numFmt w:val="decimal"/>
      <w:pStyle w:val="Heading5"/>
      <w:lvlText w:val="%1.%2.%3.%4.%5"/>
      <w:lvlJc w:val="left"/>
      <w:pPr>
        <w:ind w:left="425" w:hanging="425"/>
      </w:pPr>
      <w:rPr>
        <w:rFonts w:hint="default"/>
      </w:rPr>
    </w:lvl>
    <w:lvl w:ilvl="5">
      <w:start w:val="1"/>
      <w:numFmt w:val="decimal"/>
      <w:pStyle w:val="Heading6"/>
      <w:lvlText w:val="%1.%2.%3.%4.%5.%6"/>
      <w:lvlJc w:val="left"/>
      <w:pPr>
        <w:ind w:left="425" w:hanging="425"/>
      </w:pPr>
      <w:rPr>
        <w:rFonts w:hint="default"/>
      </w:rPr>
    </w:lvl>
    <w:lvl w:ilvl="6">
      <w:start w:val="1"/>
      <w:numFmt w:val="decimal"/>
      <w:pStyle w:val="Heading7"/>
      <w:lvlText w:val="%1.%2.%3.%4.%5.%6.%7"/>
      <w:lvlJc w:val="left"/>
      <w:pPr>
        <w:ind w:left="425" w:hanging="425"/>
      </w:pPr>
      <w:rPr>
        <w:rFonts w:hint="default"/>
      </w:rPr>
    </w:lvl>
    <w:lvl w:ilvl="7">
      <w:start w:val="1"/>
      <w:numFmt w:val="decimal"/>
      <w:pStyle w:val="Heading8"/>
      <w:lvlText w:val="%1.%2.%3.%4.%5.%6.%7.%8"/>
      <w:lvlJc w:val="left"/>
      <w:pPr>
        <w:ind w:left="425" w:hanging="425"/>
      </w:pPr>
      <w:rPr>
        <w:rFonts w:hint="default"/>
      </w:rPr>
    </w:lvl>
    <w:lvl w:ilvl="8">
      <w:start w:val="1"/>
      <w:numFmt w:val="decimal"/>
      <w:pStyle w:val="Heading9"/>
      <w:lvlText w:val="%1.%2.%3.%4.%5.%6.%7.%8.%9"/>
      <w:lvlJc w:val="left"/>
      <w:pPr>
        <w:ind w:left="425" w:hanging="425"/>
      </w:pPr>
      <w:rPr>
        <w:rFonts w:hint="default"/>
      </w:rPr>
    </w:lvl>
  </w:abstractNum>
  <w:abstractNum w:abstractNumId="4" w15:restartNumberingAfterBreak="0">
    <w:nsid w:val="16F208C5"/>
    <w:multiLevelType w:val="hybridMultilevel"/>
    <w:tmpl w:val="237A5858"/>
    <w:lvl w:ilvl="0" w:tplc="51CEA77E">
      <w:numFmt w:val="bullet"/>
      <w:lvlText w:val="-"/>
      <w:lvlJc w:val="left"/>
      <w:pPr>
        <w:ind w:left="720" w:hanging="360"/>
      </w:pPr>
      <w:rPr>
        <w:rFonts w:ascii="Georgia Pro" w:eastAsia="MS Mincho" w:hAnsi="Georgia Pro"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A5B5895"/>
    <w:multiLevelType w:val="hybridMultilevel"/>
    <w:tmpl w:val="090C64A0"/>
    <w:lvl w:ilvl="0" w:tplc="10090001">
      <w:start w:val="1"/>
      <w:numFmt w:val="bullet"/>
      <w:lvlText w:val=""/>
      <w:lvlJc w:val="left"/>
      <w:pPr>
        <w:ind w:left="1146" w:hanging="360"/>
      </w:pPr>
      <w:rPr>
        <w:rFonts w:ascii="Symbol" w:hAnsi="Symbol" w:hint="default"/>
      </w:rPr>
    </w:lvl>
    <w:lvl w:ilvl="1" w:tplc="10090003" w:tentative="1">
      <w:start w:val="1"/>
      <w:numFmt w:val="bullet"/>
      <w:lvlText w:val="o"/>
      <w:lvlJc w:val="left"/>
      <w:pPr>
        <w:ind w:left="1866" w:hanging="360"/>
      </w:pPr>
      <w:rPr>
        <w:rFonts w:ascii="Courier New" w:hAnsi="Courier New" w:cs="Courier New" w:hint="default"/>
      </w:rPr>
    </w:lvl>
    <w:lvl w:ilvl="2" w:tplc="10090005" w:tentative="1">
      <w:start w:val="1"/>
      <w:numFmt w:val="bullet"/>
      <w:lvlText w:val=""/>
      <w:lvlJc w:val="left"/>
      <w:pPr>
        <w:ind w:left="2586" w:hanging="360"/>
      </w:pPr>
      <w:rPr>
        <w:rFonts w:ascii="Wingdings" w:hAnsi="Wingdings" w:hint="default"/>
      </w:rPr>
    </w:lvl>
    <w:lvl w:ilvl="3" w:tplc="10090001" w:tentative="1">
      <w:start w:val="1"/>
      <w:numFmt w:val="bullet"/>
      <w:lvlText w:val=""/>
      <w:lvlJc w:val="left"/>
      <w:pPr>
        <w:ind w:left="3306" w:hanging="360"/>
      </w:pPr>
      <w:rPr>
        <w:rFonts w:ascii="Symbol" w:hAnsi="Symbol" w:hint="default"/>
      </w:rPr>
    </w:lvl>
    <w:lvl w:ilvl="4" w:tplc="10090003" w:tentative="1">
      <w:start w:val="1"/>
      <w:numFmt w:val="bullet"/>
      <w:lvlText w:val="o"/>
      <w:lvlJc w:val="left"/>
      <w:pPr>
        <w:ind w:left="4026" w:hanging="360"/>
      </w:pPr>
      <w:rPr>
        <w:rFonts w:ascii="Courier New" w:hAnsi="Courier New" w:cs="Courier New" w:hint="default"/>
      </w:rPr>
    </w:lvl>
    <w:lvl w:ilvl="5" w:tplc="10090005" w:tentative="1">
      <w:start w:val="1"/>
      <w:numFmt w:val="bullet"/>
      <w:lvlText w:val=""/>
      <w:lvlJc w:val="left"/>
      <w:pPr>
        <w:ind w:left="4746" w:hanging="360"/>
      </w:pPr>
      <w:rPr>
        <w:rFonts w:ascii="Wingdings" w:hAnsi="Wingdings" w:hint="default"/>
      </w:rPr>
    </w:lvl>
    <w:lvl w:ilvl="6" w:tplc="10090001" w:tentative="1">
      <w:start w:val="1"/>
      <w:numFmt w:val="bullet"/>
      <w:lvlText w:val=""/>
      <w:lvlJc w:val="left"/>
      <w:pPr>
        <w:ind w:left="5466" w:hanging="360"/>
      </w:pPr>
      <w:rPr>
        <w:rFonts w:ascii="Symbol" w:hAnsi="Symbol" w:hint="default"/>
      </w:rPr>
    </w:lvl>
    <w:lvl w:ilvl="7" w:tplc="10090003" w:tentative="1">
      <w:start w:val="1"/>
      <w:numFmt w:val="bullet"/>
      <w:lvlText w:val="o"/>
      <w:lvlJc w:val="left"/>
      <w:pPr>
        <w:ind w:left="6186" w:hanging="360"/>
      </w:pPr>
      <w:rPr>
        <w:rFonts w:ascii="Courier New" w:hAnsi="Courier New" w:cs="Courier New" w:hint="default"/>
      </w:rPr>
    </w:lvl>
    <w:lvl w:ilvl="8" w:tplc="10090005" w:tentative="1">
      <w:start w:val="1"/>
      <w:numFmt w:val="bullet"/>
      <w:lvlText w:val=""/>
      <w:lvlJc w:val="left"/>
      <w:pPr>
        <w:ind w:left="6906" w:hanging="360"/>
      </w:pPr>
      <w:rPr>
        <w:rFonts w:ascii="Wingdings" w:hAnsi="Wingdings" w:hint="default"/>
      </w:rPr>
    </w:lvl>
  </w:abstractNum>
  <w:abstractNum w:abstractNumId="6" w15:restartNumberingAfterBreak="0">
    <w:nsid w:val="222C36D4"/>
    <w:multiLevelType w:val="hybridMultilevel"/>
    <w:tmpl w:val="61FC55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49E7DC1"/>
    <w:multiLevelType w:val="hybridMultilevel"/>
    <w:tmpl w:val="43ACA3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167C2A"/>
    <w:multiLevelType w:val="hybridMultilevel"/>
    <w:tmpl w:val="5792F1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1F5CDE"/>
    <w:multiLevelType w:val="hybridMultilevel"/>
    <w:tmpl w:val="07F0C2B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F4D5C7B"/>
    <w:multiLevelType w:val="hybridMultilevel"/>
    <w:tmpl w:val="2C94A782"/>
    <w:lvl w:ilvl="0" w:tplc="1009000F">
      <w:start w:val="1"/>
      <w:numFmt w:val="decimal"/>
      <w:lvlText w:val="%1."/>
      <w:lvlJc w:val="left"/>
      <w:pPr>
        <w:ind w:left="1146" w:hanging="360"/>
      </w:pPr>
    </w:lvl>
    <w:lvl w:ilvl="1" w:tplc="10090019" w:tentative="1">
      <w:start w:val="1"/>
      <w:numFmt w:val="lowerLetter"/>
      <w:lvlText w:val="%2."/>
      <w:lvlJc w:val="left"/>
      <w:pPr>
        <w:ind w:left="1866" w:hanging="360"/>
      </w:pPr>
    </w:lvl>
    <w:lvl w:ilvl="2" w:tplc="1009001B" w:tentative="1">
      <w:start w:val="1"/>
      <w:numFmt w:val="lowerRoman"/>
      <w:lvlText w:val="%3."/>
      <w:lvlJc w:val="right"/>
      <w:pPr>
        <w:ind w:left="2586" w:hanging="180"/>
      </w:pPr>
    </w:lvl>
    <w:lvl w:ilvl="3" w:tplc="1009000F" w:tentative="1">
      <w:start w:val="1"/>
      <w:numFmt w:val="decimal"/>
      <w:lvlText w:val="%4."/>
      <w:lvlJc w:val="left"/>
      <w:pPr>
        <w:ind w:left="3306" w:hanging="360"/>
      </w:pPr>
    </w:lvl>
    <w:lvl w:ilvl="4" w:tplc="10090019" w:tentative="1">
      <w:start w:val="1"/>
      <w:numFmt w:val="lowerLetter"/>
      <w:lvlText w:val="%5."/>
      <w:lvlJc w:val="left"/>
      <w:pPr>
        <w:ind w:left="4026" w:hanging="360"/>
      </w:pPr>
    </w:lvl>
    <w:lvl w:ilvl="5" w:tplc="1009001B" w:tentative="1">
      <w:start w:val="1"/>
      <w:numFmt w:val="lowerRoman"/>
      <w:lvlText w:val="%6."/>
      <w:lvlJc w:val="right"/>
      <w:pPr>
        <w:ind w:left="4746" w:hanging="180"/>
      </w:pPr>
    </w:lvl>
    <w:lvl w:ilvl="6" w:tplc="1009000F" w:tentative="1">
      <w:start w:val="1"/>
      <w:numFmt w:val="decimal"/>
      <w:lvlText w:val="%7."/>
      <w:lvlJc w:val="left"/>
      <w:pPr>
        <w:ind w:left="5466" w:hanging="360"/>
      </w:pPr>
    </w:lvl>
    <w:lvl w:ilvl="7" w:tplc="10090019" w:tentative="1">
      <w:start w:val="1"/>
      <w:numFmt w:val="lowerLetter"/>
      <w:lvlText w:val="%8."/>
      <w:lvlJc w:val="left"/>
      <w:pPr>
        <w:ind w:left="6186" w:hanging="360"/>
      </w:pPr>
    </w:lvl>
    <w:lvl w:ilvl="8" w:tplc="1009001B" w:tentative="1">
      <w:start w:val="1"/>
      <w:numFmt w:val="lowerRoman"/>
      <w:lvlText w:val="%9."/>
      <w:lvlJc w:val="right"/>
      <w:pPr>
        <w:ind w:left="6906" w:hanging="180"/>
      </w:pPr>
    </w:lvl>
  </w:abstractNum>
  <w:abstractNum w:abstractNumId="11" w15:restartNumberingAfterBreak="0">
    <w:nsid w:val="304E6605"/>
    <w:multiLevelType w:val="hybridMultilevel"/>
    <w:tmpl w:val="69B22A1C"/>
    <w:lvl w:ilvl="0" w:tplc="0D584B70">
      <w:start w:val="1"/>
      <w:numFmt w:val="lowerRoman"/>
      <w:lvlText w:val="%1."/>
      <w:lvlJc w:val="left"/>
      <w:pPr>
        <w:ind w:left="1146" w:hanging="720"/>
      </w:pPr>
      <w:rPr>
        <w:rFonts w:hint="default"/>
      </w:rPr>
    </w:lvl>
    <w:lvl w:ilvl="1" w:tplc="10090019" w:tentative="1">
      <w:start w:val="1"/>
      <w:numFmt w:val="lowerLetter"/>
      <w:lvlText w:val="%2."/>
      <w:lvlJc w:val="left"/>
      <w:pPr>
        <w:ind w:left="1506" w:hanging="360"/>
      </w:pPr>
    </w:lvl>
    <w:lvl w:ilvl="2" w:tplc="1009001B" w:tentative="1">
      <w:start w:val="1"/>
      <w:numFmt w:val="lowerRoman"/>
      <w:lvlText w:val="%3."/>
      <w:lvlJc w:val="right"/>
      <w:pPr>
        <w:ind w:left="2226" w:hanging="180"/>
      </w:pPr>
    </w:lvl>
    <w:lvl w:ilvl="3" w:tplc="1009000F" w:tentative="1">
      <w:start w:val="1"/>
      <w:numFmt w:val="decimal"/>
      <w:lvlText w:val="%4."/>
      <w:lvlJc w:val="left"/>
      <w:pPr>
        <w:ind w:left="2946" w:hanging="360"/>
      </w:pPr>
    </w:lvl>
    <w:lvl w:ilvl="4" w:tplc="10090019" w:tentative="1">
      <w:start w:val="1"/>
      <w:numFmt w:val="lowerLetter"/>
      <w:lvlText w:val="%5."/>
      <w:lvlJc w:val="left"/>
      <w:pPr>
        <w:ind w:left="3666" w:hanging="360"/>
      </w:pPr>
    </w:lvl>
    <w:lvl w:ilvl="5" w:tplc="1009001B" w:tentative="1">
      <w:start w:val="1"/>
      <w:numFmt w:val="lowerRoman"/>
      <w:lvlText w:val="%6."/>
      <w:lvlJc w:val="right"/>
      <w:pPr>
        <w:ind w:left="4386" w:hanging="180"/>
      </w:pPr>
    </w:lvl>
    <w:lvl w:ilvl="6" w:tplc="1009000F" w:tentative="1">
      <w:start w:val="1"/>
      <w:numFmt w:val="decimal"/>
      <w:lvlText w:val="%7."/>
      <w:lvlJc w:val="left"/>
      <w:pPr>
        <w:ind w:left="5106" w:hanging="360"/>
      </w:pPr>
    </w:lvl>
    <w:lvl w:ilvl="7" w:tplc="10090019" w:tentative="1">
      <w:start w:val="1"/>
      <w:numFmt w:val="lowerLetter"/>
      <w:lvlText w:val="%8."/>
      <w:lvlJc w:val="left"/>
      <w:pPr>
        <w:ind w:left="5826" w:hanging="360"/>
      </w:pPr>
    </w:lvl>
    <w:lvl w:ilvl="8" w:tplc="1009001B" w:tentative="1">
      <w:start w:val="1"/>
      <w:numFmt w:val="lowerRoman"/>
      <w:lvlText w:val="%9."/>
      <w:lvlJc w:val="right"/>
      <w:pPr>
        <w:ind w:left="6546" w:hanging="180"/>
      </w:pPr>
    </w:lvl>
  </w:abstractNum>
  <w:abstractNum w:abstractNumId="12" w15:restartNumberingAfterBreak="0">
    <w:nsid w:val="34CC2142"/>
    <w:multiLevelType w:val="hybridMultilevel"/>
    <w:tmpl w:val="14D0B056"/>
    <w:lvl w:ilvl="0" w:tplc="10090001">
      <w:start w:val="1"/>
      <w:numFmt w:val="bullet"/>
      <w:lvlText w:val=""/>
      <w:lvlJc w:val="left"/>
      <w:pPr>
        <w:ind w:left="1146" w:hanging="360"/>
      </w:pPr>
      <w:rPr>
        <w:rFonts w:ascii="Symbol" w:hAnsi="Symbol" w:hint="default"/>
      </w:rPr>
    </w:lvl>
    <w:lvl w:ilvl="1" w:tplc="10090003" w:tentative="1">
      <w:start w:val="1"/>
      <w:numFmt w:val="bullet"/>
      <w:lvlText w:val="o"/>
      <w:lvlJc w:val="left"/>
      <w:pPr>
        <w:ind w:left="1866" w:hanging="360"/>
      </w:pPr>
      <w:rPr>
        <w:rFonts w:ascii="Courier New" w:hAnsi="Courier New" w:cs="Courier New" w:hint="default"/>
      </w:rPr>
    </w:lvl>
    <w:lvl w:ilvl="2" w:tplc="10090005" w:tentative="1">
      <w:start w:val="1"/>
      <w:numFmt w:val="bullet"/>
      <w:lvlText w:val=""/>
      <w:lvlJc w:val="left"/>
      <w:pPr>
        <w:ind w:left="2586" w:hanging="360"/>
      </w:pPr>
      <w:rPr>
        <w:rFonts w:ascii="Wingdings" w:hAnsi="Wingdings" w:hint="default"/>
      </w:rPr>
    </w:lvl>
    <w:lvl w:ilvl="3" w:tplc="10090001" w:tentative="1">
      <w:start w:val="1"/>
      <w:numFmt w:val="bullet"/>
      <w:lvlText w:val=""/>
      <w:lvlJc w:val="left"/>
      <w:pPr>
        <w:ind w:left="3306" w:hanging="360"/>
      </w:pPr>
      <w:rPr>
        <w:rFonts w:ascii="Symbol" w:hAnsi="Symbol" w:hint="default"/>
      </w:rPr>
    </w:lvl>
    <w:lvl w:ilvl="4" w:tplc="10090003" w:tentative="1">
      <w:start w:val="1"/>
      <w:numFmt w:val="bullet"/>
      <w:lvlText w:val="o"/>
      <w:lvlJc w:val="left"/>
      <w:pPr>
        <w:ind w:left="4026" w:hanging="360"/>
      </w:pPr>
      <w:rPr>
        <w:rFonts w:ascii="Courier New" w:hAnsi="Courier New" w:cs="Courier New" w:hint="default"/>
      </w:rPr>
    </w:lvl>
    <w:lvl w:ilvl="5" w:tplc="10090005" w:tentative="1">
      <w:start w:val="1"/>
      <w:numFmt w:val="bullet"/>
      <w:lvlText w:val=""/>
      <w:lvlJc w:val="left"/>
      <w:pPr>
        <w:ind w:left="4746" w:hanging="360"/>
      </w:pPr>
      <w:rPr>
        <w:rFonts w:ascii="Wingdings" w:hAnsi="Wingdings" w:hint="default"/>
      </w:rPr>
    </w:lvl>
    <w:lvl w:ilvl="6" w:tplc="10090001" w:tentative="1">
      <w:start w:val="1"/>
      <w:numFmt w:val="bullet"/>
      <w:lvlText w:val=""/>
      <w:lvlJc w:val="left"/>
      <w:pPr>
        <w:ind w:left="5466" w:hanging="360"/>
      </w:pPr>
      <w:rPr>
        <w:rFonts w:ascii="Symbol" w:hAnsi="Symbol" w:hint="default"/>
      </w:rPr>
    </w:lvl>
    <w:lvl w:ilvl="7" w:tplc="10090003" w:tentative="1">
      <w:start w:val="1"/>
      <w:numFmt w:val="bullet"/>
      <w:lvlText w:val="o"/>
      <w:lvlJc w:val="left"/>
      <w:pPr>
        <w:ind w:left="6186" w:hanging="360"/>
      </w:pPr>
      <w:rPr>
        <w:rFonts w:ascii="Courier New" w:hAnsi="Courier New" w:cs="Courier New" w:hint="default"/>
      </w:rPr>
    </w:lvl>
    <w:lvl w:ilvl="8" w:tplc="10090005" w:tentative="1">
      <w:start w:val="1"/>
      <w:numFmt w:val="bullet"/>
      <w:lvlText w:val=""/>
      <w:lvlJc w:val="left"/>
      <w:pPr>
        <w:ind w:left="6906" w:hanging="360"/>
      </w:pPr>
      <w:rPr>
        <w:rFonts w:ascii="Wingdings" w:hAnsi="Wingdings" w:hint="default"/>
      </w:rPr>
    </w:lvl>
  </w:abstractNum>
  <w:abstractNum w:abstractNumId="13" w15:restartNumberingAfterBreak="0">
    <w:nsid w:val="34DD37B3"/>
    <w:multiLevelType w:val="hybridMultilevel"/>
    <w:tmpl w:val="F25C49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A11885"/>
    <w:multiLevelType w:val="hybridMultilevel"/>
    <w:tmpl w:val="FF483BFC"/>
    <w:lvl w:ilvl="0" w:tplc="05120548">
      <w:start w:val="3"/>
      <w:numFmt w:val="bullet"/>
      <w:lvlText w:val="-"/>
      <w:lvlJc w:val="left"/>
      <w:pPr>
        <w:ind w:left="786" w:hanging="360"/>
      </w:pPr>
      <w:rPr>
        <w:rFonts w:ascii="Georgia Pro" w:eastAsia="MS Mincho" w:hAnsi="Georgia Pro" w:cs="Times New Roman" w:hint="default"/>
      </w:rPr>
    </w:lvl>
    <w:lvl w:ilvl="1" w:tplc="10090003" w:tentative="1">
      <w:start w:val="1"/>
      <w:numFmt w:val="bullet"/>
      <w:lvlText w:val="o"/>
      <w:lvlJc w:val="left"/>
      <w:pPr>
        <w:ind w:left="1506" w:hanging="360"/>
      </w:pPr>
      <w:rPr>
        <w:rFonts w:ascii="Courier New" w:hAnsi="Courier New" w:cs="Courier New" w:hint="default"/>
      </w:rPr>
    </w:lvl>
    <w:lvl w:ilvl="2" w:tplc="10090005" w:tentative="1">
      <w:start w:val="1"/>
      <w:numFmt w:val="bullet"/>
      <w:lvlText w:val=""/>
      <w:lvlJc w:val="left"/>
      <w:pPr>
        <w:ind w:left="2226" w:hanging="360"/>
      </w:pPr>
      <w:rPr>
        <w:rFonts w:ascii="Wingdings" w:hAnsi="Wingdings" w:hint="default"/>
      </w:rPr>
    </w:lvl>
    <w:lvl w:ilvl="3" w:tplc="10090001" w:tentative="1">
      <w:start w:val="1"/>
      <w:numFmt w:val="bullet"/>
      <w:lvlText w:val=""/>
      <w:lvlJc w:val="left"/>
      <w:pPr>
        <w:ind w:left="2946" w:hanging="360"/>
      </w:pPr>
      <w:rPr>
        <w:rFonts w:ascii="Symbol" w:hAnsi="Symbol" w:hint="default"/>
      </w:rPr>
    </w:lvl>
    <w:lvl w:ilvl="4" w:tplc="10090003" w:tentative="1">
      <w:start w:val="1"/>
      <w:numFmt w:val="bullet"/>
      <w:lvlText w:val="o"/>
      <w:lvlJc w:val="left"/>
      <w:pPr>
        <w:ind w:left="3666" w:hanging="360"/>
      </w:pPr>
      <w:rPr>
        <w:rFonts w:ascii="Courier New" w:hAnsi="Courier New" w:cs="Courier New" w:hint="default"/>
      </w:rPr>
    </w:lvl>
    <w:lvl w:ilvl="5" w:tplc="10090005" w:tentative="1">
      <w:start w:val="1"/>
      <w:numFmt w:val="bullet"/>
      <w:lvlText w:val=""/>
      <w:lvlJc w:val="left"/>
      <w:pPr>
        <w:ind w:left="4386" w:hanging="360"/>
      </w:pPr>
      <w:rPr>
        <w:rFonts w:ascii="Wingdings" w:hAnsi="Wingdings" w:hint="default"/>
      </w:rPr>
    </w:lvl>
    <w:lvl w:ilvl="6" w:tplc="10090001" w:tentative="1">
      <w:start w:val="1"/>
      <w:numFmt w:val="bullet"/>
      <w:lvlText w:val=""/>
      <w:lvlJc w:val="left"/>
      <w:pPr>
        <w:ind w:left="5106" w:hanging="360"/>
      </w:pPr>
      <w:rPr>
        <w:rFonts w:ascii="Symbol" w:hAnsi="Symbol" w:hint="default"/>
      </w:rPr>
    </w:lvl>
    <w:lvl w:ilvl="7" w:tplc="10090003" w:tentative="1">
      <w:start w:val="1"/>
      <w:numFmt w:val="bullet"/>
      <w:lvlText w:val="o"/>
      <w:lvlJc w:val="left"/>
      <w:pPr>
        <w:ind w:left="5826" w:hanging="360"/>
      </w:pPr>
      <w:rPr>
        <w:rFonts w:ascii="Courier New" w:hAnsi="Courier New" w:cs="Courier New" w:hint="default"/>
      </w:rPr>
    </w:lvl>
    <w:lvl w:ilvl="8" w:tplc="10090005" w:tentative="1">
      <w:start w:val="1"/>
      <w:numFmt w:val="bullet"/>
      <w:lvlText w:val=""/>
      <w:lvlJc w:val="left"/>
      <w:pPr>
        <w:ind w:left="6546" w:hanging="360"/>
      </w:pPr>
      <w:rPr>
        <w:rFonts w:ascii="Wingdings" w:hAnsi="Wingdings" w:hint="default"/>
      </w:rPr>
    </w:lvl>
  </w:abstractNum>
  <w:abstractNum w:abstractNumId="15" w15:restartNumberingAfterBreak="0">
    <w:nsid w:val="35B35003"/>
    <w:multiLevelType w:val="hybridMultilevel"/>
    <w:tmpl w:val="4664E18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74109E8"/>
    <w:multiLevelType w:val="hybridMultilevel"/>
    <w:tmpl w:val="652E2F92"/>
    <w:lvl w:ilvl="0" w:tplc="1009000F">
      <w:start w:val="1"/>
      <w:numFmt w:val="decimal"/>
      <w:lvlText w:val="%1."/>
      <w:lvlJc w:val="left"/>
      <w:pPr>
        <w:ind w:left="1146" w:hanging="360"/>
      </w:pPr>
    </w:lvl>
    <w:lvl w:ilvl="1" w:tplc="10090019" w:tentative="1">
      <w:start w:val="1"/>
      <w:numFmt w:val="lowerLetter"/>
      <w:lvlText w:val="%2."/>
      <w:lvlJc w:val="left"/>
      <w:pPr>
        <w:ind w:left="1866" w:hanging="360"/>
      </w:pPr>
    </w:lvl>
    <w:lvl w:ilvl="2" w:tplc="1009001B" w:tentative="1">
      <w:start w:val="1"/>
      <w:numFmt w:val="lowerRoman"/>
      <w:lvlText w:val="%3."/>
      <w:lvlJc w:val="right"/>
      <w:pPr>
        <w:ind w:left="2586" w:hanging="180"/>
      </w:pPr>
    </w:lvl>
    <w:lvl w:ilvl="3" w:tplc="1009000F" w:tentative="1">
      <w:start w:val="1"/>
      <w:numFmt w:val="decimal"/>
      <w:lvlText w:val="%4."/>
      <w:lvlJc w:val="left"/>
      <w:pPr>
        <w:ind w:left="3306" w:hanging="360"/>
      </w:pPr>
    </w:lvl>
    <w:lvl w:ilvl="4" w:tplc="10090019" w:tentative="1">
      <w:start w:val="1"/>
      <w:numFmt w:val="lowerLetter"/>
      <w:lvlText w:val="%5."/>
      <w:lvlJc w:val="left"/>
      <w:pPr>
        <w:ind w:left="4026" w:hanging="360"/>
      </w:pPr>
    </w:lvl>
    <w:lvl w:ilvl="5" w:tplc="1009001B" w:tentative="1">
      <w:start w:val="1"/>
      <w:numFmt w:val="lowerRoman"/>
      <w:lvlText w:val="%6."/>
      <w:lvlJc w:val="right"/>
      <w:pPr>
        <w:ind w:left="4746" w:hanging="180"/>
      </w:pPr>
    </w:lvl>
    <w:lvl w:ilvl="6" w:tplc="1009000F" w:tentative="1">
      <w:start w:val="1"/>
      <w:numFmt w:val="decimal"/>
      <w:lvlText w:val="%7."/>
      <w:lvlJc w:val="left"/>
      <w:pPr>
        <w:ind w:left="5466" w:hanging="360"/>
      </w:pPr>
    </w:lvl>
    <w:lvl w:ilvl="7" w:tplc="10090019" w:tentative="1">
      <w:start w:val="1"/>
      <w:numFmt w:val="lowerLetter"/>
      <w:lvlText w:val="%8."/>
      <w:lvlJc w:val="left"/>
      <w:pPr>
        <w:ind w:left="6186" w:hanging="360"/>
      </w:pPr>
    </w:lvl>
    <w:lvl w:ilvl="8" w:tplc="1009001B" w:tentative="1">
      <w:start w:val="1"/>
      <w:numFmt w:val="lowerRoman"/>
      <w:lvlText w:val="%9."/>
      <w:lvlJc w:val="right"/>
      <w:pPr>
        <w:ind w:left="6906" w:hanging="180"/>
      </w:pPr>
    </w:lvl>
  </w:abstractNum>
  <w:abstractNum w:abstractNumId="17" w15:restartNumberingAfterBreak="0">
    <w:nsid w:val="3AA20B46"/>
    <w:multiLevelType w:val="hybridMultilevel"/>
    <w:tmpl w:val="0ADE2390"/>
    <w:lvl w:ilvl="0" w:tplc="10090001">
      <w:start w:val="1"/>
      <w:numFmt w:val="bullet"/>
      <w:lvlText w:val=""/>
      <w:lvlJc w:val="left"/>
      <w:pPr>
        <w:ind w:left="1146" w:hanging="360"/>
      </w:pPr>
      <w:rPr>
        <w:rFonts w:ascii="Symbol" w:hAnsi="Symbol" w:hint="default"/>
      </w:rPr>
    </w:lvl>
    <w:lvl w:ilvl="1" w:tplc="10090003" w:tentative="1">
      <w:start w:val="1"/>
      <w:numFmt w:val="bullet"/>
      <w:lvlText w:val="o"/>
      <w:lvlJc w:val="left"/>
      <w:pPr>
        <w:ind w:left="1866" w:hanging="360"/>
      </w:pPr>
      <w:rPr>
        <w:rFonts w:ascii="Courier New" w:hAnsi="Courier New" w:cs="Courier New" w:hint="default"/>
      </w:rPr>
    </w:lvl>
    <w:lvl w:ilvl="2" w:tplc="10090005" w:tentative="1">
      <w:start w:val="1"/>
      <w:numFmt w:val="bullet"/>
      <w:lvlText w:val=""/>
      <w:lvlJc w:val="left"/>
      <w:pPr>
        <w:ind w:left="2586" w:hanging="360"/>
      </w:pPr>
      <w:rPr>
        <w:rFonts w:ascii="Wingdings" w:hAnsi="Wingdings" w:hint="default"/>
      </w:rPr>
    </w:lvl>
    <w:lvl w:ilvl="3" w:tplc="10090001" w:tentative="1">
      <w:start w:val="1"/>
      <w:numFmt w:val="bullet"/>
      <w:lvlText w:val=""/>
      <w:lvlJc w:val="left"/>
      <w:pPr>
        <w:ind w:left="3306" w:hanging="360"/>
      </w:pPr>
      <w:rPr>
        <w:rFonts w:ascii="Symbol" w:hAnsi="Symbol" w:hint="default"/>
      </w:rPr>
    </w:lvl>
    <w:lvl w:ilvl="4" w:tplc="10090003" w:tentative="1">
      <w:start w:val="1"/>
      <w:numFmt w:val="bullet"/>
      <w:lvlText w:val="o"/>
      <w:lvlJc w:val="left"/>
      <w:pPr>
        <w:ind w:left="4026" w:hanging="360"/>
      </w:pPr>
      <w:rPr>
        <w:rFonts w:ascii="Courier New" w:hAnsi="Courier New" w:cs="Courier New" w:hint="default"/>
      </w:rPr>
    </w:lvl>
    <w:lvl w:ilvl="5" w:tplc="10090005" w:tentative="1">
      <w:start w:val="1"/>
      <w:numFmt w:val="bullet"/>
      <w:lvlText w:val=""/>
      <w:lvlJc w:val="left"/>
      <w:pPr>
        <w:ind w:left="4746" w:hanging="360"/>
      </w:pPr>
      <w:rPr>
        <w:rFonts w:ascii="Wingdings" w:hAnsi="Wingdings" w:hint="default"/>
      </w:rPr>
    </w:lvl>
    <w:lvl w:ilvl="6" w:tplc="10090001" w:tentative="1">
      <w:start w:val="1"/>
      <w:numFmt w:val="bullet"/>
      <w:lvlText w:val=""/>
      <w:lvlJc w:val="left"/>
      <w:pPr>
        <w:ind w:left="5466" w:hanging="360"/>
      </w:pPr>
      <w:rPr>
        <w:rFonts w:ascii="Symbol" w:hAnsi="Symbol" w:hint="default"/>
      </w:rPr>
    </w:lvl>
    <w:lvl w:ilvl="7" w:tplc="10090003" w:tentative="1">
      <w:start w:val="1"/>
      <w:numFmt w:val="bullet"/>
      <w:lvlText w:val="o"/>
      <w:lvlJc w:val="left"/>
      <w:pPr>
        <w:ind w:left="6186" w:hanging="360"/>
      </w:pPr>
      <w:rPr>
        <w:rFonts w:ascii="Courier New" w:hAnsi="Courier New" w:cs="Courier New" w:hint="default"/>
      </w:rPr>
    </w:lvl>
    <w:lvl w:ilvl="8" w:tplc="10090005" w:tentative="1">
      <w:start w:val="1"/>
      <w:numFmt w:val="bullet"/>
      <w:lvlText w:val=""/>
      <w:lvlJc w:val="left"/>
      <w:pPr>
        <w:ind w:left="6906" w:hanging="360"/>
      </w:pPr>
      <w:rPr>
        <w:rFonts w:ascii="Wingdings" w:hAnsi="Wingdings" w:hint="default"/>
      </w:rPr>
    </w:lvl>
  </w:abstractNum>
  <w:abstractNum w:abstractNumId="18" w15:restartNumberingAfterBreak="0">
    <w:nsid w:val="3F043F70"/>
    <w:multiLevelType w:val="hybridMultilevel"/>
    <w:tmpl w:val="F6362138"/>
    <w:lvl w:ilvl="0" w:tplc="10090001">
      <w:start w:val="1"/>
      <w:numFmt w:val="bullet"/>
      <w:lvlText w:val=""/>
      <w:lvlJc w:val="left"/>
      <w:pPr>
        <w:ind w:left="1146" w:hanging="360"/>
      </w:pPr>
      <w:rPr>
        <w:rFonts w:ascii="Symbol" w:hAnsi="Symbol" w:hint="default"/>
      </w:rPr>
    </w:lvl>
    <w:lvl w:ilvl="1" w:tplc="10090003" w:tentative="1">
      <w:start w:val="1"/>
      <w:numFmt w:val="bullet"/>
      <w:lvlText w:val="o"/>
      <w:lvlJc w:val="left"/>
      <w:pPr>
        <w:ind w:left="1866" w:hanging="360"/>
      </w:pPr>
      <w:rPr>
        <w:rFonts w:ascii="Courier New" w:hAnsi="Courier New" w:cs="Courier New" w:hint="default"/>
      </w:rPr>
    </w:lvl>
    <w:lvl w:ilvl="2" w:tplc="10090005" w:tentative="1">
      <w:start w:val="1"/>
      <w:numFmt w:val="bullet"/>
      <w:lvlText w:val=""/>
      <w:lvlJc w:val="left"/>
      <w:pPr>
        <w:ind w:left="2586" w:hanging="360"/>
      </w:pPr>
      <w:rPr>
        <w:rFonts w:ascii="Wingdings" w:hAnsi="Wingdings" w:hint="default"/>
      </w:rPr>
    </w:lvl>
    <w:lvl w:ilvl="3" w:tplc="10090001" w:tentative="1">
      <w:start w:val="1"/>
      <w:numFmt w:val="bullet"/>
      <w:lvlText w:val=""/>
      <w:lvlJc w:val="left"/>
      <w:pPr>
        <w:ind w:left="3306" w:hanging="360"/>
      </w:pPr>
      <w:rPr>
        <w:rFonts w:ascii="Symbol" w:hAnsi="Symbol" w:hint="default"/>
      </w:rPr>
    </w:lvl>
    <w:lvl w:ilvl="4" w:tplc="10090003" w:tentative="1">
      <w:start w:val="1"/>
      <w:numFmt w:val="bullet"/>
      <w:lvlText w:val="o"/>
      <w:lvlJc w:val="left"/>
      <w:pPr>
        <w:ind w:left="4026" w:hanging="360"/>
      </w:pPr>
      <w:rPr>
        <w:rFonts w:ascii="Courier New" w:hAnsi="Courier New" w:cs="Courier New" w:hint="default"/>
      </w:rPr>
    </w:lvl>
    <w:lvl w:ilvl="5" w:tplc="10090005" w:tentative="1">
      <w:start w:val="1"/>
      <w:numFmt w:val="bullet"/>
      <w:lvlText w:val=""/>
      <w:lvlJc w:val="left"/>
      <w:pPr>
        <w:ind w:left="4746" w:hanging="360"/>
      </w:pPr>
      <w:rPr>
        <w:rFonts w:ascii="Wingdings" w:hAnsi="Wingdings" w:hint="default"/>
      </w:rPr>
    </w:lvl>
    <w:lvl w:ilvl="6" w:tplc="10090001" w:tentative="1">
      <w:start w:val="1"/>
      <w:numFmt w:val="bullet"/>
      <w:lvlText w:val=""/>
      <w:lvlJc w:val="left"/>
      <w:pPr>
        <w:ind w:left="5466" w:hanging="360"/>
      </w:pPr>
      <w:rPr>
        <w:rFonts w:ascii="Symbol" w:hAnsi="Symbol" w:hint="default"/>
      </w:rPr>
    </w:lvl>
    <w:lvl w:ilvl="7" w:tplc="10090003" w:tentative="1">
      <w:start w:val="1"/>
      <w:numFmt w:val="bullet"/>
      <w:lvlText w:val="o"/>
      <w:lvlJc w:val="left"/>
      <w:pPr>
        <w:ind w:left="6186" w:hanging="360"/>
      </w:pPr>
      <w:rPr>
        <w:rFonts w:ascii="Courier New" w:hAnsi="Courier New" w:cs="Courier New" w:hint="default"/>
      </w:rPr>
    </w:lvl>
    <w:lvl w:ilvl="8" w:tplc="10090005" w:tentative="1">
      <w:start w:val="1"/>
      <w:numFmt w:val="bullet"/>
      <w:lvlText w:val=""/>
      <w:lvlJc w:val="left"/>
      <w:pPr>
        <w:ind w:left="6906" w:hanging="360"/>
      </w:pPr>
      <w:rPr>
        <w:rFonts w:ascii="Wingdings" w:hAnsi="Wingdings" w:hint="default"/>
      </w:rPr>
    </w:lvl>
  </w:abstractNum>
  <w:abstractNum w:abstractNumId="19" w15:restartNumberingAfterBreak="0">
    <w:nsid w:val="43235C63"/>
    <w:multiLevelType w:val="hybridMultilevel"/>
    <w:tmpl w:val="33D286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444760"/>
    <w:multiLevelType w:val="hybridMultilevel"/>
    <w:tmpl w:val="89AE589E"/>
    <w:lvl w:ilvl="0" w:tplc="1009000F">
      <w:start w:val="1"/>
      <w:numFmt w:val="decimal"/>
      <w:lvlText w:val="%1."/>
      <w:lvlJc w:val="left"/>
      <w:pPr>
        <w:ind w:left="1146" w:hanging="360"/>
      </w:pPr>
    </w:lvl>
    <w:lvl w:ilvl="1" w:tplc="10090005">
      <w:start w:val="1"/>
      <w:numFmt w:val="bullet"/>
      <w:lvlText w:val=""/>
      <w:lvlJc w:val="left"/>
      <w:pPr>
        <w:ind w:left="1866" w:hanging="360"/>
      </w:pPr>
      <w:rPr>
        <w:rFonts w:ascii="Wingdings" w:hAnsi="Wingdings" w:hint="default"/>
      </w:rPr>
    </w:lvl>
    <w:lvl w:ilvl="2" w:tplc="1009001B" w:tentative="1">
      <w:start w:val="1"/>
      <w:numFmt w:val="lowerRoman"/>
      <w:lvlText w:val="%3."/>
      <w:lvlJc w:val="right"/>
      <w:pPr>
        <w:ind w:left="2586" w:hanging="180"/>
      </w:pPr>
    </w:lvl>
    <w:lvl w:ilvl="3" w:tplc="1009000F" w:tentative="1">
      <w:start w:val="1"/>
      <w:numFmt w:val="decimal"/>
      <w:lvlText w:val="%4."/>
      <w:lvlJc w:val="left"/>
      <w:pPr>
        <w:ind w:left="3306" w:hanging="360"/>
      </w:pPr>
    </w:lvl>
    <w:lvl w:ilvl="4" w:tplc="10090019" w:tentative="1">
      <w:start w:val="1"/>
      <w:numFmt w:val="lowerLetter"/>
      <w:lvlText w:val="%5."/>
      <w:lvlJc w:val="left"/>
      <w:pPr>
        <w:ind w:left="4026" w:hanging="360"/>
      </w:pPr>
    </w:lvl>
    <w:lvl w:ilvl="5" w:tplc="1009001B" w:tentative="1">
      <w:start w:val="1"/>
      <w:numFmt w:val="lowerRoman"/>
      <w:lvlText w:val="%6."/>
      <w:lvlJc w:val="right"/>
      <w:pPr>
        <w:ind w:left="4746" w:hanging="180"/>
      </w:pPr>
    </w:lvl>
    <w:lvl w:ilvl="6" w:tplc="1009000F" w:tentative="1">
      <w:start w:val="1"/>
      <w:numFmt w:val="decimal"/>
      <w:lvlText w:val="%7."/>
      <w:lvlJc w:val="left"/>
      <w:pPr>
        <w:ind w:left="5466" w:hanging="360"/>
      </w:pPr>
    </w:lvl>
    <w:lvl w:ilvl="7" w:tplc="10090019" w:tentative="1">
      <w:start w:val="1"/>
      <w:numFmt w:val="lowerLetter"/>
      <w:lvlText w:val="%8."/>
      <w:lvlJc w:val="left"/>
      <w:pPr>
        <w:ind w:left="6186" w:hanging="360"/>
      </w:pPr>
    </w:lvl>
    <w:lvl w:ilvl="8" w:tplc="1009001B" w:tentative="1">
      <w:start w:val="1"/>
      <w:numFmt w:val="lowerRoman"/>
      <w:lvlText w:val="%9."/>
      <w:lvlJc w:val="right"/>
      <w:pPr>
        <w:ind w:left="6906" w:hanging="180"/>
      </w:pPr>
    </w:lvl>
  </w:abstractNum>
  <w:abstractNum w:abstractNumId="21" w15:restartNumberingAfterBreak="0">
    <w:nsid w:val="453F41AB"/>
    <w:multiLevelType w:val="hybridMultilevel"/>
    <w:tmpl w:val="3008F294"/>
    <w:lvl w:ilvl="0" w:tplc="B498AD98">
      <w:start w:val="1"/>
      <w:numFmt w:val="decimal"/>
      <w:lvlText w:val="%1"/>
      <w:lvlJc w:val="left"/>
      <w:pPr>
        <w:ind w:left="644"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4561523D"/>
    <w:multiLevelType w:val="multilevel"/>
    <w:tmpl w:val="52D40BD2"/>
    <w:lvl w:ilvl="0">
      <w:start w:val="1"/>
      <w:numFmt w:val="decimal"/>
      <w:lvlText w:val="%1"/>
      <w:lvlJc w:val="left"/>
      <w:pPr>
        <w:ind w:left="432" w:hanging="432"/>
      </w:pPr>
    </w:lvl>
    <w:lvl w:ilvl="1">
      <w:start w:val="1"/>
      <w:numFmt w:val="decimal"/>
      <w:lvlText w:val="%1.%2"/>
      <w:lvlJc w:val="left"/>
      <w:pPr>
        <w:ind w:left="1285" w:hanging="576"/>
      </w:pPr>
      <w:rPr>
        <w:rFonts w:ascii="Georgia Pro" w:hAnsi="Georgia Pro" w:hint="default"/>
        <w:i w:val="0"/>
        <w:sz w:val="28"/>
        <w:vertAlign w:val="baseline"/>
      </w:rPr>
    </w:lvl>
    <w:lvl w:ilvl="2">
      <w:start w:val="1"/>
      <w:numFmt w:val="decimal"/>
      <w:lvlText w:val="%1.%2.%3"/>
      <w:lvlJc w:val="left"/>
      <w:pPr>
        <w:ind w:left="1712" w:hanging="720"/>
      </w:pPr>
      <w:rPr>
        <w:rFonts w:ascii="Georgia Pro" w:hAnsi="Georgia Pro"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4FC75E58"/>
    <w:multiLevelType w:val="hybridMultilevel"/>
    <w:tmpl w:val="C28C1916"/>
    <w:lvl w:ilvl="0" w:tplc="1009000F">
      <w:start w:val="1"/>
      <w:numFmt w:val="decimal"/>
      <w:lvlText w:val="%1."/>
      <w:lvlJc w:val="left"/>
      <w:pPr>
        <w:ind w:left="1146" w:hanging="360"/>
      </w:pPr>
    </w:lvl>
    <w:lvl w:ilvl="1" w:tplc="10090005">
      <w:start w:val="1"/>
      <w:numFmt w:val="bullet"/>
      <w:lvlText w:val=""/>
      <w:lvlJc w:val="left"/>
      <w:pPr>
        <w:ind w:left="1866" w:hanging="360"/>
      </w:pPr>
      <w:rPr>
        <w:rFonts w:ascii="Wingdings" w:hAnsi="Wingdings" w:hint="default"/>
      </w:rPr>
    </w:lvl>
    <w:lvl w:ilvl="2" w:tplc="1009001B" w:tentative="1">
      <w:start w:val="1"/>
      <w:numFmt w:val="lowerRoman"/>
      <w:lvlText w:val="%3."/>
      <w:lvlJc w:val="right"/>
      <w:pPr>
        <w:ind w:left="2586" w:hanging="180"/>
      </w:pPr>
    </w:lvl>
    <w:lvl w:ilvl="3" w:tplc="1009000F" w:tentative="1">
      <w:start w:val="1"/>
      <w:numFmt w:val="decimal"/>
      <w:lvlText w:val="%4."/>
      <w:lvlJc w:val="left"/>
      <w:pPr>
        <w:ind w:left="3306" w:hanging="360"/>
      </w:pPr>
    </w:lvl>
    <w:lvl w:ilvl="4" w:tplc="10090019" w:tentative="1">
      <w:start w:val="1"/>
      <w:numFmt w:val="lowerLetter"/>
      <w:lvlText w:val="%5."/>
      <w:lvlJc w:val="left"/>
      <w:pPr>
        <w:ind w:left="4026" w:hanging="360"/>
      </w:pPr>
    </w:lvl>
    <w:lvl w:ilvl="5" w:tplc="1009001B" w:tentative="1">
      <w:start w:val="1"/>
      <w:numFmt w:val="lowerRoman"/>
      <w:lvlText w:val="%6."/>
      <w:lvlJc w:val="right"/>
      <w:pPr>
        <w:ind w:left="4746" w:hanging="180"/>
      </w:pPr>
    </w:lvl>
    <w:lvl w:ilvl="6" w:tplc="1009000F" w:tentative="1">
      <w:start w:val="1"/>
      <w:numFmt w:val="decimal"/>
      <w:lvlText w:val="%7."/>
      <w:lvlJc w:val="left"/>
      <w:pPr>
        <w:ind w:left="5466" w:hanging="360"/>
      </w:pPr>
    </w:lvl>
    <w:lvl w:ilvl="7" w:tplc="10090019" w:tentative="1">
      <w:start w:val="1"/>
      <w:numFmt w:val="lowerLetter"/>
      <w:lvlText w:val="%8."/>
      <w:lvlJc w:val="left"/>
      <w:pPr>
        <w:ind w:left="6186" w:hanging="360"/>
      </w:pPr>
    </w:lvl>
    <w:lvl w:ilvl="8" w:tplc="1009001B" w:tentative="1">
      <w:start w:val="1"/>
      <w:numFmt w:val="lowerRoman"/>
      <w:lvlText w:val="%9."/>
      <w:lvlJc w:val="right"/>
      <w:pPr>
        <w:ind w:left="6906" w:hanging="180"/>
      </w:pPr>
    </w:lvl>
  </w:abstractNum>
  <w:abstractNum w:abstractNumId="24" w15:restartNumberingAfterBreak="0">
    <w:nsid w:val="503B1E0E"/>
    <w:multiLevelType w:val="hybridMultilevel"/>
    <w:tmpl w:val="7932F5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0D731B"/>
    <w:multiLevelType w:val="hybridMultilevel"/>
    <w:tmpl w:val="22685A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A7753F"/>
    <w:multiLevelType w:val="hybridMultilevel"/>
    <w:tmpl w:val="8A2E9A16"/>
    <w:lvl w:ilvl="0" w:tplc="0409000F">
      <w:start w:val="1"/>
      <w:numFmt w:val="decimal"/>
      <w:lvlText w:val="%1."/>
      <w:lvlJc w:val="left"/>
      <w:pPr>
        <w:ind w:left="721" w:hanging="360"/>
      </w:p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27" w15:restartNumberingAfterBreak="0">
    <w:nsid w:val="558639E4"/>
    <w:multiLevelType w:val="hybridMultilevel"/>
    <w:tmpl w:val="6368EFA6"/>
    <w:lvl w:ilvl="0" w:tplc="1009000F">
      <w:start w:val="1"/>
      <w:numFmt w:val="decimal"/>
      <w:lvlText w:val="%1."/>
      <w:lvlJc w:val="left"/>
      <w:pPr>
        <w:ind w:left="1146" w:hanging="360"/>
      </w:pPr>
    </w:lvl>
    <w:lvl w:ilvl="1" w:tplc="10090019" w:tentative="1">
      <w:start w:val="1"/>
      <w:numFmt w:val="lowerLetter"/>
      <w:lvlText w:val="%2."/>
      <w:lvlJc w:val="left"/>
      <w:pPr>
        <w:ind w:left="1866" w:hanging="360"/>
      </w:pPr>
    </w:lvl>
    <w:lvl w:ilvl="2" w:tplc="1009001B" w:tentative="1">
      <w:start w:val="1"/>
      <w:numFmt w:val="lowerRoman"/>
      <w:lvlText w:val="%3."/>
      <w:lvlJc w:val="right"/>
      <w:pPr>
        <w:ind w:left="2586" w:hanging="180"/>
      </w:pPr>
    </w:lvl>
    <w:lvl w:ilvl="3" w:tplc="1009000F" w:tentative="1">
      <w:start w:val="1"/>
      <w:numFmt w:val="decimal"/>
      <w:lvlText w:val="%4."/>
      <w:lvlJc w:val="left"/>
      <w:pPr>
        <w:ind w:left="3306" w:hanging="360"/>
      </w:pPr>
    </w:lvl>
    <w:lvl w:ilvl="4" w:tplc="10090019" w:tentative="1">
      <w:start w:val="1"/>
      <w:numFmt w:val="lowerLetter"/>
      <w:lvlText w:val="%5."/>
      <w:lvlJc w:val="left"/>
      <w:pPr>
        <w:ind w:left="4026" w:hanging="360"/>
      </w:pPr>
    </w:lvl>
    <w:lvl w:ilvl="5" w:tplc="1009001B" w:tentative="1">
      <w:start w:val="1"/>
      <w:numFmt w:val="lowerRoman"/>
      <w:lvlText w:val="%6."/>
      <w:lvlJc w:val="right"/>
      <w:pPr>
        <w:ind w:left="4746" w:hanging="180"/>
      </w:pPr>
    </w:lvl>
    <w:lvl w:ilvl="6" w:tplc="1009000F" w:tentative="1">
      <w:start w:val="1"/>
      <w:numFmt w:val="decimal"/>
      <w:lvlText w:val="%7."/>
      <w:lvlJc w:val="left"/>
      <w:pPr>
        <w:ind w:left="5466" w:hanging="360"/>
      </w:pPr>
    </w:lvl>
    <w:lvl w:ilvl="7" w:tplc="10090019" w:tentative="1">
      <w:start w:val="1"/>
      <w:numFmt w:val="lowerLetter"/>
      <w:lvlText w:val="%8."/>
      <w:lvlJc w:val="left"/>
      <w:pPr>
        <w:ind w:left="6186" w:hanging="360"/>
      </w:pPr>
    </w:lvl>
    <w:lvl w:ilvl="8" w:tplc="1009001B" w:tentative="1">
      <w:start w:val="1"/>
      <w:numFmt w:val="lowerRoman"/>
      <w:lvlText w:val="%9."/>
      <w:lvlJc w:val="right"/>
      <w:pPr>
        <w:ind w:left="6906" w:hanging="180"/>
      </w:pPr>
    </w:lvl>
  </w:abstractNum>
  <w:abstractNum w:abstractNumId="28" w15:restartNumberingAfterBreak="0">
    <w:nsid w:val="561119DF"/>
    <w:multiLevelType w:val="hybridMultilevel"/>
    <w:tmpl w:val="05806FE2"/>
    <w:lvl w:ilvl="0" w:tplc="1009000F">
      <w:start w:val="1"/>
      <w:numFmt w:val="decimal"/>
      <w:lvlText w:val="%1."/>
      <w:lvlJc w:val="left"/>
      <w:pPr>
        <w:ind w:left="1146" w:hanging="360"/>
      </w:pPr>
    </w:lvl>
    <w:lvl w:ilvl="1" w:tplc="10090005">
      <w:start w:val="1"/>
      <w:numFmt w:val="bullet"/>
      <w:lvlText w:val=""/>
      <w:lvlJc w:val="left"/>
      <w:pPr>
        <w:ind w:left="1866" w:hanging="360"/>
      </w:pPr>
      <w:rPr>
        <w:rFonts w:ascii="Wingdings" w:hAnsi="Wingdings" w:hint="default"/>
      </w:rPr>
    </w:lvl>
    <w:lvl w:ilvl="2" w:tplc="1009001B" w:tentative="1">
      <w:start w:val="1"/>
      <w:numFmt w:val="lowerRoman"/>
      <w:lvlText w:val="%3."/>
      <w:lvlJc w:val="right"/>
      <w:pPr>
        <w:ind w:left="2586" w:hanging="180"/>
      </w:pPr>
    </w:lvl>
    <w:lvl w:ilvl="3" w:tplc="1009000F" w:tentative="1">
      <w:start w:val="1"/>
      <w:numFmt w:val="decimal"/>
      <w:lvlText w:val="%4."/>
      <w:lvlJc w:val="left"/>
      <w:pPr>
        <w:ind w:left="3306" w:hanging="360"/>
      </w:pPr>
    </w:lvl>
    <w:lvl w:ilvl="4" w:tplc="10090019" w:tentative="1">
      <w:start w:val="1"/>
      <w:numFmt w:val="lowerLetter"/>
      <w:lvlText w:val="%5."/>
      <w:lvlJc w:val="left"/>
      <w:pPr>
        <w:ind w:left="4026" w:hanging="360"/>
      </w:pPr>
    </w:lvl>
    <w:lvl w:ilvl="5" w:tplc="1009001B" w:tentative="1">
      <w:start w:val="1"/>
      <w:numFmt w:val="lowerRoman"/>
      <w:lvlText w:val="%6."/>
      <w:lvlJc w:val="right"/>
      <w:pPr>
        <w:ind w:left="4746" w:hanging="180"/>
      </w:pPr>
    </w:lvl>
    <w:lvl w:ilvl="6" w:tplc="1009000F" w:tentative="1">
      <w:start w:val="1"/>
      <w:numFmt w:val="decimal"/>
      <w:lvlText w:val="%7."/>
      <w:lvlJc w:val="left"/>
      <w:pPr>
        <w:ind w:left="5466" w:hanging="360"/>
      </w:pPr>
    </w:lvl>
    <w:lvl w:ilvl="7" w:tplc="10090019" w:tentative="1">
      <w:start w:val="1"/>
      <w:numFmt w:val="lowerLetter"/>
      <w:lvlText w:val="%8."/>
      <w:lvlJc w:val="left"/>
      <w:pPr>
        <w:ind w:left="6186" w:hanging="360"/>
      </w:pPr>
    </w:lvl>
    <w:lvl w:ilvl="8" w:tplc="1009001B" w:tentative="1">
      <w:start w:val="1"/>
      <w:numFmt w:val="lowerRoman"/>
      <w:lvlText w:val="%9."/>
      <w:lvlJc w:val="right"/>
      <w:pPr>
        <w:ind w:left="6906" w:hanging="180"/>
      </w:pPr>
    </w:lvl>
  </w:abstractNum>
  <w:abstractNum w:abstractNumId="29" w15:restartNumberingAfterBreak="0">
    <w:nsid w:val="5A6B7552"/>
    <w:multiLevelType w:val="hybridMultilevel"/>
    <w:tmpl w:val="D9E01950"/>
    <w:lvl w:ilvl="0" w:tplc="76EA6AB6">
      <w:start w:val="1"/>
      <w:numFmt w:val="decimal"/>
      <w:lvlText w:val="%1"/>
      <w:lvlJc w:val="center"/>
      <w:pPr>
        <w:ind w:left="1146" w:hanging="360"/>
      </w:pPr>
      <w:rPr>
        <w:rFonts w:hint="default"/>
      </w:rPr>
    </w:lvl>
    <w:lvl w:ilvl="1" w:tplc="10090019" w:tentative="1">
      <w:start w:val="1"/>
      <w:numFmt w:val="lowerLetter"/>
      <w:lvlText w:val="%2."/>
      <w:lvlJc w:val="left"/>
      <w:pPr>
        <w:ind w:left="1866" w:hanging="360"/>
      </w:pPr>
    </w:lvl>
    <w:lvl w:ilvl="2" w:tplc="1009001B" w:tentative="1">
      <w:start w:val="1"/>
      <w:numFmt w:val="lowerRoman"/>
      <w:lvlText w:val="%3."/>
      <w:lvlJc w:val="right"/>
      <w:pPr>
        <w:ind w:left="2586" w:hanging="180"/>
      </w:pPr>
    </w:lvl>
    <w:lvl w:ilvl="3" w:tplc="1009000F" w:tentative="1">
      <w:start w:val="1"/>
      <w:numFmt w:val="decimal"/>
      <w:lvlText w:val="%4."/>
      <w:lvlJc w:val="left"/>
      <w:pPr>
        <w:ind w:left="3306" w:hanging="360"/>
      </w:pPr>
    </w:lvl>
    <w:lvl w:ilvl="4" w:tplc="10090019" w:tentative="1">
      <w:start w:val="1"/>
      <w:numFmt w:val="lowerLetter"/>
      <w:lvlText w:val="%5."/>
      <w:lvlJc w:val="left"/>
      <w:pPr>
        <w:ind w:left="4026" w:hanging="360"/>
      </w:pPr>
    </w:lvl>
    <w:lvl w:ilvl="5" w:tplc="1009001B" w:tentative="1">
      <w:start w:val="1"/>
      <w:numFmt w:val="lowerRoman"/>
      <w:lvlText w:val="%6."/>
      <w:lvlJc w:val="right"/>
      <w:pPr>
        <w:ind w:left="4746" w:hanging="180"/>
      </w:pPr>
    </w:lvl>
    <w:lvl w:ilvl="6" w:tplc="1009000F" w:tentative="1">
      <w:start w:val="1"/>
      <w:numFmt w:val="decimal"/>
      <w:lvlText w:val="%7."/>
      <w:lvlJc w:val="left"/>
      <w:pPr>
        <w:ind w:left="5466" w:hanging="360"/>
      </w:pPr>
    </w:lvl>
    <w:lvl w:ilvl="7" w:tplc="10090019" w:tentative="1">
      <w:start w:val="1"/>
      <w:numFmt w:val="lowerLetter"/>
      <w:lvlText w:val="%8."/>
      <w:lvlJc w:val="left"/>
      <w:pPr>
        <w:ind w:left="6186" w:hanging="360"/>
      </w:pPr>
    </w:lvl>
    <w:lvl w:ilvl="8" w:tplc="1009001B" w:tentative="1">
      <w:start w:val="1"/>
      <w:numFmt w:val="lowerRoman"/>
      <w:lvlText w:val="%9."/>
      <w:lvlJc w:val="right"/>
      <w:pPr>
        <w:ind w:left="6906" w:hanging="180"/>
      </w:pPr>
    </w:lvl>
  </w:abstractNum>
  <w:abstractNum w:abstractNumId="30" w15:restartNumberingAfterBreak="0">
    <w:nsid w:val="5AC15AF9"/>
    <w:multiLevelType w:val="hybridMultilevel"/>
    <w:tmpl w:val="1F30BD56"/>
    <w:lvl w:ilvl="0" w:tplc="10090001">
      <w:start w:val="1"/>
      <w:numFmt w:val="bullet"/>
      <w:lvlText w:val=""/>
      <w:lvlJc w:val="left"/>
      <w:pPr>
        <w:ind w:left="1146" w:hanging="360"/>
      </w:pPr>
      <w:rPr>
        <w:rFonts w:ascii="Symbol" w:hAnsi="Symbol" w:hint="default"/>
      </w:rPr>
    </w:lvl>
    <w:lvl w:ilvl="1" w:tplc="10090005">
      <w:start w:val="1"/>
      <w:numFmt w:val="bullet"/>
      <w:lvlText w:val=""/>
      <w:lvlJc w:val="left"/>
      <w:pPr>
        <w:ind w:left="1866" w:hanging="360"/>
      </w:pPr>
      <w:rPr>
        <w:rFonts w:ascii="Wingdings" w:hAnsi="Wingdings" w:hint="default"/>
      </w:rPr>
    </w:lvl>
    <w:lvl w:ilvl="2" w:tplc="10090005">
      <w:start w:val="1"/>
      <w:numFmt w:val="bullet"/>
      <w:lvlText w:val=""/>
      <w:lvlJc w:val="left"/>
      <w:pPr>
        <w:ind w:left="2586" w:hanging="360"/>
      </w:pPr>
      <w:rPr>
        <w:rFonts w:ascii="Wingdings" w:hAnsi="Wingdings" w:hint="default"/>
      </w:rPr>
    </w:lvl>
    <w:lvl w:ilvl="3" w:tplc="10090001" w:tentative="1">
      <w:start w:val="1"/>
      <w:numFmt w:val="bullet"/>
      <w:lvlText w:val=""/>
      <w:lvlJc w:val="left"/>
      <w:pPr>
        <w:ind w:left="3306" w:hanging="360"/>
      </w:pPr>
      <w:rPr>
        <w:rFonts w:ascii="Symbol" w:hAnsi="Symbol" w:hint="default"/>
      </w:rPr>
    </w:lvl>
    <w:lvl w:ilvl="4" w:tplc="10090003" w:tentative="1">
      <w:start w:val="1"/>
      <w:numFmt w:val="bullet"/>
      <w:lvlText w:val="o"/>
      <w:lvlJc w:val="left"/>
      <w:pPr>
        <w:ind w:left="4026" w:hanging="360"/>
      </w:pPr>
      <w:rPr>
        <w:rFonts w:ascii="Courier New" w:hAnsi="Courier New" w:cs="Courier New" w:hint="default"/>
      </w:rPr>
    </w:lvl>
    <w:lvl w:ilvl="5" w:tplc="10090005" w:tentative="1">
      <w:start w:val="1"/>
      <w:numFmt w:val="bullet"/>
      <w:lvlText w:val=""/>
      <w:lvlJc w:val="left"/>
      <w:pPr>
        <w:ind w:left="4746" w:hanging="360"/>
      </w:pPr>
      <w:rPr>
        <w:rFonts w:ascii="Wingdings" w:hAnsi="Wingdings" w:hint="default"/>
      </w:rPr>
    </w:lvl>
    <w:lvl w:ilvl="6" w:tplc="10090001" w:tentative="1">
      <w:start w:val="1"/>
      <w:numFmt w:val="bullet"/>
      <w:lvlText w:val=""/>
      <w:lvlJc w:val="left"/>
      <w:pPr>
        <w:ind w:left="5466" w:hanging="360"/>
      </w:pPr>
      <w:rPr>
        <w:rFonts w:ascii="Symbol" w:hAnsi="Symbol" w:hint="default"/>
      </w:rPr>
    </w:lvl>
    <w:lvl w:ilvl="7" w:tplc="10090003" w:tentative="1">
      <w:start w:val="1"/>
      <w:numFmt w:val="bullet"/>
      <w:lvlText w:val="o"/>
      <w:lvlJc w:val="left"/>
      <w:pPr>
        <w:ind w:left="6186" w:hanging="360"/>
      </w:pPr>
      <w:rPr>
        <w:rFonts w:ascii="Courier New" w:hAnsi="Courier New" w:cs="Courier New" w:hint="default"/>
      </w:rPr>
    </w:lvl>
    <w:lvl w:ilvl="8" w:tplc="10090005" w:tentative="1">
      <w:start w:val="1"/>
      <w:numFmt w:val="bullet"/>
      <w:lvlText w:val=""/>
      <w:lvlJc w:val="left"/>
      <w:pPr>
        <w:ind w:left="6906" w:hanging="360"/>
      </w:pPr>
      <w:rPr>
        <w:rFonts w:ascii="Wingdings" w:hAnsi="Wingdings" w:hint="default"/>
      </w:rPr>
    </w:lvl>
  </w:abstractNum>
  <w:abstractNum w:abstractNumId="31" w15:restartNumberingAfterBreak="0">
    <w:nsid w:val="602E02BD"/>
    <w:multiLevelType w:val="hybridMultilevel"/>
    <w:tmpl w:val="7BF49FDA"/>
    <w:lvl w:ilvl="0" w:tplc="10090001">
      <w:start w:val="1"/>
      <w:numFmt w:val="bullet"/>
      <w:lvlText w:val=""/>
      <w:lvlJc w:val="left"/>
      <w:pPr>
        <w:ind w:left="1146" w:hanging="360"/>
      </w:pPr>
      <w:rPr>
        <w:rFonts w:ascii="Symbol" w:hAnsi="Symbol" w:hint="default"/>
      </w:rPr>
    </w:lvl>
    <w:lvl w:ilvl="1" w:tplc="10090003" w:tentative="1">
      <w:start w:val="1"/>
      <w:numFmt w:val="bullet"/>
      <w:lvlText w:val="o"/>
      <w:lvlJc w:val="left"/>
      <w:pPr>
        <w:ind w:left="1866" w:hanging="360"/>
      </w:pPr>
      <w:rPr>
        <w:rFonts w:ascii="Courier New" w:hAnsi="Courier New" w:cs="Courier New" w:hint="default"/>
      </w:rPr>
    </w:lvl>
    <w:lvl w:ilvl="2" w:tplc="10090005" w:tentative="1">
      <w:start w:val="1"/>
      <w:numFmt w:val="bullet"/>
      <w:lvlText w:val=""/>
      <w:lvlJc w:val="left"/>
      <w:pPr>
        <w:ind w:left="2586" w:hanging="360"/>
      </w:pPr>
      <w:rPr>
        <w:rFonts w:ascii="Wingdings" w:hAnsi="Wingdings" w:hint="default"/>
      </w:rPr>
    </w:lvl>
    <w:lvl w:ilvl="3" w:tplc="10090001" w:tentative="1">
      <w:start w:val="1"/>
      <w:numFmt w:val="bullet"/>
      <w:lvlText w:val=""/>
      <w:lvlJc w:val="left"/>
      <w:pPr>
        <w:ind w:left="3306" w:hanging="360"/>
      </w:pPr>
      <w:rPr>
        <w:rFonts w:ascii="Symbol" w:hAnsi="Symbol" w:hint="default"/>
      </w:rPr>
    </w:lvl>
    <w:lvl w:ilvl="4" w:tplc="10090003" w:tentative="1">
      <w:start w:val="1"/>
      <w:numFmt w:val="bullet"/>
      <w:lvlText w:val="o"/>
      <w:lvlJc w:val="left"/>
      <w:pPr>
        <w:ind w:left="4026" w:hanging="360"/>
      </w:pPr>
      <w:rPr>
        <w:rFonts w:ascii="Courier New" w:hAnsi="Courier New" w:cs="Courier New" w:hint="default"/>
      </w:rPr>
    </w:lvl>
    <w:lvl w:ilvl="5" w:tplc="10090005" w:tentative="1">
      <w:start w:val="1"/>
      <w:numFmt w:val="bullet"/>
      <w:lvlText w:val=""/>
      <w:lvlJc w:val="left"/>
      <w:pPr>
        <w:ind w:left="4746" w:hanging="360"/>
      </w:pPr>
      <w:rPr>
        <w:rFonts w:ascii="Wingdings" w:hAnsi="Wingdings" w:hint="default"/>
      </w:rPr>
    </w:lvl>
    <w:lvl w:ilvl="6" w:tplc="10090001" w:tentative="1">
      <w:start w:val="1"/>
      <w:numFmt w:val="bullet"/>
      <w:lvlText w:val=""/>
      <w:lvlJc w:val="left"/>
      <w:pPr>
        <w:ind w:left="5466" w:hanging="360"/>
      </w:pPr>
      <w:rPr>
        <w:rFonts w:ascii="Symbol" w:hAnsi="Symbol" w:hint="default"/>
      </w:rPr>
    </w:lvl>
    <w:lvl w:ilvl="7" w:tplc="10090003" w:tentative="1">
      <w:start w:val="1"/>
      <w:numFmt w:val="bullet"/>
      <w:lvlText w:val="o"/>
      <w:lvlJc w:val="left"/>
      <w:pPr>
        <w:ind w:left="6186" w:hanging="360"/>
      </w:pPr>
      <w:rPr>
        <w:rFonts w:ascii="Courier New" w:hAnsi="Courier New" w:cs="Courier New" w:hint="default"/>
      </w:rPr>
    </w:lvl>
    <w:lvl w:ilvl="8" w:tplc="10090005" w:tentative="1">
      <w:start w:val="1"/>
      <w:numFmt w:val="bullet"/>
      <w:lvlText w:val=""/>
      <w:lvlJc w:val="left"/>
      <w:pPr>
        <w:ind w:left="6906" w:hanging="360"/>
      </w:pPr>
      <w:rPr>
        <w:rFonts w:ascii="Wingdings" w:hAnsi="Wingdings" w:hint="default"/>
      </w:rPr>
    </w:lvl>
  </w:abstractNum>
  <w:abstractNum w:abstractNumId="32" w15:restartNumberingAfterBreak="0">
    <w:nsid w:val="60764F71"/>
    <w:multiLevelType w:val="hybridMultilevel"/>
    <w:tmpl w:val="C4E65F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5A65C9B"/>
    <w:multiLevelType w:val="hybridMultilevel"/>
    <w:tmpl w:val="BC00E822"/>
    <w:lvl w:ilvl="0" w:tplc="1009000F">
      <w:start w:val="1"/>
      <w:numFmt w:val="decimal"/>
      <w:lvlText w:val="%1."/>
      <w:lvlJc w:val="left"/>
      <w:pPr>
        <w:ind w:left="1146" w:hanging="360"/>
      </w:pPr>
    </w:lvl>
    <w:lvl w:ilvl="1" w:tplc="10090019" w:tentative="1">
      <w:start w:val="1"/>
      <w:numFmt w:val="lowerLetter"/>
      <w:lvlText w:val="%2."/>
      <w:lvlJc w:val="left"/>
      <w:pPr>
        <w:ind w:left="1866" w:hanging="360"/>
      </w:pPr>
    </w:lvl>
    <w:lvl w:ilvl="2" w:tplc="1009001B" w:tentative="1">
      <w:start w:val="1"/>
      <w:numFmt w:val="lowerRoman"/>
      <w:lvlText w:val="%3."/>
      <w:lvlJc w:val="right"/>
      <w:pPr>
        <w:ind w:left="2586" w:hanging="180"/>
      </w:pPr>
    </w:lvl>
    <w:lvl w:ilvl="3" w:tplc="1009000F" w:tentative="1">
      <w:start w:val="1"/>
      <w:numFmt w:val="decimal"/>
      <w:lvlText w:val="%4."/>
      <w:lvlJc w:val="left"/>
      <w:pPr>
        <w:ind w:left="3306" w:hanging="360"/>
      </w:pPr>
    </w:lvl>
    <w:lvl w:ilvl="4" w:tplc="10090019" w:tentative="1">
      <w:start w:val="1"/>
      <w:numFmt w:val="lowerLetter"/>
      <w:lvlText w:val="%5."/>
      <w:lvlJc w:val="left"/>
      <w:pPr>
        <w:ind w:left="4026" w:hanging="360"/>
      </w:pPr>
    </w:lvl>
    <w:lvl w:ilvl="5" w:tplc="1009001B" w:tentative="1">
      <w:start w:val="1"/>
      <w:numFmt w:val="lowerRoman"/>
      <w:lvlText w:val="%6."/>
      <w:lvlJc w:val="right"/>
      <w:pPr>
        <w:ind w:left="4746" w:hanging="180"/>
      </w:pPr>
    </w:lvl>
    <w:lvl w:ilvl="6" w:tplc="1009000F" w:tentative="1">
      <w:start w:val="1"/>
      <w:numFmt w:val="decimal"/>
      <w:lvlText w:val="%7."/>
      <w:lvlJc w:val="left"/>
      <w:pPr>
        <w:ind w:left="5466" w:hanging="360"/>
      </w:pPr>
    </w:lvl>
    <w:lvl w:ilvl="7" w:tplc="10090019" w:tentative="1">
      <w:start w:val="1"/>
      <w:numFmt w:val="lowerLetter"/>
      <w:lvlText w:val="%8."/>
      <w:lvlJc w:val="left"/>
      <w:pPr>
        <w:ind w:left="6186" w:hanging="360"/>
      </w:pPr>
    </w:lvl>
    <w:lvl w:ilvl="8" w:tplc="1009001B" w:tentative="1">
      <w:start w:val="1"/>
      <w:numFmt w:val="lowerRoman"/>
      <w:lvlText w:val="%9."/>
      <w:lvlJc w:val="right"/>
      <w:pPr>
        <w:ind w:left="6906" w:hanging="180"/>
      </w:pPr>
    </w:lvl>
  </w:abstractNum>
  <w:abstractNum w:abstractNumId="34" w15:restartNumberingAfterBreak="0">
    <w:nsid w:val="6BAB4CD0"/>
    <w:multiLevelType w:val="hybridMultilevel"/>
    <w:tmpl w:val="340AE206"/>
    <w:lvl w:ilvl="0" w:tplc="10090001">
      <w:start w:val="1"/>
      <w:numFmt w:val="bullet"/>
      <w:lvlText w:val=""/>
      <w:lvlJc w:val="left"/>
      <w:pPr>
        <w:ind w:left="1146" w:hanging="360"/>
      </w:pPr>
      <w:rPr>
        <w:rFonts w:ascii="Symbol" w:hAnsi="Symbol" w:hint="default"/>
      </w:rPr>
    </w:lvl>
    <w:lvl w:ilvl="1" w:tplc="10090003" w:tentative="1">
      <w:start w:val="1"/>
      <w:numFmt w:val="bullet"/>
      <w:lvlText w:val="o"/>
      <w:lvlJc w:val="left"/>
      <w:pPr>
        <w:ind w:left="1866" w:hanging="360"/>
      </w:pPr>
      <w:rPr>
        <w:rFonts w:ascii="Courier New" w:hAnsi="Courier New" w:cs="Courier New" w:hint="default"/>
      </w:rPr>
    </w:lvl>
    <w:lvl w:ilvl="2" w:tplc="10090005" w:tentative="1">
      <w:start w:val="1"/>
      <w:numFmt w:val="bullet"/>
      <w:lvlText w:val=""/>
      <w:lvlJc w:val="left"/>
      <w:pPr>
        <w:ind w:left="2586" w:hanging="360"/>
      </w:pPr>
      <w:rPr>
        <w:rFonts w:ascii="Wingdings" w:hAnsi="Wingdings" w:hint="default"/>
      </w:rPr>
    </w:lvl>
    <w:lvl w:ilvl="3" w:tplc="10090001" w:tentative="1">
      <w:start w:val="1"/>
      <w:numFmt w:val="bullet"/>
      <w:lvlText w:val=""/>
      <w:lvlJc w:val="left"/>
      <w:pPr>
        <w:ind w:left="3306" w:hanging="360"/>
      </w:pPr>
      <w:rPr>
        <w:rFonts w:ascii="Symbol" w:hAnsi="Symbol" w:hint="default"/>
      </w:rPr>
    </w:lvl>
    <w:lvl w:ilvl="4" w:tplc="10090003" w:tentative="1">
      <w:start w:val="1"/>
      <w:numFmt w:val="bullet"/>
      <w:lvlText w:val="o"/>
      <w:lvlJc w:val="left"/>
      <w:pPr>
        <w:ind w:left="4026" w:hanging="360"/>
      </w:pPr>
      <w:rPr>
        <w:rFonts w:ascii="Courier New" w:hAnsi="Courier New" w:cs="Courier New" w:hint="default"/>
      </w:rPr>
    </w:lvl>
    <w:lvl w:ilvl="5" w:tplc="10090005" w:tentative="1">
      <w:start w:val="1"/>
      <w:numFmt w:val="bullet"/>
      <w:lvlText w:val=""/>
      <w:lvlJc w:val="left"/>
      <w:pPr>
        <w:ind w:left="4746" w:hanging="360"/>
      </w:pPr>
      <w:rPr>
        <w:rFonts w:ascii="Wingdings" w:hAnsi="Wingdings" w:hint="default"/>
      </w:rPr>
    </w:lvl>
    <w:lvl w:ilvl="6" w:tplc="10090001" w:tentative="1">
      <w:start w:val="1"/>
      <w:numFmt w:val="bullet"/>
      <w:lvlText w:val=""/>
      <w:lvlJc w:val="left"/>
      <w:pPr>
        <w:ind w:left="5466" w:hanging="360"/>
      </w:pPr>
      <w:rPr>
        <w:rFonts w:ascii="Symbol" w:hAnsi="Symbol" w:hint="default"/>
      </w:rPr>
    </w:lvl>
    <w:lvl w:ilvl="7" w:tplc="10090003" w:tentative="1">
      <w:start w:val="1"/>
      <w:numFmt w:val="bullet"/>
      <w:lvlText w:val="o"/>
      <w:lvlJc w:val="left"/>
      <w:pPr>
        <w:ind w:left="6186" w:hanging="360"/>
      </w:pPr>
      <w:rPr>
        <w:rFonts w:ascii="Courier New" w:hAnsi="Courier New" w:cs="Courier New" w:hint="default"/>
      </w:rPr>
    </w:lvl>
    <w:lvl w:ilvl="8" w:tplc="10090005" w:tentative="1">
      <w:start w:val="1"/>
      <w:numFmt w:val="bullet"/>
      <w:lvlText w:val=""/>
      <w:lvlJc w:val="left"/>
      <w:pPr>
        <w:ind w:left="6906" w:hanging="360"/>
      </w:pPr>
      <w:rPr>
        <w:rFonts w:ascii="Wingdings" w:hAnsi="Wingdings" w:hint="default"/>
      </w:rPr>
    </w:lvl>
  </w:abstractNum>
  <w:abstractNum w:abstractNumId="35" w15:restartNumberingAfterBreak="0">
    <w:nsid w:val="70361564"/>
    <w:multiLevelType w:val="hybridMultilevel"/>
    <w:tmpl w:val="930CA642"/>
    <w:lvl w:ilvl="0" w:tplc="10090001">
      <w:start w:val="1"/>
      <w:numFmt w:val="bullet"/>
      <w:lvlText w:val=""/>
      <w:lvlJc w:val="left"/>
      <w:pPr>
        <w:ind w:left="1146" w:hanging="360"/>
      </w:pPr>
      <w:rPr>
        <w:rFonts w:ascii="Symbol" w:hAnsi="Symbol" w:hint="default"/>
      </w:rPr>
    </w:lvl>
    <w:lvl w:ilvl="1" w:tplc="10090003" w:tentative="1">
      <w:start w:val="1"/>
      <w:numFmt w:val="bullet"/>
      <w:lvlText w:val="o"/>
      <w:lvlJc w:val="left"/>
      <w:pPr>
        <w:ind w:left="1866" w:hanging="360"/>
      </w:pPr>
      <w:rPr>
        <w:rFonts w:ascii="Courier New" w:hAnsi="Courier New" w:cs="Courier New" w:hint="default"/>
      </w:rPr>
    </w:lvl>
    <w:lvl w:ilvl="2" w:tplc="10090005" w:tentative="1">
      <w:start w:val="1"/>
      <w:numFmt w:val="bullet"/>
      <w:lvlText w:val=""/>
      <w:lvlJc w:val="left"/>
      <w:pPr>
        <w:ind w:left="2586" w:hanging="360"/>
      </w:pPr>
      <w:rPr>
        <w:rFonts w:ascii="Wingdings" w:hAnsi="Wingdings" w:hint="default"/>
      </w:rPr>
    </w:lvl>
    <w:lvl w:ilvl="3" w:tplc="10090001" w:tentative="1">
      <w:start w:val="1"/>
      <w:numFmt w:val="bullet"/>
      <w:lvlText w:val=""/>
      <w:lvlJc w:val="left"/>
      <w:pPr>
        <w:ind w:left="3306" w:hanging="360"/>
      </w:pPr>
      <w:rPr>
        <w:rFonts w:ascii="Symbol" w:hAnsi="Symbol" w:hint="default"/>
      </w:rPr>
    </w:lvl>
    <w:lvl w:ilvl="4" w:tplc="10090003" w:tentative="1">
      <w:start w:val="1"/>
      <w:numFmt w:val="bullet"/>
      <w:lvlText w:val="o"/>
      <w:lvlJc w:val="left"/>
      <w:pPr>
        <w:ind w:left="4026" w:hanging="360"/>
      </w:pPr>
      <w:rPr>
        <w:rFonts w:ascii="Courier New" w:hAnsi="Courier New" w:cs="Courier New" w:hint="default"/>
      </w:rPr>
    </w:lvl>
    <w:lvl w:ilvl="5" w:tplc="10090005" w:tentative="1">
      <w:start w:val="1"/>
      <w:numFmt w:val="bullet"/>
      <w:lvlText w:val=""/>
      <w:lvlJc w:val="left"/>
      <w:pPr>
        <w:ind w:left="4746" w:hanging="360"/>
      </w:pPr>
      <w:rPr>
        <w:rFonts w:ascii="Wingdings" w:hAnsi="Wingdings" w:hint="default"/>
      </w:rPr>
    </w:lvl>
    <w:lvl w:ilvl="6" w:tplc="10090001" w:tentative="1">
      <w:start w:val="1"/>
      <w:numFmt w:val="bullet"/>
      <w:lvlText w:val=""/>
      <w:lvlJc w:val="left"/>
      <w:pPr>
        <w:ind w:left="5466" w:hanging="360"/>
      </w:pPr>
      <w:rPr>
        <w:rFonts w:ascii="Symbol" w:hAnsi="Symbol" w:hint="default"/>
      </w:rPr>
    </w:lvl>
    <w:lvl w:ilvl="7" w:tplc="10090003" w:tentative="1">
      <w:start w:val="1"/>
      <w:numFmt w:val="bullet"/>
      <w:lvlText w:val="o"/>
      <w:lvlJc w:val="left"/>
      <w:pPr>
        <w:ind w:left="6186" w:hanging="360"/>
      </w:pPr>
      <w:rPr>
        <w:rFonts w:ascii="Courier New" w:hAnsi="Courier New" w:cs="Courier New" w:hint="default"/>
      </w:rPr>
    </w:lvl>
    <w:lvl w:ilvl="8" w:tplc="10090005" w:tentative="1">
      <w:start w:val="1"/>
      <w:numFmt w:val="bullet"/>
      <w:lvlText w:val=""/>
      <w:lvlJc w:val="left"/>
      <w:pPr>
        <w:ind w:left="6906" w:hanging="360"/>
      </w:pPr>
      <w:rPr>
        <w:rFonts w:ascii="Wingdings" w:hAnsi="Wingdings" w:hint="default"/>
      </w:rPr>
    </w:lvl>
  </w:abstractNum>
  <w:abstractNum w:abstractNumId="36" w15:restartNumberingAfterBreak="0">
    <w:nsid w:val="787C7E18"/>
    <w:multiLevelType w:val="hybridMultilevel"/>
    <w:tmpl w:val="86446B6E"/>
    <w:lvl w:ilvl="0" w:tplc="1009000F">
      <w:start w:val="1"/>
      <w:numFmt w:val="decimal"/>
      <w:lvlText w:val="%1."/>
      <w:lvlJc w:val="left"/>
      <w:pPr>
        <w:ind w:left="1866" w:hanging="360"/>
      </w:pPr>
    </w:lvl>
    <w:lvl w:ilvl="1" w:tplc="10090019" w:tentative="1">
      <w:start w:val="1"/>
      <w:numFmt w:val="lowerLetter"/>
      <w:lvlText w:val="%2."/>
      <w:lvlJc w:val="left"/>
      <w:pPr>
        <w:ind w:left="2586" w:hanging="360"/>
      </w:pPr>
    </w:lvl>
    <w:lvl w:ilvl="2" w:tplc="1009001B" w:tentative="1">
      <w:start w:val="1"/>
      <w:numFmt w:val="lowerRoman"/>
      <w:lvlText w:val="%3."/>
      <w:lvlJc w:val="right"/>
      <w:pPr>
        <w:ind w:left="3306" w:hanging="180"/>
      </w:pPr>
    </w:lvl>
    <w:lvl w:ilvl="3" w:tplc="1009000F" w:tentative="1">
      <w:start w:val="1"/>
      <w:numFmt w:val="decimal"/>
      <w:lvlText w:val="%4."/>
      <w:lvlJc w:val="left"/>
      <w:pPr>
        <w:ind w:left="4026" w:hanging="360"/>
      </w:pPr>
    </w:lvl>
    <w:lvl w:ilvl="4" w:tplc="10090019" w:tentative="1">
      <w:start w:val="1"/>
      <w:numFmt w:val="lowerLetter"/>
      <w:lvlText w:val="%5."/>
      <w:lvlJc w:val="left"/>
      <w:pPr>
        <w:ind w:left="4746" w:hanging="360"/>
      </w:pPr>
    </w:lvl>
    <w:lvl w:ilvl="5" w:tplc="1009001B" w:tentative="1">
      <w:start w:val="1"/>
      <w:numFmt w:val="lowerRoman"/>
      <w:lvlText w:val="%6."/>
      <w:lvlJc w:val="right"/>
      <w:pPr>
        <w:ind w:left="5466" w:hanging="180"/>
      </w:pPr>
    </w:lvl>
    <w:lvl w:ilvl="6" w:tplc="1009000F" w:tentative="1">
      <w:start w:val="1"/>
      <w:numFmt w:val="decimal"/>
      <w:lvlText w:val="%7."/>
      <w:lvlJc w:val="left"/>
      <w:pPr>
        <w:ind w:left="6186" w:hanging="360"/>
      </w:pPr>
    </w:lvl>
    <w:lvl w:ilvl="7" w:tplc="10090019" w:tentative="1">
      <w:start w:val="1"/>
      <w:numFmt w:val="lowerLetter"/>
      <w:lvlText w:val="%8."/>
      <w:lvlJc w:val="left"/>
      <w:pPr>
        <w:ind w:left="6906" w:hanging="360"/>
      </w:pPr>
    </w:lvl>
    <w:lvl w:ilvl="8" w:tplc="1009001B" w:tentative="1">
      <w:start w:val="1"/>
      <w:numFmt w:val="lowerRoman"/>
      <w:lvlText w:val="%9."/>
      <w:lvlJc w:val="right"/>
      <w:pPr>
        <w:ind w:left="7626" w:hanging="180"/>
      </w:pPr>
    </w:lvl>
  </w:abstractNum>
  <w:abstractNum w:abstractNumId="37" w15:restartNumberingAfterBreak="0">
    <w:nsid w:val="7E6259CE"/>
    <w:multiLevelType w:val="hybridMultilevel"/>
    <w:tmpl w:val="4014AF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0736086">
    <w:abstractNumId w:val="22"/>
  </w:num>
  <w:num w:numId="2" w16cid:durableId="1123813233">
    <w:abstractNumId w:val="9"/>
  </w:num>
  <w:num w:numId="3" w16cid:durableId="1375159064">
    <w:abstractNumId w:val="29"/>
  </w:num>
  <w:num w:numId="4" w16cid:durableId="1673414678">
    <w:abstractNumId w:val="1"/>
  </w:num>
  <w:num w:numId="5" w16cid:durableId="1523779373">
    <w:abstractNumId w:val="5"/>
  </w:num>
  <w:num w:numId="6" w16cid:durableId="477846800">
    <w:abstractNumId w:val="21"/>
  </w:num>
  <w:num w:numId="7" w16cid:durableId="1682506572">
    <w:abstractNumId w:val="31"/>
  </w:num>
  <w:num w:numId="8" w16cid:durableId="439182969">
    <w:abstractNumId w:val="30"/>
  </w:num>
  <w:num w:numId="9" w16cid:durableId="1007171380">
    <w:abstractNumId w:val="10"/>
  </w:num>
  <w:num w:numId="10" w16cid:durableId="1157114033">
    <w:abstractNumId w:val="20"/>
  </w:num>
  <w:num w:numId="11" w16cid:durableId="1642491381">
    <w:abstractNumId w:val="27"/>
  </w:num>
  <w:num w:numId="12" w16cid:durableId="379326612">
    <w:abstractNumId w:val="36"/>
  </w:num>
  <w:num w:numId="13" w16cid:durableId="1400786385">
    <w:abstractNumId w:val="23"/>
  </w:num>
  <w:num w:numId="14" w16cid:durableId="1540971824">
    <w:abstractNumId w:val="17"/>
  </w:num>
  <w:num w:numId="15" w16cid:durableId="140587890">
    <w:abstractNumId w:val="14"/>
  </w:num>
  <w:num w:numId="16" w16cid:durableId="1885561669">
    <w:abstractNumId w:val="28"/>
  </w:num>
  <w:num w:numId="17" w16cid:durableId="1509710752">
    <w:abstractNumId w:val="6"/>
  </w:num>
  <w:num w:numId="18" w16cid:durableId="1413551941">
    <w:abstractNumId w:val="35"/>
  </w:num>
  <w:num w:numId="19" w16cid:durableId="224608063">
    <w:abstractNumId w:val="34"/>
  </w:num>
  <w:num w:numId="20" w16cid:durableId="426922651">
    <w:abstractNumId w:val="29"/>
    <w:lvlOverride w:ilvl="0">
      <w:startOverride w:val="1"/>
    </w:lvlOverride>
  </w:num>
  <w:num w:numId="21" w16cid:durableId="2073574962">
    <w:abstractNumId w:val="29"/>
    <w:lvlOverride w:ilvl="0">
      <w:startOverride w:val="1"/>
    </w:lvlOverride>
  </w:num>
  <w:num w:numId="22" w16cid:durableId="228081507">
    <w:abstractNumId w:val="29"/>
    <w:lvlOverride w:ilvl="0">
      <w:startOverride w:val="1"/>
    </w:lvlOverride>
  </w:num>
  <w:num w:numId="23" w16cid:durableId="1816869567">
    <w:abstractNumId w:val="3"/>
  </w:num>
  <w:num w:numId="24" w16cid:durableId="686372586">
    <w:abstractNumId w:val="15"/>
  </w:num>
  <w:num w:numId="25" w16cid:durableId="1648825557">
    <w:abstractNumId w:val="32"/>
  </w:num>
  <w:num w:numId="26" w16cid:durableId="1872915858">
    <w:abstractNumId w:val="2"/>
  </w:num>
  <w:num w:numId="27" w16cid:durableId="1342126700">
    <w:abstractNumId w:val="12"/>
  </w:num>
  <w:num w:numId="28" w16cid:durableId="1248920482">
    <w:abstractNumId w:val="0"/>
  </w:num>
  <w:num w:numId="29" w16cid:durableId="1399815762">
    <w:abstractNumId w:val="18"/>
  </w:num>
  <w:num w:numId="30" w16cid:durableId="457377673">
    <w:abstractNumId w:val="16"/>
  </w:num>
  <w:num w:numId="31" w16cid:durableId="375352954">
    <w:abstractNumId w:val="33"/>
  </w:num>
  <w:num w:numId="32" w16cid:durableId="101806469">
    <w:abstractNumId w:val="11"/>
  </w:num>
  <w:num w:numId="33" w16cid:durableId="801188444">
    <w:abstractNumId w:val="4"/>
  </w:num>
  <w:num w:numId="34" w16cid:durableId="2882490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53276558">
    <w:abstractNumId w:val="24"/>
  </w:num>
  <w:num w:numId="36" w16cid:durableId="1095827646">
    <w:abstractNumId w:val="8"/>
  </w:num>
  <w:num w:numId="37" w16cid:durableId="1800415326">
    <w:abstractNumId w:val="25"/>
  </w:num>
  <w:num w:numId="38" w16cid:durableId="12730333">
    <w:abstractNumId w:val="13"/>
  </w:num>
  <w:num w:numId="39" w16cid:durableId="155810054">
    <w:abstractNumId w:val="7"/>
  </w:num>
  <w:num w:numId="40" w16cid:durableId="192425599">
    <w:abstractNumId w:val="37"/>
  </w:num>
  <w:num w:numId="41" w16cid:durableId="1522664826">
    <w:abstractNumId w:val="26"/>
  </w:num>
  <w:num w:numId="42" w16cid:durableId="165964677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LA0NjYxMTE2MzEyMzBU0lEKTi0uzszPAykwMqgFAAR13P8tAAAA"/>
  </w:docVars>
  <w:rsids>
    <w:rsidRoot w:val="00A7648E"/>
    <w:rsid w:val="000002DE"/>
    <w:rsid w:val="000008AF"/>
    <w:rsid w:val="00001F23"/>
    <w:rsid w:val="0000203B"/>
    <w:rsid w:val="000023E0"/>
    <w:rsid w:val="00002FE6"/>
    <w:rsid w:val="000034E9"/>
    <w:rsid w:val="00003ABB"/>
    <w:rsid w:val="00003FD6"/>
    <w:rsid w:val="000040B7"/>
    <w:rsid w:val="00004246"/>
    <w:rsid w:val="000045B8"/>
    <w:rsid w:val="00004635"/>
    <w:rsid w:val="0000496E"/>
    <w:rsid w:val="00006708"/>
    <w:rsid w:val="00007E2E"/>
    <w:rsid w:val="0001054D"/>
    <w:rsid w:val="0001119F"/>
    <w:rsid w:val="00011347"/>
    <w:rsid w:val="0001220D"/>
    <w:rsid w:val="000122D6"/>
    <w:rsid w:val="00012C7F"/>
    <w:rsid w:val="00012D9B"/>
    <w:rsid w:val="00013CCD"/>
    <w:rsid w:val="0001450E"/>
    <w:rsid w:val="0001505D"/>
    <w:rsid w:val="000150C3"/>
    <w:rsid w:val="0001516C"/>
    <w:rsid w:val="0001519E"/>
    <w:rsid w:val="000152BF"/>
    <w:rsid w:val="00015580"/>
    <w:rsid w:val="00015863"/>
    <w:rsid w:val="00015A27"/>
    <w:rsid w:val="0001631D"/>
    <w:rsid w:val="00020038"/>
    <w:rsid w:val="00020839"/>
    <w:rsid w:val="000215ED"/>
    <w:rsid w:val="00021CEF"/>
    <w:rsid w:val="00022FEA"/>
    <w:rsid w:val="000232B0"/>
    <w:rsid w:val="000243F4"/>
    <w:rsid w:val="000246FF"/>
    <w:rsid w:val="0002512B"/>
    <w:rsid w:val="0002542A"/>
    <w:rsid w:val="00025D26"/>
    <w:rsid w:val="0002602D"/>
    <w:rsid w:val="000261DE"/>
    <w:rsid w:val="000270B1"/>
    <w:rsid w:val="0003007C"/>
    <w:rsid w:val="000302A0"/>
    <w:rsid w:val="000306E4"/>
    <w:rsid w:val="00030D87"/>
    <w:rsid w:val="00031962"/>
    <w:rsid w:val="00031E25"/>
    <w:rsid w:val="00033670"/>
    <w:rsid w:val="00033AFE"/>
    <w:rsid w:val="00033B83"/>
    <w:rsid w:val="00033DF8"/>
    <w:rsid w:val="00034370"/>
    <w:rsid w:val="000351AB"/>
    <w:rsid w:val="0003578C"/>
    <w:rsid w:val="00035A21"/>
    <w:rsid w:val="00035A27"/>
    <w:rsid w:val="00036257"/>
    <w:rsid w:val="000362D1"/>
    <w:rsid w:val="00036809"/>
    <w:rsid w:val="0003714D"/>
    <w:rsid w:val="0003740C"/>
    <w:rsid w:val="00037978"/>
    <w:rsid w:val="00037A14"/>
    <w:rsid w:val="00041B5B"/>
    <w:rsid w:val="00042560"/>
    <w:rsid w:val="000430D9"/>
    <w:rsid w:val="00044570"/>
    <w:rsid w:val="00044B20"/>
    <w:rsid w:val="00044E40"/>
    <w:rsid w:val="00046377"/>
    <w:rsid w:val="0004662A"/>
    <w:rsid w:val="00046D0F"/>
    <w:rsid w:val="0004700E"/>
    <w:rsid w:val="00047965"/>
    <w:rsid w:val="00051C7C"/>
    <w:rsid w:val="0005275A"/>
    <w:rsid w:val="000527F0"/>
    <w:rsid w:val="00053485"/>
    <w:rsid w:val="00053518"/>
    <w:rsid w:val="000535EF"/>
    <w:rsid w:val="00055B40"/>
    <w:rsid w:val="0005600E"/>
    <w:rsid w:val="00056234"/>
    <w:rsid w:val="00057153"/>
    <w:rsid w:val="0005747B"/>
    <w:rsid w:val="00057494"/>
    <w:rsid w:val="000576AA"/>
    <w:rsid w:val="000577AD"/>
    <w:rsid w:val="0005798D"/>
    <w:rsid w:val="00060042"/>
    <w:rsid w:val="000607EF"/>
    <w:rsid w:val="00061D3A"/>
    <w:rsid w:val="0006330D"/>
    <w:rsid w:val="000634E7"/>
    <w:rsid w:val="000635A2"/>
    <w:rsid w:val="000647B2"/>
    <w:rsid w:val="000658B2"/>
    <w:rsid w:val="00065B50"/>
    <w:rsid w:val="000663BE"/>
    <w:rsid w:val="00067BDA"/>
    <w:rsid w:val="000702ED"/>
    <w:rsid w:val="00070808"/>
    <w:rsid w:val="00070913"/>
    <w:rsid w:val="00070E32"/>
    <w:rsid w:val="00070ED9"/>
    <w:rsid w:val="000721B0"/>
    <w:rsid w:val="0007226E"/>
    <w:rsid w:val="0007390F"/>
    <w:rsid w:val="00073B68"/>
    <w:rsid w:val="00073D9E"/>
    <w:rsid w:val="00074D1C"/>
    <w:rsid w:val="00076086"/>
    <w:rsid w:val="00076B6A"/>
    <w:rsid w:val="00077E03"/>
    <w:rsid w:val="000811C8"/>
    <w:rsid w:val="00081630"/>
    <w:rsid w:val="00081BE9"/>
    <w:rsid w:val="0008327E"/>
    <w:rsid w:val="0008461A"/>
    <w:rsid w:val="00084A53"/>
    <w:rsid w:val="00087482"/>
    <w:rsid w:val="000877D1"/>
    <w:rsid w:val="00090215"/>
    <w:rsid w:val="000914F6"/>
    <w:rsid w:val="0009199C"/>
    <w:rsid w:val="00091A50"/>
    <w:rsid w:val="00092A59"/>
    <w:rsid w:val="00093129"/>
    <w:rsid w:val="0009335C"/>
    <w:rsid w:val="00094CBC"/>
    <w:rsid w:val="00095C6F"/>
    <w:rsid w:val="00096782"/>
    <w:rsid w:val="00096A50"/>
    <w:rsid w:val="00097EA3"/>
    <w:rsid w:val="000A009C"/>
    <w:rsid w:val="000A0D63"/>
    <w:rsid w:val="000A17E8"/>
    <w:rsid w:val="000A192C"/>
    <w:rsid w:val="000A1B09"/>
    <w:rsid w:val="000A2E08"/>
    <w:rsid w:val="000A3ED0"/>
    <w:rsid w:val="000A42E7"/>
    <w:rsid w:val="000A497D"/>
    <w:rsid w:val="000A61F6"/>
    <w:rsid w:val="000A66A4"/>
    <w:rsid w:val="000A699C"/>
    <w:rsid w:val="000B02F5"/>
    <w:rsid w:val="000B09C0"/>
    <w:rsid w:val="000B09CD"/>
    <w:rsid w:val="000B0CE5"/>
    <w:rsid w:val="000B1E52"/>
    <w:rsid w:val="000B3167"/>
    <w:rsid w:val="000B33D3"/>
    <w:rsid w:val="000B3A5D"/>
    <w:rsid w:val="000B5448"/>
    <w:rsid w:val="000B610C"/>
    <w:rsid w:val="000B7023"/>
    <w:rsid w:val="000B7103"/>
    <w:rsid w:val="000B78AA"/>
    <w:rsid w:val="000C13A9"/>
    <w:rsid w:val="000C1858"/>
    <w:rsid w:val="000C1E01"/>
    <w:rsid w:val="000C2E48"/>
    <w:rsid w:val="000C2F56"/>
    <w:rsid w:val="000C45CC"/>
    <w:rsid w:val="000C5124"/>
    <w:rsid w:val="000C676D"/>
    <w:rsid w:val="000C6A58"/>
    <w:rsid w:val="000C73FF"/>
    <w:rsid w:val="000C7761"/>
    <w:rsid w:val="000C77C1"/>
    <w:rsid w:val="000C7994"/>
    <w:rsid w:val="000D183B"/>
    <w:rsid w:val="000D2788"/>
    <w:rsid w:val="000D28DD"/>
    <w:rsid w:val="000D3180"/>
    <w:rsid w:val="000D330D"/>
    <w:rsid w:val="000D4539"/>
    <w:rsid w:val="000D4D05"/>
    <w:rsid w:val="000D4DE9"/>
    <w:rsid w:val="000D57F9"/>
    <w:rsid w:val="000D609D"/>
    <w:rsid w:val="000D63E4"/>
    <w:rsid w:val="000D6C1A"/>
    <w:rsid w:val="000D7149"/>
    <w:rsid w:val="000D76E6"/>
    <w:rsid w:val="000E087B"/>
    <w:rsid w:val="000E116C"/>
    <w:rsid w:val="000E2E58"/>
    <w:rsid w:val="000E35A9"/>
    <w:rsid w:val="000E3C1E"/>
    <w:rsid w:val="000E4C06"/>
    <w:rsid w:val="000E58DB"/>
    <w:rsid w:val="000E5F00"/>
    <w:rsid w:val="000E61A4"/>
    <w:rsid w:val="000E790A"/>
    <w:rsid w:val="000F0100"/>
    <w:rsid w:val="000F03DE"/>
    <w:rsid w:val="000F0B84"/>
    <w:rsid w:val="000F1972"/>
    <w:rsid w:val="000F2D23"/>
    <w:rsid w:val="000F354E"/>
    <w:rsid w:val="000F4728"/>
    <w:rsid w:val="000F5EFF"/>
    <w:rsid w:val="000F6954"/>
    <w:rsid w:val="000F738C"/>
    <w:rsid w:val="000F74BB"/>
    <w:rsid w:val="000F74DB"/>
    <w:rsid w:val="000F7C33"/>
    <w:rsid w:val="00100B4D"/>
    <w:rsid w:val="00100D79"/>
    <w:rsid w:val="001017BF"/>
    <w:rsid w:val="001072EE"/>
    <w:rsid w:val="00107887"/>
    <w:rsid w:val="00107FB5"/>
    <w:rsid w:val="001109B5"/>
    <w:rsid w:val="00110ED9"/>
    <w:rsid w:val="00111883"/>
    <w:rsid w:val="00111D80"/>
    <w:rsid w:val="0011298F"/>
    <w:rsid w:val="00112BFC"/>
    <w:rsid w:val="00113C00"/>
    <w:rsid w:val="00114CC8"/>
    <w:rsid w:val="00114D4E"/>
    <w:rsid w:val="00114F2D"/>
    <w:rsid w:val="0011553D"/>
    <w:rsid w:val="00115C66"/>
    <w:rsid w:val="001163E2"/>
    <w:rsid w:val="001170D9"/>
    <w:rsid w:val="00117F2F"/>
    <w:rsid w:val="00120C1B"/>
    <w:rsid w:val="0012220F"/>
    <w:rsid w:val="0012270D"/>
    <w:rsid w:val="001227DB"/>
    <w:rsid w:val="00122908"/>
    <w:rsid w:val="0012291B"/>
    <w:rsid w:val="00124066"/>
    <w:rsid w:val="00124B08"/>
    <w:rsid w:val="00124D2F"/>
    <w:rsid w:val="00125E67"/>
    <w:rsid w:val="001266AD"/>
    <w:rsid w:val="00127720"/>
    <w:rsid w:val="001302E2"/>
    <w:rsid w:val="00130E93"/>
    <w:rsid w:val="00132474"/>
    <w:rsid w:val="00133017"/>
    <w:rsid w:val="00133BFB"/>
    <w:rsid w:val="0013436D"/>
    <w:rsid w:val="0013583E"/>
    <w:rsid w:val="00135C98"/>
    <w:rsid w:val="00135CB0"/>
    <w:rsid w:val="00136109"/>
    <w:rsid w:val="00136C78"/>
    <w:rsid w:val="00136D54"/>
    <w:rsid w:val="0013724B"/>
    <w:rsid w:val="00137569"/>
    <w:rsid w:val="00137A1F"/>
    <w:rsid w:val="001407EB"/>
    <w:rsid w:val="00141A3E"/>
    <w:rsid w:val="00142FDE"/>
    <w:rsid w:val="00143A68"/>
    <w:rsid w:val="001452EF"/>
    <w:rsid w:val="0014531A"/>
    <w:rsid w:val="00146221"/>
    <w:rsid w:val="0014656D"/>
    <w:rsid w:val="00146CA9"/>
    <w:rsid w:val="00147B57"/>
    <w:rsid w:val="00151257"/>
    <w:rsid w:val="00152045"/>
    <w:rsid w:val="00152A9D"/>
    <w:rsid w:val="00155EAF"/>
    <w:rsid w:val="00157428"/>
    <w:rsid w:val="0015799D"/>
    <w:rsid w:val="001606DB"/>
    <w:rsid w:val="001607A1"/>
    <w:rsid w:val="00160B2C"/>
    <w:rsid w:val="00160EEF"/>
    <w:rsid w:val="001612F5"/>
    <w:rsid w:val="00161317"/>
    <w:rsid w:val="001615FA"/>
    <w:rsid w:val="001618D0"/>
    <w:rsid w:val="0016194A"/>
    <w:rsid w:val="00163CAD"/>
    <w:rsid w:val="00163D90"/>
    <w:rsid w:val="001648F9"/>
    <w:rsid w:val="001663DD"/>
    <w:rsid w:val="00166701"/>
    <w:rsid w:val="00166B28"/>
    <w:rsid w:val="00166DB1"/>
    <w:rsid w:val="001709FB"/>
    <w:rsid w:val="00172043"/>
    <w:rsid w:val="0017356D"/>
    <w:rsid w:val="0017388B"/>
    <w:rsid w:val="00173D00"/>
    <w:rsid w:val="00174615"/>
    <w:rsid w:val="00175644"/>
    <w:rsid w:val="00175720"/>
    <w:rsid w:val="00175D4C"/>
    <w:rsid w:val="00176F88"/>
    <w:rsid w:val="00177095"/>
    <w:rsid w:val="001770BB"/>
    <w:rsid w:val="001776DB"/>
    <w:rsid w:val="00177987"/>
    <w:rsid w:val="0018013F"/>
    <w:rsid w:val="001803EB"/>
    <w:rsid w:val="0018131E"/>
    <w:rsid w:val="00182070"/>
    <w:rsid w:val="0018236C"/>
    <w:rsid w:val="001826FD"/>
    <w:rsid w:val="0018380E"/>
    <w:rsid w:val="00183A0F"/>
    <w:rsid w:val="00184580"/>
    <w:rsid w:val="001845CA"/>
    <w:rsid w:val="001848C0"/>
    <w:rsid w:val="0018547C"/>
    <w:rsid w:val="00185A24"/>
    <w:rsid w:val="00185B15"/>
    <w:rsid w:val="00185DB2"/>
    <w:rsid w:val="00186041"/>
    <w:rsid w:val="00186C84"/>
    <w:rsid w:val="00187079"/>
    <w:rsid w:val="00187231"/>
    <w:rsid w:val="001873DE"/>
    <w:rsid w:val="00187982"/>
    <w:rsid w:val="00190A6C"/>
    <w:rsid w:val="00190EDC"/>
    <w:rsid w:val="0019133D"/>
    <w:rsid w:val="00191720"/>
    <w:rsid w:val="00191A67"/>
    <w:rsid w:val="00191DBD"/>
    <w:rsid w:val="00193704"/>
    <w:rsid w:val="00193B20"/>
    <w:rsid w:val="00193D5B"/>
    <w:rsid w:val="00194C82"/>
    <w:rsid w:val="0019598F"/>
    <w:rsid w:val="0019622C"/>
    <w:rsid w:val="001966C6"/>
    <w:rsid w:val="0019703E"/>
    <w:rsid w:val="001A1BFC"/>
    <w:rsid w:val="001A1D0E"/>
    <w:rsid w:val="001A23D0"/>
    <w:rsid w:val="001A2A70"/>
    <w:rsid w:val="001A2ACF"/>
    <w:rsid w:val="001A2B61"/>
    <w:rsid w:val="001A38DA"/>
    <w:rsid w:val="001A3D0F"/>
    <w:rsid w:val="001A3D9C"/>
    <w:rsid w:val="001A42BC"/>
    <w:rsid w:val="001A4E75"/>
    <w:rsid w:val="001A5031"/>
    <w:rsid w:val="001A62A8"/>
    <w:rsid w:val="001A6419"/>
    <w:rsid w:val="001A79A6"/>
    <w:rsid w:val="001B04D2"/>
    <w:rsid w:val="001B1AC6"/>
    <w:rsid w:val="001B2323"/>
    <w:rsid w:val="001B23C9"/>
    <w:rsid w:val="001B29D5"/>
    <w:rsid w:val="001B2CC8"/>
    <w:rsid w:val="001B2FAE"/>
    <w:rsid w:val="001B3609"/>
    <w:rsid w:val="001B371A"/>
    <w:rsid w:val="001B5A7E"/>
    <w:rsid w:val="001C04A8"/>
    <w:rsid w:val="001C05A6"/>
    <w:rsid w:val="001C1508"/>
    <w:rsid w:val="001C1758"/>
    <w:rsid w:val="001C1A60"/>
    <w:rsid w:val="001C2F18"/>
    <w:rsid w:val="001C3621"/>
    <w:rsid w:val="001C376B"/>
    <w:rsid w:val="001C466F"/>
    <w:rsid w:val="001C4D5F"/>
    <w:rsid w:val="001C53B6"/>
    <w:rsid w:val="001C642A"/>
    <w:rsid w:val="001C6EEC"/>
    <w:rsid w:val="001C754D"/>
    <w:rsid w:val="001C79E6"/>
    <w:rsid w:val="001C7F00"/>
    <w:rsid w:val="001D0585"/>
    <w:rsid w:val="001D1342"/>
    <w:rsid w:val="001D22E8"/>
    <w:rsid w:val="001D4C94"/>
    <w:rsid w:val="001D5134"/>
    <w:rsid w:val="001D65A3"/>
    <w:rsid w:val="001D75F8"/>
    <w:rsid w:val="001E0593"/>
    <w:rsid w:val="001E0820"/>
    <w:rsid w:val="001E14C6"/>
    <w:rsid w:val="001E1C2A"/>
    <w:rsid w:val="001E1CF0"/>
    <w:rsid w:val="001E1EA6"/>
    <w:rsid w:val="001E1FA4"/>
    <w:rsid w:val="001E37A9"/>
    <w:rsid w:val="001E39A2"/>
    <w:rsid w:val="001E3C94"/>
    <w:rsid w:val="001E54B3"/>
    <w:rsid w:val="001E709E"/>
    <w:rsid w:val="001E7777"/>
    <w:rsid w:val="001F06FB"/>
    <w:rsid w:val="001F1CD9"/>
    <w:rsid w:val="001F1D63"/>
    <w:rsid w:val="001F1DD2"/>
    <w:rsid w:val="001F2FC3"/>
    <w:rsid w:val="001F41D2"/>
    <w:rsid w:val="001F4EA6"/>
    <w:rsid w:val="001F5A0F"/>
    <w:rsid w:val="001F5EC3"/>
    <w:rsid w:val="001F65C8"/>
    <w:rsid w:val="001F6E5D"/>
    <w:rsid w:val="001F72F3"/>
    <w:rsid w:val="001F75A1"/>
    <w:rsid w:val="001F7E0D"/>
    <w:rsid w:val="00202B08"/>
    <w:rsid w:val="00202E0D"/>
    <w:rsid w:val="00202E82"/>
    <w:rsid w:val="00202FDE"/>
    <w:rsid w:val="00204F22"/>
    <w:rsid w:val="002060C6"/>
    <w:rsid w:val="002062C7"/>
    <w:rsid w:val="00211A16"/>
    <w:rsid w:val="0021227E"/>
    <w:rsid w:val="002128CD"/>
    <w:rsid w:val="00213D13"/>
    <w:rsid w:val="00214389"/>
    <w:rsid w:val="00214448"/>
    <w:rsid w:val="00214543"/>
    <w:rsid w:val="00215971"/>
    <w:rsid w:val="0022002D"/>
    <w:rsid w:val="002204B7"/>
    <w:rsid w:val="00220FE7"/>
    <w:rsid w:val="0022122F"/>
    <w:rsid w:val="002216DB"/>
    <w:rsid w:val="00221C8F"/>
    <w:rsid w:val="002229E6"/>
    <w:rsid w:val="002239FC"/>
    <w:rsid w:val="002240BE"/>
    <w:rsid w:val="002247A1"/>
    <w:rsid w:val="00225A9A"/>
    <w:rsid w:val="0022637D"/>
    <w:rsid w:val="0023020E"/>
    <w:rsid w:val="0023116E"/>
    <w:rsid w:val="002318B5"/>
    <w:rsid w:val="00231B75"/>
    <w:rsid w:val="00231F40"/>
    <w:rsid w:val="00233020"/>
    <w:rsid w:val="0023361F"/>
    <w:rsid w:val="0023368F"/>
    <w:rsid w:val="00233DDE"/>
    <w:rsid w:val="00233ECA"/>
    <w:rsid w:val="00234189"/>
    <w:rsid w:val="002341EC"/>
    <w:rsid w:val="0023429F"/>
    <w:rsid w:val="002345F5"/>
    <w:rsid w:val="00234B46"/>
    <w:rsid w:val="002409B6"/>
    <w:rsid w:val="00243325"/>
    <w:rsid w:val="0024364B"/>
    <w:rsid w:val="00243FE3"/>
    <w:rsid w:val="002452E2"/>
    <w:rsid w:val="00245B0C"/>
    <w:rsid w:val="00245D96"/>
    <w:rsid w:val="00246D4C"/>
    <w:rsid w:val="00250C38"/>
    <w:rsid w:val="00252455"/>
    <w:rsid w:val="00252A16"/>
    <w:rsid w:val="002544E8"/>
    <w:rsid w:val="00254BF4"/>
    <w:rsid w:val="00256461"/>
    <w:rsid w:val="0025667A"/>
    <w:rsid w:val="00257036"/>
    <w:rsid w:val="002572E3"/>
    <w:rsid w:val="00257735"/>
    <w:rsid w:val="00257EB2"/>
    <w:rsid w:val="00257F0C"/>
    <w:rsid w:val="00261A3C"/>
    <w:rsid w:val="00261C6C"/>
    <w:rsid w:val="00262A3A"/>
    <w:rsid w:val="00265385"/>
    <w:rsid w:val="00265E45"/>
    <w:rsid w:val="00266D35"/>
    <w:rsid w:val="002675D9"/>
    <w:rsid w:val="00270E25"/>
    <w:rsid w:val="00270E41"/>
    <w:rsid w:val="00272110"/>
    <w:rsid w:val="00272528"/>
    <w:rsid w:val="00272583"/>
    <w:rsid w:val="00272658"/>
    <w:rsid w:val="002726B5"/>
    <w:rsid w:val="0027301C"/>
    <w:rsid w:val="00273D6B"/>
    <w:rsid w:val="00273D8B"/>
    <w:rsid w:val="00273E00"/>
    <w:rsid w:val="00275A0E"/>
    <w:rsid w:val="00276356"/>
    <w:rsid w:val="00276928"/>
    <w:rsid w:val="002803B5"/>
    <w:rsid w:val="00281B9D"/>
    <w:rsid w:val="00281DD9"/>
    <w:rsid w:val="00282112"/>
    <w:rsid w:val="00282910"/>
    <w:rsid w:val="00283029"/>
    <w:rsid w:val="002841D4"/>
    <w:rsid w:val="00284852"/>
    <w:rsid w:val="002849B5"/>
    <w:rsid w:val="0028566A"/>
    <w:rsid w:val="00286803"/>
    <w:rsid w:val="0028730D"/>
    <w:rsid w:val="00290C5E"/>
    <w:rsid w:val="002911E3"/>
    <w:rsid w:val="00291424"/>
    <w:rsid w:val="002915D1"/>
    <w:rsid w:val="00293221"/>
    <w:rsid w:val="002936CB"/>
    <w:rsid w:val="00293C05"/>
    <w:rsid w:val="00293E1E"/>
    <w:rsid w:val="002946D2"/>
    <w:rsid w:val="002948BB"/>
    <w:rsid w:val="00294B2E"/>
    <w:rsid w:val="00294BBF"/>
    <w:rsid w:val="00295987"/>
    <w:rsid w:val="00296496"/>
    <w:rsid w:val="002966CB"/>
    <w:rsid w:val="00297CBC"/>
    <w:rsid w:val="002A0B9E"/>
    <w:rsid w:val="002A10E7"/>
    <w:rsid w:val="002A1A5B"/>
    <w:rsid w:val="002A1D9F"/>
    <w:rsid w:val="002A3657"/>
    <w:rsid w:val="002A39B3"/>
    <w:rsid w:val="002A3D9F"/>
    <w:rsid w:val="002A58F0"/>
    <w:rsid w:val="002A5A25"/>
    <w:rsid w:val="002A7B41"/>
    <w:rsid w:val="002A7C80"/>
    <w:rsid w:val="002B1C91"/>
    <w:rsid w:val="002B36B8"/>
    <w:rsid w:val="002B3CD7"/>
    <w:rsid w:val="002B500A"/>
    <w:rsid w:val="002B53E5"/>
    <w:rsid w:val="002B57C8"/>
    <w:rsid w:val="002B6BFE"/>
    <w:rsid w:val="002B6D44"/>
    <w:rsid w:val="002B6FC6"/>
    <w:rsid w:val="002B74DB"/>
    <w:rsid w:val="002B7B1D"/>
    <w:rsid w:val="002C09B9"/>
    <w:rsid w:val="002C0E80"/>
    <w:rsid w:val="002C1CC5"/>
    <w:rsid w:val="002C2359"/>
    <w:rsid w:val="002C3705"/>
    <w:rsid w:val="002C4BC1"/>
    <w:rsid w:val="002C5EE5"/>
    <w:rsid w:val="002C6A2E"/>
    <w:rsid w:val="002C6D84"/>
    <w:rsid w:val="002D0A65"/>
    <w:rsid w:val="002D18BB"/>
    <w:rsid w:val="002D1E15"/>
    <w:rsid w:val="002D21CF"/>
    <w:rsid w:val="002D32FD"/>
    <w:rsid w:val="002D3469"/>
    <w:rsid w:val="002D3FE4"/>
    <w:rsid w:val="002D50FC"/>
    <w:rsid w:val="002D5356"/>
    <w:rsid w:val="002D5561"/>
    <w:rsid w:val="002D5EC0"/>
    <w:rsid w:val="002D61EF"/>
    <w:rsid w:val="002D727E"/>
    <w:rsid w:val="002D766E"/>
    <w:rsid w:val="002E03F9"/>
    <w:rsid w:val="002E11EB"/>
    <w:rsid w:val="002E2503"/>
    <w:rsid w:val="002E5731"/>
    <w:rsid w:val="002E6AE2"/>
    <w:rsid w:val="002E7BF1"/>
    <w:rsid w:val="002F00EE"/>
    <w:rsid w:val="002F01AF"/>
    <w:rsid w:val="002F0FE6"/>
    <w:rsid w:val="002F1F82"/>
    <w:rsid w:val="002F48A4"/>
    <w:rsid w:val="002F62E4"/>
    <w:rsid w:val="002F7428"/>
    <w:rsid w:val="002F790F"/>
    <w:rsid w:val="002F7C77"/>
    <w:rsid w:val="002F7E99"/>
    <w:rsid w:val="003000F2"/>
    <w:rsid w:val="0030051C"/>
    <w:rsid w:val="00300C79"/>
    <w:rsid w:val="00301575"/>
    <w:rsid w:val="00301806"/>
    <w:rsid w:val="00301884"/>
    <w:rsid w:val="00301DC5"/>
    <w:rsid w:val="00302D9A"/>
    <w:rsid w:val="0030363C"/>
    <w:rsid w:val="00303BF2"/>
    <w:rsid w:val="003042EC"/>
    <w:rsid w:val="003061E9"/>
    <w:rsid w:val="003077C3"/>
    <w:rsid w:val="00310C7F"/>
    <w:rsid w:val="00310E58"/>
    <w:rsid w:val="00312BB6"/>
    <w:rsid w:val="0031334A"/>
    <w:rsid w:val="0031444A"/>
    <w:rsid w:val="00315558"/>
    <w:rsid w:val="0031618B"/>
    <w:rsid w:val="00316539"/>
    <w:rsid w:val="00317B6D"/>
    <w:rsid w:val="0032075E"/>
    <w:rsid w:val="003218DC"/>
    <w:rsid w:val="00321C2F"/>
    <w:rsid w:val="00323122"/>
    <w:rsid w:val="00323C7F"/>
    <w:rsid w:val="003246EE"/>
    <w:rsid w:val="003252F6"/>
    <w:rsid w:val="003273F7"/>
    <w:rsid w:val="00327DDE"/>
    <w:rsid w:val="00330F5B"/>
    <w:rsid w:val="003336D9"/>
    <w:rsid w:val="0033416C"/>
    <w:rsid w:val="00334969"/>
    <w:rsid w:val="00334A07"/>
    <w:rsid w:val="0033510B"/>
    <w:rsid w:val="0033548E"/>
    <w:rsid w:val="003358C8"/>
    <w:rsid w:val="00335B65"/>
    <w:rsid w:val="00335D31"/>
    <w:rsid w:val="003363E4"/>
    <w:rsid w:val="003363EE"/>
    <w:rsid w:val="00336BDA"/>
    <w:rsid w:val="00336F13"/>
    <w:rsid w:val="00337065"/>
    <w:rsid w:val="003370C4"/>
    <w:rsid w:val="003374C0"/>
    <w:rsid w:val="00337DEF"/>
    <w:rsid w:val="00341E77"/>
    <w:rsid w:val="00341EA6"/>
    <w:rsid w:val="0034228F"/>
    <w:rsid w:val="00342A39"/>
    <w:rsid w:val="00344398"/>
    <w:rsid w:val="003447F7"/>
    <w:rsid w:val="00344C1A"/>
    <w:rsid w:val="00344EFB"/>
    <w:rsid w:val="003479E0"/>
    <w:rsid w:val="00350A10"/>
    <w:rsid w:val="00350FD5"/>
    <w:rsid w:val="00352041"/>
    <w:rsid w:val="0035353D"/>
    <w:rsid w:val="00353B6C"/>
    <w:rsid w:val="00354645"/>
    <w:rsid w:val="00355CD9"/>
    <w:rsid w:val="00360010"/>
    <w:rsid w:val="003600C6"/>
    <w:rsid w:val="00361406"/>
    <w:rsid w:val="0036152A"/>
    <w:rsid w:val="00361897"/>
    <w:rsid w:val="00362121"/>
    <w:rsid w:val="00364E4A"/>
    <w:rsid w:val="00365286"/>
    <w:rsid w:val="00365486"/>
    <w:rsid w:val="0036666D"/>
    <w:rsid w:val="003675B9"/>
    <w:rsid w:val="0036772F"/>
    <w:rsid w:val="00367BD8"/>
    <w:rsid w:val="00367F50"/>
    <w:rsid w:val="00370098"/>
    <w:rsid w:val="00370CE4"/>
    <w:rsid w:val="003710D3"/>
    <w:rsid w:val="003718B9"/>
    <w:rsid w:val="00372F22"/>
    <w:rsid w:val="00373A7B"/>
    <w:rsid w:val="0037545A"/>
    <w:rsid w:val="003758F7"/>
    <w:rsid w:val="00376A8E"/>
    <w:rsid w:val="003775DB"/>
    <w:rsid w:val="003801FF"/>
    <w:rsid w:val="0038054A"/>
    <w:rsid w:val="003806F0"/>
    <w:rsid w:val="00382C83"/>
    <w:rsid w:val="00383799"/>
    <w:rsid w:val="00384509"/>
    <w:rsid w:val="00386CF5"/>
    <w:rsid w:val="00387883"/>
    <w:rsid w:val="00390407"/>
    <w:rsid w:val="003907A3"/>
    <w:rsid w:val="00390C56"/>
    <w:rsid w:val="0039131C"/>
    <w:rsid w:val="0039323C"/>
    <w:rsid w:val="00394116"/>
    <w:rsid w:val="00394E10"/>
    <w:rsid w:val="00395159"/>
    <w:rsid w:val="0039517E"/>
    <w:rsid w:val="00396387"/>
    <w:rsid w:val="00396EC6"/>
    <w:rsid w:val="00396F69"/>
    <w:rsid w:val="003973DB"/>
    <w:rsid w:val="003979AF"/>
    <w:rsid w:val="00397E2A"/>
    <w:rsid w:val="003A05C9"/>
    <w:rsid w:val="003A0796"/>
    <w:rsid w:val="003A0985"/>
    <w:rsid w:val="003A208B"/>
    <w:rsid w:val="003A355D"/>
    <w:rsid w:val="003A377F"/>
    <w:rsid w:val="003A398A"/>
    <w:rsid w:val="003A5099"/>
    <w:rsid w:val="003A545F"/>
    <w:rsid w:val="003A5609"/>
    <w:rsid w:val="003A73D9"/>
    <w:rsid w:val="003A747D"/>
    <w:rsid w:val="003A7B2C"/>
    <w:rsid w:val="003B09D6"/>
    <w:rsid w:val="003B1212"/>
    <w:rsid w:val="003B1CC6"/>
    <w:rsid w:val="003B2FD7"/>
    <w:rsid w:val="003B53CB"/>
    <w:rsid w:val="003B560C"/>
    <w:rsid w:val="003B64B7"/>
    <w:rsid w:val="003B6651"/>
    <w:rsid w:val="003C1A13"/>
    <w:rsid w:val="003C4006"/>
    <w:rsid w:val="003C4554"/>
    <w:rsid w:val="003C56FF"/>
    <w:rsid w:val="003C57E7"/>
    <w:rsid w:val="003C5BEB"/>
    <w:rsid w:val="003C5CB6"/>
    <w:rsid w:val="003C65A3"/>
    <w:rsid w:val="003C70B8"/>
    <w:rsid w:val="003D1122"/>
    <w:rsid w:val="003D2B66"/>
    <w:rsid w:val="003D3A4B"/>
    <w:rsid w:val="003D3D95"/>
    <w:rsid w:val="003D4271"/>
    <w:rsid w:val="003D4358"/>
    <w:rsid w:val="003D6BA3"/>
    <w:rsid w:val="003D6EC3"/>
    <w:rsid w:val="003D7351"/>
    <w:rsid w:val="003E1E27"/>
    <w:rsid w:val="003E25B2"/>
    <w:rsid w:val="003E3E50"/>
    <w:rsid w:val="003E4155"/>
    <w:rsid w:val="003E58DE"/>
    <w:rsid w:val="003E7464"/>
    <w:rsid w:val="003E781F"/>
    <w:rsid w:val="003F060F"/>
    <w:rsid w:val="003F14BD"/>
    <w:rsid w:val="003F2E3C"/>
    <w:rsid w:val="003F3C62"/>
    <w:rsid w:val="003F4C6E"/>
    <w:rsid w:val="003F563A"/>
    <w:rsid w:val="003F61E5"/>
    <w:rsid w:val="003F644D"/>
    <w:rsid w:val="003F69DE"/>
    <w:rsid w:val="00402199"/>
    <w:rsid w:val="004022DE"/>
    <w:rsid w:val="004041C7"/>
    <w:rsid w:val="00404469"/>
    <w:rsid w:val="00404471"/>
    <w:rsid w:val="00404935"/>
    <w:rsid w:val="00405D13"/>
    <w:rsid w:val="004068B6"/>
    <w:rsid w:val="004079A2"/>
    <w:rsid w:val="00410749"/>
    <w:rsid w:val="004108D4"/>
    <w:rsid w:val="004115DA"/>
    <w:rsid w:val="0041237D"/>
    <w:rsid w:val="004133EF"/>
    <w:rsid w:val="0041522A"/>
    <w:rsid w:val="004157F6"/>
    <w:rsid w:val="004159B0"/>
    <w:rsid w:val="004201EB"/>
    <w:rsid w:val="004203AD"/>
    <w:rsid w:val="004216E6"/>
    <w:rsid w:val="00422233"/>
    <w:rsid w:val="004230F8"/>
    <w:rsid w:val="0042333D"/>
    <w:rsid w:val="00423A78"/>
    <w:rsid w:val="004258B5"/>
    <w:rsid w:val="00425FFB"/>
    <w:rsid w:val="004270A5"/>
    <w:rsid w:val="004278A1"/>
    <w:rsid w:val="00430F72"/>
    <w:rsid w:val="004310B8"/>
    <w:rsid w:val="004325DA"/>
    <w:rsid w:val="00433A32"/>
    <w:rsid w:val="0043496C"/>
    <w:rsid w:val="00435492"/>
    <w:rsid w:val="00435508"/>
    <w:rsid w:val="00435996"/>
    <w:rsid w:val="00436B0D"/>
    <w:rsid w:val="00437161"/>
    <w:rsid w:val="004403CF"/>
    <w:rsid w:val="00440686"/>
    <w:rsid w:val="0044498C"/>
    <w:rsid w:val="00445E2D"/>
    <w:rsid w:val="00446881"/>
    <w:rsid w:val="00446FB8"/>
    <w:rsid w:val="004504B4"/>
    <w:rsid w:val="00450756"/>
    <w:rsid w:val="00450F97"/>
    <w:rsid w:val="0045150E"/>
    <w:rsid w:val="0045208E"/>
    <w:rsid w:val="00453107"/>
    <w:rsid w:val="00454317"/>
    <w:rsid w:val="00455456"/>
    <w:rsid w:val="00455900"/>
    <w:rsid w:val="00455E05"/>
    <w:rsid w:val="00456F88"/>
    <w:rsid w:val="00461532"/>
    <w:rsid w:val="00461A6A"/>
    <w:rsid w:val="00461B11"/>
    <w:rsid w:val="00461C13"/>
    <w:rsid w:val="004623B5"/>
    <w:rsid w:val="004630C3"/>
    <w:rsid w:val="004639C9"/>
    <w:rsid w:val="00464367"/>
    <w:rsid w:val="00464F76"/>
    <w:rsid w:val="0046547B"/>
    <w:rsid w:val="00465A62"/>
    <w:rsid w:val="00466588"/>
    <w:rsid w:val="00467429"/>
    <w:rsid w:val="00467526"/>
    <w:rsid w:val="004704A4"/>
    <w:rsid w:val="0047060F"/>
    <w:rsid w:val="004706EC"/>
    <w:rsid w:val="00470956"/>
    <w:rsid w:val="00471BB0"/>
    <w:rsid w:val="00471E2F"/>
    <w:rsid w:val="004725CB"/>
    <w:rsid w:val="00473F62"/>
    <w:rsid w:val="004747C0"/>
    <w:rsid w:val="00475AFC"/>
    <w:rsid w:val="00476259"/>
    <w:rsid w:val="00476742"/>
    <w:rsid w:val="0047712C"/>
    <w:rsid w:val="00477F85"/>
    <w:rsid w:val="00480785"/>
    <w:rsid w:val="00480D80"/>
    <w:rsid w:val="00480F68"/>
    <w:rsid w:val="00481D5C"/>
    <w:rsid w:val="00481DED"/>
    <w:rsid w:val="004824A1"/>
    <w:rsid w:val="00482AF9"/>
    <w:rsid w:val="00483AAD"/>
    <w:rsid w:val="00483F91"/>
    <w:rsid w:val="00484D92"/>
    <w:rsid w:val="0048573A"/>
    <w:rsid w:val="004857FE"/>
    <w:rsid w:val="00486032"/>
    <w:rsid w:val="004863C8"/>
    <w:rsid w:val="004875B0"/>
    <w:rsid w:val="0049105C"/>
    <w:rsid w:val="0049166B"/>
    <w:rsid w:val="00493311"/>
    <w:rsid w:val="0049361C"/>
    <w:rsid w:val="00493FCC"/>
    <w:rsid w:val="00494A2E"/>
    <w:rsid w:val="004954EA"/>
    <w:rsid w:val="00496509"/>
    <w:rsid w:val="004977BA"/>
    <w:rsid w:val="00497D15"/>
    <w:rsid w:val="004A1813"/>
    <w:rsid w:val="004A2FF2"/>
    <w:rsid w:val="004A35AA"/>
    <w:rsid w:val="004A3FF1"/>
    <w:rsid w:val="004A44D3"/>
    <w:rsid w:val="004A5232"/>
    <w:rsid w:val="004A57E7"/>
    <w:rsid w:val="004A5C01"/>
    <w:rsid w:val="004A6158"/>
    <w:rsid w:val="004A70EE"/>
    <w:rsid w:val="004A773E"/>
    <w:rsid w:val="004A7D5D"/>
    <w:rsid w:val="004B01AF"/>
    <w:rsid w:val="004B0DF3"/>
    <w:rsid w:val="004B11FB"/>
    <w:rsid w:val="004B1966"/>
    <w:rsid w:val="004B2162"/>
    <w:rsid w:val="004B2754"/>
    <w:rsid w:val="004B2A01"/>
    <w:rsid w:val="004B4559"/>
    <w:rsid w:val="004B4B7E"/>
    <w:rsid w:val="004B5391"/>
    <w:rsid w:val="004B585C"/>
    <w:rsid w:val="004B7081"/>
    <w:rsid w:val="004B7B75"/>
    <w:rsid w:val="004B7BB6"/>
    <w:rsid w:val="004C1A28"/>
    <w:rsid w:val="004C2D0F"/>
    <w:rsid w:val="004C3748"/>
    <w:rsid w:val="004C4624"/>
    <w:rsid w:val="004C47A3"/>
    <w:rsid w:val="004C4C9C"/>
    <w:rsid w:val="004C51DF"/>
    <w:rsid w:val="004C6C1F"/>
    <w:rsid w:val="004C7C9C"/>
    <w:rsid w:val="004D1A0D"/>
    <w:rsid w:val="004D1C51"/>
    <w:rsid w:val="004D1C6B"/>
    <w:rsid w:val="004D1D93"/>
    <w:rsid w:val="004D1F4B"/>
    <w:rsid w:val="004D2068"/>
    <w:rsid w:val="004D2414"/>
    <w:rsid w:val="004D256A"/>
    <w:rsid w:val="004D50C2"/>
    <w:rsid w:val="004D6356"/>
    <w:rsid w:val="004D653E"/>
    <w:rsid w:val="004D6F30"/>
    <w:rsid w:val="004D6FE1"/>
    <w:rsid w:val="004E0417"/>
    <w:rsid w:val="004E0770"/>
    <w:rsid w:val="004E08D7"/>
    <w:rsid w:val="004E0D12"/>
    <w:rsid w:val="004E1512"/>
    <w:rsid w:val="004E166C"/>
    <w:rsid w:val="004E2C55"/>
    <w:rsid w:val="004E2CEF"/>
    <w:rsid w:val="004E316F"/>
    <w:rsid w:val="004E3181"/>
    <w:rsid w:val="004E3924"/>
    <w:rsid w:val="004E5E37"/>
    <w:rsid w:val="004E5E4D"/>
    <w:rsid w:val="004E6872"/>
    <w:rsid w:val="004F0415"/>
    <w:rsid w:val="004F0CCA"/>
    <w:rsid w:val="004F0D65"/>
    <w:rsid w:val="004F1ED9"/>
    <w:rsid w:val="004F21E7"/>
    <w:rsid w:val="004F3C0A"/>
    <w:rsid w:val="004F48B8"/>
    <w:rsid w:val="004F4E22"/>
    <w:rsid w:val="004F6E99"/>
    <w:rsid w:val="004F7FA0"/>
    <w:rsid w:val="00500066"/>
    <w:rsid w:val="00500AF2"/>
    <w:rsid w:val="00501C5F"/>
    <w:rsid w:val="00501D51"/>
    <w:rsid w:val="005021D9"/>
    <w:rsid w:val="005027FD"/>
    <w:rsid w:val="005029DE"/>
    <w:rsid w:val="0050306E"/>
    <w:rsid w:val="00503522"/>
    <w:rsid w:val="00504985"/>
    <w:rsid w:val="00504DA9"/>
    <w:rsid w:val="0050566E"/>
    <w:rsid w:val="00505E32"/>
    <w:rsid w:val="005063FE"/>
    <w:rsid w:val="005071D7"/>
    <w:rsid w:val="005102BD"/>
    <w:rsid w:val="00511116"/>
    <w:rsid w:val="0051206D"/>
    <w:rsid w:val="00512084"/>
    <w:rsid w:val="005128B6"/>
    <w:rsid w:val="005133A2"/>
    <w:rsid w:val="00513EAA"/>
    <w:rsid w:val="00514B21"/>
    <w:rsid w:val="00514CD2"/>
    <w:rsid w:val="00515814"/>
    <w:rsid w:val="0051609E"/>
    <w:rsid w:val="0051667C"/>
    <w:rsid w:val="0051722B"/>
    <w:rsid w:val="00517B6A"/>
    <w:rsid w:val="00517B99"/>
    <w:rsid w:val="0052015C"/>
    <w:rsid w:val="005204DD"/>
    <w:rsid w:val="00520C59"/>
    <w:rsid w:val="00520CE9"/>
    <w:rsid w:val="00521E69"/>
    <w:rsid w:val="00522B66"/>
    <w:rsid w:val="00523647"/>
    <w:rsid w:val="00523711"/>
    <w:rsid w:val="00523C8E"/>
    <w:rsid w:val="00524153"/>
    <w:rsid w:val="00525D82"/>
    <w:rsid w:val="00526919"/>
    <w:rsid w:val="00526E58"/>
    <w:rsid w:val="0052742D"/>
    <w:rsid w:val="00527825"/>
    <w:rsid w:val="00530CEA"/>
    <w:rsid w:val="00531596"/>
    <w:rsid w:val="00531E67"/>
    <w:rsid w:val="00531FFA"/>
    <w:rsid w:val="00532CBF"/>
    <w:rsid w:val="00532CD7"/>
    <w:rsid w:val="00532D18"/>
    <w:rsid w:val="00533D7F"/>
    <w:rsid w:val="00534757"/>
    <w:rsid w:val="00535BFB"/>
    <w:rsid w:val="00535D99"/>
    <w:rsid w:val="005361FF"/>
    <w:rsid w:val="00536A10"/>
    <w:rsid w:val="00540882"/>
    <w:rsid w:val="00540BE6"/>
    <w:rsid w:val="00541D9E"/>
    <w:rsid w:val="00541F20"/>
    <w:rsid w:val="00541FA9"/>
    <w:rsid w:val="005425EC"/>
    <w:rsid w:val="00542BB7"/>
    <w:rsid w:val="00542D0B"/>
    <w:rsid w:val="00542EF2"/>
    <w:rsid w:val="00543555"/>
    <w:rsid w:val="00543710"/>
    <w:rsid w:val="00543DA7"/>
    <w:rsid w:val="005458B7"/>
    <w:rsid w:val="00545D26"/>
    <w:rsid w:val="00545DC4"/>
    <w:rsid w:val="00546DA6"/>
    <w:rsid w:val="00547DA3"/>
    <w:rsid w:val="00551CB2"/>
    <w:rsid w:val="00552415"/>
    <w:rsid w:val="00553059"/>
    <w:rsid w:val="0055465D"/>
    <w:rsid w:val="00554ADB"/>
    <w:rsid w:val="00554E64"/>
    <w:rsid w:val="00555172"/>
    <w:rsid w:val="00555588"/>
    <w:rsid w:val="005559B4"/>
    <w:rsid w:val="00556F6D"/>
    <w:rsid w:val="00560C46"/>
    <w:rsid w:val="0056180D"/>
    <w:rsid w:val="0056273F"/>
    <w:rsid w:val="0056292E"/>
    <w:rsid w:val="00563EE2"/>
    <w:rsid w:val="0056464C"/>
    <w:rsid w:val="00564856"/>
    <w:rsid w:val="00564984"/>
    <w:rsid w:val="00565384"/>
    <w:rsid w:val="00565A74"/>
    <w:rsid w:val="00565D94"/>
    <w:rsid w:val="0056626F"/>
    <w:rsid w:val="005664ED"/>
    <w:rsid w:val="00566DD4"/>
    <w:rsid w:val="00567A04"/>
    <w:rsid w:val="00567B1A"/>
    <w:rsid w:val="00567DE2"/>
    <w:rsid w:val="005704D4"/>
    <w:rsid w:val="00571469"/>
    <w:rsid w:val="00572120"/>
    <w:rsid w:val="005737F1"/>
    <w:rsid w:val="0057383A"/>
    <w:rsid w:val="00573C2F"/>
    <w:rsid w:val="005743DD"/>
    <w:rsid w:val="00575630"/>
    <w:rsid w:val="00575B81"/>
    <w:rsid w:val="00576B18"/>
    <w:rsid w:val="00576CE2"/>
    <w:rsid w:val="00577ED1"/>
    <w:rsid w:val="00580B56"/>
    <w:rsid w:val="00580D9F"/>
    <w:rsid w:val="00580DA4"/>
    <w:rsid w:val="00580E1B"/>
    <w:rsid w:val="00580F75"/>
    <w:rsid w:val="0058141C"/>
    <w:rsid w:val="00582E74"/>
    <w:rsid w:val="005856CA"/>
    <w:rsid w:val="00586678"/>
    <w:rsid w:val="0059029B"/>
    <w:rsid w:val="0059047B"/>
    <w:rsid w:val="005953B1"/>
    <w:rsid w:val="00595D33"/>
    <w:rsid w:val="00595F19"/>
    <w:rsid w:val="00596F2C"/>
    <w:rsid w:val="005A13F0"/>
    <w:rsid w:val="005A1590"/>
    <w:rsid w:val="005A1A99"/>
    <w:rsid w:val="005A1DDC"/>
    <w:rsid w:val="005A4D96"/>
    <w:rsid w:val="005A4E42"/>
    <w:rsid w:val="005B0B62"/>
    <w:rsid w:val="005B107E"/>
    <w:rsid w:val="005B235D"/>
    <w:rsid w:val="005B284A"/>
    <w:rsid w:val="005B285A"/>
    <w:rsid w:val="005B2E53"/>
    <w:rsid w:val="005B3666"/>
    <w:rsid w:val="005B483A"/>
    <w:rsid w:val="005B4E35"/>
    <w:rsid w:val="005B55F3"/>
    <w:rsid w:val="005B59DB"/>
    <w:rsid w:val="005B5ACF"/>
    <w:rsid w:val="005B67E3"/>
    <w:rsid w:val="005B6823"/>
    <w:rsid w:val="005B693F"/>
    <w:rsid w:val="005C0576"/>
    <w:rsid w:val="005C0835"/>
    <w:rsid w:val="005C0F83"/>
    <w:rsid w:val="005C172E"/>
    <w:rsid w:val="005C1BE6"/>
    <w:rsid w:val="005C246C"/>
    <w:rsid w:val="005C2FBE"/>
    <w:rsid w:val="005C3F99"/>
    <w:rsid w:val="005C4839"/>
    <w:rsid w:val="005C5BBC"/>
    <w:rsid w:val="005C5E99"/>
    <w:rsid w:val="005C70BA"/>
    <w:rsid w:val="005C7902"/>
    <w:rsid w:val="005D0634"/>
    <w:rsid w:val="005D12B9"/>
    <w:rsid w:val="005D1CD5"/>
    <w:rsid w:val="005D23A7"/>
    <w:rsid w:val="005D2C80"/>
    <w:rsid w:val="005D35EB"/>
    <w:rsid w:val="005D38DE"/>
    <w:rsid w:val="005D3C9D"/>
    <w:rsid w:val="005D457C"/>
    <w:rsid w:val="005D5B93"/>
    <w:rsid w:val="005D6354"/>
    <w:rsid w:val="005D6449"/>
    <w:rsid w:val="005D6515"/>
    <w:rsid w:val="005D69D7"/>
    <w:rsid w:val="005D6DB9"/>
    <w:rsid w:val="005D6FA5"/>
    <w:rsid w:val="005D7F8E"/>
    <w:rsid w:val="005E06A5"/>
    <w:rsid w:val="005E094F"/>
    <w:rsid w:val="005E0A96"/>
    <w:rsid w:val="005E0BFD"/>
    <w:rsid w:val="005E1E8A"/>
    <w:rsid w:val="005E3515"/>
    <w:rsid w:val="005E4E7A"/>
    <w:rsid w:val="005E654C"/>
    <w:rsid w:val="005E702B"/>
    <w:rsid w:val="005E70A7"/>
    <w:rsid w:val="005E74D4"/>
    <w:rsid w:val="005E7684"/>
    <w:rsid w:val="005F004B"/>
    <w:rsid w:val="005F08CC"/>
    <w:rsid w:val="005F109C"/>
    <w:rsid w:val="005F1ECA"/>
    <w:rsid w:val="005F5209"/>
    <w:rsid w:val="005F5703"/>
    <w:rsid w:val="005F5DBD"/>
    <w:rsid w:val="005F7650"/>
    <w:rsid w:val="005F785D"/>
    <w:rsid w:val="0060007C"/>
    <w:rsid w:val="00600142"/>
    <w:rsid w:val="00600DC6"/>
    <w:rsid w:val="00601382"/>
    <w:rsid w:val="00601412"/>
    <w:rsid w:val="006023DE"/>
    <w:rsid w:val="00602BC3"/>
    <w:rsid w:val="00602FDE"/>
    <w:rsid w:val="00603C4B"/>
    <w:rsid w:val="006041D1"/>
    <w:rsid w:val="006044B9"/>
    <w:rsid w:val="00604D33"/>
    <w:rsid w:val="00604D8B"/>
    <w:rsid w:val="00605071"/>
    <w:rsid w:val="00605906"/>
    <w:rsid w:val="006071AA"/>
    <w:rsid w:val="006073E7"/>
    <w:rsid w:val="006075E8"/>
    <w:rsid w:val="00607747"/>
    <w:rsid w:val="00607980"/>
    <w:rsid w:val="00610DDD"/>
    <w:rsid w:val="006112C1"/>
    <w:rsid w:val="00611899"/>
    <w:rsid w:val="0061299F"/>
    <w:rsid w:val="006136E7"/>
    <w:rsid w:val="00615F82"/>
    <w:rsid w:val="00616AA6"/>
    <w:rsid w:val="00617729"/>
    <w:rsid w:val="00620623"/>
    <w:rsid w:val="00620E57"/>
    <w:rsid w:val="00621651"/>
    <w:rsid w:val="006226EA"/>
    <w:rsid w:val="0062301F"/>
    <w:rsid w:val="00623484"/>
    <w:rsid w:val="00625229"/>
    <w:rsid w:val="0062528D"/>
    <w:rsid w:val="00626370"/>
    <w:rsid w:val="00627DB9"/>
    <w:rsid w:val="00630038"/>
    <w:rsid w:val="006301BA"/>
    <w:rsid w:val="006309C1"/>
    <w:rsid w:val="006312DD"/>
    <w:rsid w:val="00631A9F"/>
    <w:rsid w:val="00632AF3"/>
    <w:rsid w:val="00633943"/>
    <w:rsid w:val="006347B5"/>
    <w:rsid w:val="00635FD5"/>
    <w:rsid w:val="00637E35"/>
    <w:rsid w:val="00641975"/>
    <w:rsid w:val="00641DDF"/>
    <w:rsid w:val="00642244"/>
    <w:rsid w:val="00642716"/>
    <w:rsid w:val="00642868"/>
    <w:rsid w:val="00642B15"/>
    <w:rsid w:val="00642FD7"/>
    <w:rsid w:val="00643C3A"/>
    <w:rsid w:val="00643E24"/>
    <w:rsid w:val="006442DD"/>
    <w:rsid w:val="0064499E"/>
    <w:rsid w:val="006450B7"/>
    <w:rsid w:val="00645979"/>
    <w:rsid w:val="0064614D"/>
    <w:rsid w:val="006467F4"/>
    <w:rsid w:val="00647C21"/>
    <w:rsid w:val="00647E09"/>
    <w:rsid w:val="006505FB"/>
    <w:rsid w:val="00650A94"/>
    <w:rsid w:val="00650DA8"/>
    <w:rsid w:val="00651F8D"/>
    <w:rsid w:val="00652787"/>
    <w:rsid w:val="00654739"/>
    <w:rsid w:val="006549F9"/>
    <w:rsid w:val="00654AE3"/>
    <w:rsid w:val="00654BBC"/>
    <w:rsid w:val="00654DB0"/>
    <w:rsid w:val="0065572C"/>
    <w:rsid w:val="006557A0"/>
    <w:rsid w:val="006560E3"/>
    <w:rsid w:val="00656433"/>
    <w:rsid w:val="0065647A"/>
    <w:rsid w:val="00656CD7"/>
    <w:rsid w:val="006574A7"/>
    <w:rsid w:val="00657574"/>
    <w:rsid w:val="00657593"/>
    <w:rsid w:val="00657B98"/>
    <w:rsid w:val="006611F1"/>
    <w:rsid w:val="00661376"/>
    <w:rsid w:val="00661D21"/>
    <w:rsid w:val="006623F5"/>
    <w:rsid w:val="00662D17"/>
    <w:rsid w:val="00663758"/>
    <w:rsid w:val="00663C66"/>
    <w:rsid w:val="00663C7B"/>
    <w:rsid w:val="00665D10"/>
    <w:rsid w:val="006665E7"/>
    <w:rsid w:val="00666A57"/>
    <w:rsid w:val="00666E31"/>
    <w:rsid w:val="0066779E"/>
    <w:rsid w:val="00667DDD"/>
    <w:rsid w:val="006706CA"/>
    <w:rsid w:val="00670FFA"/>
    <w:rsid w:val="006710FA"/>
    <w:rsid w:val="00671350"/>
    <w:rsid w:val="00671A92"/>
    <w:rsid w:val="00672618"/>
    <w:rsid w:val="006729C9"/>
    <w:rsid w:val="0067393E"/>
    <w:rsid w:val="00674C29"/>
    <w:rsid w:val="00674F31"/>
    <w:rsid w:val="0067590F"/>
    <w:rsid w:val="00676A1A"/>
    <w:rsid w:val="006771E9"/>
    <w:rsid w:val="00677E0A"/>
    <w:rsid w:val="00677FF3"/>
    <w:rsid w:val="00680C7E"/>
    <w:rsid w:val="006825B3"/>
    <w:rsid w:val="00682F6A"/>
    <w:rsid w:val="00683B3D"/>
    <w:rsid w:val="00683B7B"/>
    <w:rsid w:val="006852B9"/>
    <w:rsid w:val="006854B4"/>
    <w:rsid w:val="006857B4"/>
    <w:rsid w:val="00685ECC"/>
    <w:rsid w:val="006868AB"/>
    <w:rsid w:val="006868E4"/>
    <w:rsid w:val="00686F16"/>
    <w:rsid w:val="00687062"/>
    <w:rsid w:val="00687C6B"/>
    <w:rsid w:val="00692D83"/>
    <w:rsid w:val="00692E3B"/>
    <w:rsid w:val="00693614"/>
    <w:rsid w:val="0069430C"/>
    <w:rsid w:val="006943C3"/>
    <w:rsid w:val="00694FAB"/>
    <w:rsid w:val="006951B9"/>
    <w:rsid w:val="00695531"/>
    <w:rsid w:val="006966B4"/>
    <w:rsid w:val="00696E41"/>
    <w:rsid w:val="00696E83"/>
    <w:rsid w:val="006973C0"/>
    <w:rsid w:val="0069756C"/>
    <w:rsid w:val="006A03ED"/>
    <w:rsid w:val="006A1020"/>
    <w:rsid w:val="006A1516"/>
    <w:rsid w:val="006A2663"/>
    <w:rsid w:val="006A2F3D"/>
    <w:rsid w:val="006A45B8"/>
    <w:rsid w:val="006A4F06"/>
    <w:rsid w:val="006A5096"/>
    <w:rsid w:val="006A59B7"/>
    <w:rsid w:val="006B0DE4"/>
    <w:rsid w:val="006B1659"/>
    <w:rsid w:val="006B16E2"/>
    <w:rsid w:val="006B1AB7"/>
    <w:rsid w:val="006B2D2F"/>
    <w:rsid w:val="006B2F96"/>
    <w:rsid w:val="006B36A0"/>
    <w:rsid w:val="006B4587"/>
    <w:rsid w:val="006B4BD1"/>
    <w:rsid w:val="006B6243"/>
    <w:rsid w:val="006B7D29"/>
    <w:rsid w:val="006B7E8A"/>
    <w:rsid w:val="006C0972"/>
    <w:rsid w:val="006C0A90"/>
    <w:rsid w:val="006C0DBE"/>
    <w:rsid w:val="006C32AD"/>
    <w:rsid w:val="006C5096"/>
    <w:rsid w:val="006D03AE"/>
    <w:rsid w:val="006D16A9"/>
    <w:rsid w:val="006D1DD0"/>
    <w:rsid w:val="006D3BDC"/>
    <w:rsid w:val="006D46B5"/>
    <w:rsid w:val="006D48C9"/>
    <w:rsid w:val="006D63E5"/>
    <w:rsid w:val="006D6DCD"/>
    <w:rsid w:val="006D6E95"/>
    <w:rsid w:val="006D7744"/>
    <w:rsid w:val="006E0805"/>
    <w:rsid w:val="006E1523"/>
    <w:rsid w:val="006E2599"/>
    <w:rsid w:val="006E30B9"/>
    <w:rsid w:val="006E3855"/>
    <w:rsid w:val="006E3C07"/>
    <w:rsid w:val="006E3DB6"/>
    <w:rsid w:val="006E4C6A"/>
    <w:rsid w:val="006E61B4"/>
    <w:rsid w:val="006E68CE"/>
    <w:rsid w:val="006E692A"/>
    <w:rsid w:val="006E751C"/>
    <w:rsid w:val="006E75CD"/>
    <w:rsid w:val="006F043E"/>
    <w:rsid w:val="006F059F"/>
    <w:rsid w:val="006F0BC0"/>
    <w:rsid w:val="006F16D0"/>
    <w:rsid w:val="006F352B"/>
    <w:rsid w:val="006F3B27"/>
    <w:rsid w:val="006F58ED"/>
    <w:rsid w:val="006F5E1C"/>
    <w:rsid w:val="006F76EB"/>
    <w:rsid w:val="006F79EE"/>
    <w:rsid w:val="00700343"/>
    <w:rsid w:val="007009F7"/>
    <w:rsid w:val="007018A5"/>
    <w:rsid w:val="00702019"/>
    <w:rsid w:val="00705E9D"/>
    <w:rsid w:val="00707EBF"/>
    <w:rsid w:val="00710A03"/>
    <w:rsid w:val="00712EB0"/>
    <w:rsid w:val="00712FAD"/>
    <w:rsid w:val="00714C5B"/>
    <w:rsid w:val="00714EF5"/>
    <w:rsid w:val="007151C6"/>
    <w:rsid w:val="00715312"/>
    <w:rsid w:val="00715EF3"/>
    <w:rsid w:val="00715FA1"/>
    <w:rsid w:val="00716CFA"/>
    <w:rsid w:val="007177AE"/>
    <w:rsid w:val="00717849"/>
    <w:rsid w:val="00720C19"/>
    <w:rsid w:val="00720C3D"/>
    <w:rsid w:val="00721082"/>
    <w:rsid w:val="007214EA"/>
    <w:rsid w:val="00721BA8"/>
    <w:rsid w:val="007221E9"/>
    <w:rsid w:val="00722586"/>
    <w:rsid w:val="00722B7F"/>
    <w:rsid w:val="00722DF9"/>
    <w:rsid w:val="0072345E"/>
    <w:rsid w:val="00723E3E"/>
    <w:rsid w:val="00723EEC"/>
    <w:rsid w:val="00724810"/>
    <w:rsid w:val="00724C66"/>
    <w:rsid w:val="00727866"/>
    <w:rsid w:val="007278AC"/>
    <w:rsid w:val="00727A12"/>
    <w:rsid w:val="00730B73"/>
    <w:rsid w:val="0073115E"/>
    <w:rsid w:val="007318C8"/>
    <w:rsid w:val="0073262B"/>
    <w:rsid w:val="007330B8"/>
    <w:rsid w:val="007345E3"/>
    <w:rsid w:val="00734DFD"/>
    <w:rsid w:val="007359A9"/>
    <w:rsid w:val="00735EEE"/>
    <w:rsid w:val="007362E6"/>
    <w:rsid w:val="007363DA"/>
    <w:rsid w:val="00737086"/>
    <w:rsid w:val="007412BB"/>
    <w:rsid w:val="007416BC"/>
    <w:rsid w:val="00741CCB"/>
    <w:rsid w:val="0074267E"/>
    <w:rsid w:val="00742B02"/>
    <w:rsid w:val="00742CF4"/>
    <w:rsid w:val="007437B6"/>
    <w:rsid w:val="00743BDF"/>
    <w:rsid w:val="00743C52"/>
    <w:rsid w:val="00745297"/>
    <w:rsid w:val="00746550"/>
    <w:rsid w:val="007501BB"/>
    <w:rsid w:val="0075103E"/>
    <w:rsid w:val="0075167C"/>
    <w:rsid w:val="0075395D"/>
    <w:rsid w:val="00753C2E"/>
    <w:rsid w:val="00753D5C"/>
    <w:rsid w:val="00753E48"/>
    <w:rsid w:val="007541AB"/>
    <w:rsid w:val="00754899"/>
    <w:rsid w:val="00756328"/>
    <w:rsid w:val="00756F28"/>
    <w:rsid w:val="007577CF"/>
    <w:rsid w:val="007579D6"/>
    <w:rsid w:val="007605FA"/>
    <w:rsid w:val="00760737"/>
    <w:rsid w:val="00760E01"/>
    <w:rsid w:val="00761218"/>
    <w:rsid w:val="007614E6"/>
    <w:rsid w:val="00761B0A"/>
    <w:rsid w:val="007621D7"/>
    <w:rsid w:val="007623CB"/>
    <w:rsid w:val="00764664"/>
    <w:rsid w:val="00765D33"/>
    <w:rsid w:val="007667FE"/>
    <w:rsid w:val="00766C01"/>
    <w:rsid w:val="00767646"/>
    <w:rsid w:val="00767CBC"/>
    <w:rsid w:val="00767D3B"/>
    <w:rsid w:val="00767DCF"/>
    <w:rsid w:val="00770634"/>
    <w:rsid w:val="00771EB0"/>
    <w:rsid w:val="007729D2"/>
    <w:rsid w:val="00772CAA"/>
    <w:rsid w:val="007737D3"/>
    <w:rsid w:val="007742C3"/>
    <w:rsid w:val="0077457C"/>
    <w:rsid w:val="0077562D"/>
    <w:rsid w:val="00775950"/>
    <w:rsid w:val="00776291"/>
    <w:rsid w:val="007764B1"/>
    <w:rsid w:val="00777111"/>
    <w:rsid w:val="007776D9"/>
    <w:rsid w:val="007814AE"/>
    <w:rsid w:val="00782C40"/>
    <w:rsid w:val="0078378B"/>
    <w:rsid w:val="00783D3E"/>
    <w:rsid w:val="00785970"/>
    <w:rsid w:val="00785A60"/>
    <w:rsid w:val="00785C87"/>
    <w:rsid w:val="00785ECB"/>
    <w:rsid w:val="00786F25"/>
    <w:rsid w:val="0078780E"/>
    <w:rsid w:val="0078785C"/>
    <w:rsid w:val="00790418"/>
    <w:rsid w:val="0079095C"/>
    <w:rsid w:val="00790C35"/>
    <w:rsid w:val="00791D6E"/>
    <w:rsid w:val="00792E82"/>
    <w:rsid w:val="007936D9"/>
    <w:rsid w:val="00794ADF"/>
    <w:rsid w:val="00795026"/>
    <w:rsid w:val="007961A9"/>
    <w:rsid w:val="0079641A"/>
    <w:rsid w:val="007968E7"/>
    <w:rsid w:val="00796C84"/>
    <w:rsid w:val="007A04FA"/>
    <w:rsid w:val="007A099D"/>
    <w:rsid w:val="007A1B02"/>
    <w:rsid w:val="007A2C54"/>
    <w:rsid w:val="007A3B12"/>
    <w:rsid w:val="007A4500"/>
    <w:rsid w:val="007A49E7"/>
    <w:rsid w:val="007A516E"/>
    <w:rsid w:val="007A5AF3"/>
    <w:rsid w:val="007A68AB"/>
    <w:rsid w:val="007A6B4C"/>
    <w:rsid w:val="007A76F8"/>
    <w:rsid w:val="007A7947"/>
    <w:rsid w:val="007A7AA7"/>
    <w:rsid w:val="007B05D1"/>
    <w:rsid w:val="007B1C6E"/>
    <w:rsid w:val="007B29F5"/>
    <w:rsid w:val="007B3DC0"/>
    <w:rsid w:val="007B3E14"/>
    <w:rsid w:val="007B4F8E"/>
    <w:rsid w:val="007B551D"/>
    <w:rsid w:val="007B5573"/>
    <w:rsid w:val="007B5981"/>
    <w:rsid w:val="007B7474"/>
    <w:rsid w:val="007B7517"/>
    <w:rsid w:val="007C1093"/>
    <w:rsid w:val="007C1E10"/>
    <w:rsid w:val="007C2586"/>
    <w:rsid w:val="007C3C59"/>
    <w:rsid w:val="007C4212"/>
    <w:rsid w:val="007C4D53"/>
    <w:rsid w:val="007C617A"/>
    <w:rsid w:val="007C6A38"/>
    <w:rsid w:val="007C75C0"/>
    <w:rsid w:val="007D1B7B"/>
    <w:rsid w:val="007D1DBF"/>
    <w:rsid w:val="007D25D5"/>
    <w:rsid w:val="007D42DA"/>
    <w:rsid w:val="007D4AF1"/>
    <w:rsid w:val="007D4DAF"/>
    <w:rsid w:val="007D538F"/>
    <w:rsid w:val="007D69AC"/>
    <w:rsid w:val="007D6D33"/>
    <w:rsid w:val="007D7060"/>
    <w:rsid w:val="007D7604"/>
    <w:rsid w:val="007D7629"/>
    <w:rsid w:val="007E107C"/>
    <w:rsid w:val="007E14E6"/>
    <w:rsid w:val="007E1A9C"/>
    <w:rsid w:val="007E2533"/>
    <w:rsid w:val="007E2669"/>
    <w:rsid w:val="007E415C"/>
    <w:rsid w:val="007E480D"/>
    <w:rsid w:val="007E4CC2"/>
    <w:rsid w:val="007E5000"/>
    <w:rsid w:val="007E5F05"/>
    <w:rsid w:val="007E7DB4"/>
    <w:rsid w:val="007F0216"/>
    <w:rsid w:val="007F126B"/>
    <w:rsid w:val="007F188E"/>
    <w:rsid w:val="007F23C7"/>
    <w:rsid w:val="007F2D1C"/>
    <w:rsid w:val="007F33F8"/>
    <w:rsid w:val="007F3AA1"/>
    <w:rsid w:val="007F3CC3"/>
    <w:rsid w:val="007F4E5E"/>
    <w:rsid w:val="007F5277"/>
    <w:rsid w:val="007F56C7"/>
    <w:rsid w:val="007F6054"/>
    <w:rsid w:val="007F754A"/>
    <w:rsid w:val="008000AD"/>
    <w:rsid w:val="00800E74"/>
    <w:rsid w:val="00802570"/>
    <w:rsid w:val="0080296F"/>
    <w:rsid w:val="008029C8"/>
    <w:rsid w:val="008033EB"/>
    <w:rsid w:val="00803646"/>
    <w:rsid w:val="008037C0"/>
    <w:rsid w:val="008044B7"/>
    <w:rsid w:val="00805675"/>
    <w:rsid w:val="0080609B"/>
    <w:rsid w:val="00806E6C"/>
    <w:rsid w:val="008074C4"/>
    <w:rsid w:val="00813148"/>
    <w:rsid w:val="008133FC"/>
    <w:rsid w:val="008153B5"/>
    <w:rsid w:val="008162CA"/>
    <w:rsid w:val="00817DFF"/>
    <w:rsid w:val="00820646"/>
    <w:rsid w:val="00823070"/>
    <w:rsid w:val="00823705"/>
    <w:rsid w:val="0082392E"/>
    <w:rsid w:val="00824D2D"/>
    <w:rsid w:val="00825024"/>
    <w:rsid w:val="008256B6"/>
    <w:rsid w:val="008261FA"/>
    <w:rsid w:val="00826B53"/>
    <w:rsid w:val="00827489"/>
    <w:rsid w:val="0082783D"/>
    <w:rsid w:val="00827B5D"/>
    <w:rsid w:val="00827D4F"/>
    <w:rsid w:val="00830CD8"/>
    <w:rsid w:val="00830E10"/>
    <w:rsid w:val="00830F87"/>
    <w:rsid w:val="00831A03"/>
    <w:rsid w:val="00831DA4"/>
    <w:rsid w:val="008329F5"/>
    <w:rsid w:val="00832A16"/>
    <w:rsid w:val="00834237"/>
    <w:rsid w:val="008342CB"/>
    <w:rsid w:val="0083594A"/>
    <w:rsid w:val="00835C58"/>
    <w:rsid w:val="008366EB"/>
    <w:rsid w:val="00836E9C"/>
    <w:rsid w:val="008379EC"/>
    <w:rsid w:val="00837A93"/>
    <w:rsid w:val="00840038"/>
    <w:rsid w:val="00840220"/>
    <w:rsid w:val="00841700"/>
    <w:rsid w:val="0084197D"/>
    <w:rsid w:val="00842754"/>
    <w:rsid w:val="008430A9"/>
    <w:rsid w:val="00844113"/>
    <w:rsid w:val="0084426C"/>
    <w:rsid w:val="0084469F"/>
    <w:rsid w:val="008457F6"/>
    <w:rsid w:val="008460F1"/>
    <w:rsid w:val="00846431"/>
    <w:rsid w:val="00846B57"/>
    <w:rsid w:val="0084723C"/>
    <w:rsid w:val="00847422"/>
    <w:rsid w:val="00847572"/>
    <w:rsid w:val="00847DF9"/>
    <w:rsid w:val="0085107D"/>
    <w:rsid w:val="00851624"/>
    <w:rsid w:val="00851EA1"/>
    <w:rsid w:val="008522DD"/>
    <w:rsid w:val="00852592"/>
    <w:rsid w:val="00852919"/>
    <w:rsid w:val="00852BD9"/>
    <w:rsid w:val="0085370A"/>
    <w:rsid w:val="00853B5F"/>
    <w:rsid w:val="00853DD6"/>
    <w:rsid w:val="00853DFD"/>
    <w:rsid w:val="008556B4"/>
    <w:rsid w:val="00855B0C"/>
    <w:rsid w:val="00855B76"/>
    <w:rsid w:val="00856194"/>
    <w:rsid w:val="00856575"/>
    <w:rsid w:val="0085670A"/>
    <w:rsid w:val="00856BBF"/>
    <w:rsid w:val="008571F4"/>
    <w:rsid w:val="008606AD"/>
    <w:rsid w:val="008606C8"/>
    <w:rsid w:val="00861C7E"/>
    <w:rsid w:val="00862AF3"/>
    <w:rsid w:val="00862C0B"/>
    <w:rsid w:val="00863421"/>
    <w:rsid w:val="008655E3"/>
    <w:rsid w:val="0086593B"/>
    <w:rsid w:val="0086642C"/>
    <w:rsid w:val="00866C29"/>
    <w:rsid w:val="00866C74"/>
    <w:rsid w:val="008673C2"/>
    <w:rsid w:val="008701BB"/>
    <w:rsid w:val="00871AF3"/>
    <w:rsid w:val="0087209D"/>
    <w:rsid w:val="00873D07"/>
    <w:rsid w:val="0087466F"/>
    <w:rsid w:val="00874D11"/>
    <w:rsid w:val="00875289"/>
    <w:rsid w:val="008758AA"/>
    <w:rsid w:val="00875E63"/>
    <w:rsid w:val="00875EF0"/>
    <w:rsid w:val="00880089"/>
    <w:rsid w:val="0088058E"/>
    <w:rsid w:val="0088090D"/>
    <w:rsid w:val="00881268"/>
    <w:rsid w:val="00882DCE"/>
    <w:rsid w:val="00882F32"/>
    <w:rsid w:val="00883FB0"/>
    <w:rsid w:val="0088428B"/>
    <w:rsid w:val="00884910"/>
    <w:rsid w:val="00885862"/>
    <w:rsid w:val="00885A34"/>
    <w:rsid w:val="00886754"/>
    <w:rsid w:val="00887095"/>
    <w:rsid w:val="0088774A"/>
    <w:rsid w:val="00887E29"/>
    <w:rsid w:val="0089024E"/>
    <w:rsid w:val="008907E0"/>
    <w:rsid w:val="008908DF"/>
    <w:rsid w:val="008910B0"/>
    <w:rsid w:val="00891E24"/>
    <w:rsid w:val="00892A47"/>
    <w:rsid w:val="008934C4"/>
    <w:rsid w:val="00893646"/>
    <w:rsid w:val="00895B06"/>
    <w:rsid w:val="00895D7D"/>
    <w:rsid w:val="008967E9"/>
    <w:rsid w:val="00896858"/>
    <w:rsid w:val="00896FFE"/>
    <w:rsid w:val="008A118B"/>
    <w:rsid w:val="008A15E2"/>
    <w:rsid w:val="008A2448"/>
    <w:rsid w:val="008A37B4"/>
    <w:rsid w:val="008A43C1"/>
    <w:rsid w:val="008A4929"/>
    <w:rsid w:val="008A4C2B"/>
    <w:rsid w:val="008A6AB2"/>
    <w:rsid w:val="008A73F4"/>
    <w:rsid w:val="008A7DDE"/>
    <w:rsid w:val="008A7EE5"/>
    <w:rsid w:val="008B068F"/>
    <w:rsid w:val="008B1DD2"/>
    <w:rsid w:val="008B26E8"/>
    <w:rsid w:val="008B2B5B"/>
    <w:rsid w:val="008B3777"/>
    <w:rsid w:val="008B3C99"/>
    <w:rsid w:val="008B3D80"/>
    <w:rsid w:val="008B418C"/>
    <w:rsid w:val="008B4F6E"/>
    <w:rsid w:val="008B5F38"/>
    <w:rsid w:val="008B68FB"/>
    <w:rsid w:val="008B69B9"/>
    <w:rsid w:val="008B6BC8"/>
    <w:rsid w:val="008B76EB"/>
    <w:rsid w:val="008C098D"/>
    <w:rsid w:val="008C09CD"/>
    <w:rsid w:val="008C15FF"/>
    <w:rsid w:val="008C2080"/>
    <w:rsid w:val="008C3436"/>
    <w:rsid w:val="008C3D3A"/>
    <w:rsid w:val="008C4986"/>
    <w:rsid w:val="008C5557"/>
    <w:rsid w:val="008C584F"/>
    <w:rsid w:val="008C5904"/>
    <w:rsid w:val="008D01D0"/>
    <w:rsid w:val="008D097E"/>
    <w:rsid w:val="008D0E71"/>
    <w:rsid w:val="008D1152"/>
    <w:rsid w:val="008D12C1"/>
    <w:rsid w:val="008D2CC3"/>
    <w:rsid w:val="008D2F0C"/>
    <w:rsid w:val="008D72F8"/>
    <w:rsid w:val="008D7688"/>
    <w:rsid w:val="008E06A4"/>
    <w:rsid w:val="008E07BE"/>
    <w:rsid w:val="008E14A4"/>
    <w:rsid w:val="008E185D"/>
    <w:rsid w:val="008E2B54"/>
    <w:rsid w:val="008E44A7"/>
    <w:rsid w:val="008E5B7A"/>
    <w:rsid w:val="008E5EFC"/>
    <w:rsid w:val="008E5FD9"/>
    <w:rsid w:val="008E66A1"/>
    <w:rsid w:val="008F0176"/>
    <w:rsid w:val="008F106F"/>
    <w:rsid w:val="008F14A6"/>
    <w:rsid w:val="008F17B1"/>
    <w:rsid w:val="008F1E36"/>
    <w:rsid w:val="008F3298"/>
    <w:rsid w:val="008F3599"/>
    <w:rsid w:val="008F4FFC"/>
    <w:rsid w:val="008F58A6"/>
    <w:rsid w:val="008F6393"/>
    <w:rsid w:val="008F7359"/>
    <w:rsid w:val="008F7670"/>
    <w:rsid w:val="008F797B"/>
    <w:rsid w:val="00900178"/>
    <w:rsid w:val="009013BA"/>
    <w:rsid w:val="0090148B"/>
    <w:rsid w:val="00901E12"/>
    <w:rsid w:val="009020E2"/>
    <w:rsid w:val="009020F5"/>
    <w:rsid w:val="009021F1"/>
    <w:rsid w:val="0090262D"/>
    <w:rsid w:val="00903235"/>
    <w:rsid w:val="00903E15"/>
    <w:rsid w:val="009042B0"/>
    <w:rsid w:val="0090445F"/>
    <w:rsid w:val="00905224"/>
    <w:rsid w:val="009058A1"/>
    <w:rsid w:val="00906BFD"/>
    <w:rsid w:val="009074E6"/>
    <w:rsid w:val="00907789"/>
    <w:rsid w:val="009078F7"/>
    <w:rsid w:val="009079FE"/>
    <w:rsid w:val="009106BE"/>
    <w:rsid w:val="00911CCC"/>
    <w:rsid w:val="00912411"/>
    <w:rsid w:val="00912D77"/>
    <w:rsid w:val="009139C4"/>
    <w:rsid w:val="00914B9B"/>
    <w:rsid w:val="00914ECE"/>
    <w:rsid w:val="00914EF5"/>
    <w:rsid w:val="0091523D"/>
    <w:rsid w:val="009159A6"/>
    <w:rsid w:val="00915B43"/>
    <w:rsid w:val="0091614B"/>
    <w:rsid w:val="00917363"/>
    <w:rsid w:val="00917BB8"/>
    <w:rsid w:val="00917CCB"/>
    <w:rsid w:val="009201B3"/>
    <w:rsid w:val="009201C2"/>
    <w:rsid w:val="00921828"/>
    <w:rsid w:val="009233BB"/>
    <w:rsid w:val="0092345F"/>
    <w:rsid w:val="00925E0D"/>
    <w:rsid w:val="00926363"/>
    <w:rsid w:val="0092735E"/>
    <w:rsid w:val="00930134"/>
    <w:rsid w:val="00930776"/>
    <w:rsid w:val="009324BB"/>
    <w:rsid w:val="00933004"/>
    <w:rsid w:val="009336B2"/>
    <w:rsid w:val="009337FF"/>
    <w:rsid w:val="0093496F"/>
    <w:rsid w:val="00935673"/>
    <w:rsid w:val="00935A6C"/>
    <w:rsid w:val="00935E20"/>
    <w:rsid w:val="0093790C"/>
    <w:rsid w:val="00937F11"/>
    <w:rsid w:val="00937F9B"/>
    <w:rsid w:val="00941967"/>
    <w:rsid w:val="00941AE7"/>
    <w:rsid w:val="00941FC6"/>
    <w:rsid w:val="009421D2"/>
    <w:rsid w:val="009423E4"/>
    <w:rsid w:val="00943319"/>
    <w:rsid w:val="00943745"/>
    <w:rsid w:val="00943920"/>
    <w:rsid w:val="009439A8"/>
    <w:rsid w:val="009468E8"/>
    <w:rsid w:val="00946EF2"/>
    <w:rsid w:val="00947A12"/>
    <w:rsid w:val="00950E4D"/>
    <w:rsid w:val="00951B1E"/>
    <w:rsid w:val="00951EF8"/>
    <w:rsid w:val="0095266C"/>
    <w:rsid w:val="00952AED"/>
    <w:rsid w:val="00953425"/>
    <w:rsid w:val="00954560"/>
    <w:rsid w:val="00954964"/>
    <w:rsid w:val="00954B1D"/>
    <w:rsid w:val="00954C8F"/>
    <w:rsid w:val="00954E72"/>
    <w:rsid w:val="00955069"/>
    <w:rsid w:val="00955075"/>
    <w:rsid w:val="009558E4"/>
    <w:rsid w:val="00956BB5"/>
    <w:rsid w:val="00956E32"/>
    <w:rsid w:val="00957700"/>
    <w:rsid w:val="00957CCE"/>
    <w:rsid w:val="0096037D"/>
    <w:rsid w:val="00960587"/>
    <w:rsid w:val="00961005"/>
    <w:rsid w:val="009611BF"/>
    <w:rsid w:val="00961971"/>
    <w:rsid w:val="00962952"/>
    <w:rsid w:val="00962DF7"/>
    <w:rsid w:val="00963A3B"/>
    <w:rsid w:val="00966043"/>
    <w:rsid w:val="00966F0B"/>
    <w:rsid w:val="00967109"/>
    <w:rsid w:val="0096739C"/>
    <w:rsid w:val="00967B54"/>
    <w:rsid w:val="00970623"/>
    <w:rsid w:val="009716B8"/>
    <w:rsid w:val="00972682"/>
    <w:rsid w:val="00972810"/>
    <w:rsid w:val="00972B59"/>
    <w:rsid w:val="0097315F"/>
    <w:rsid w:val="00974448"/>
    <w:rsid w:val="00977924"/>
    <w:rsid w:val="0098178B"/>
    <w:rsid w:val="009817FC"/>
    <w:rsid w:val="00981DE7"/>
    <w:rsid w:val="00981E29"/>
    <w:rsid w:val="00982948"/>
    <w:rsid w:val="00983B9A"/>
    <w:rsid w:val="00983D92"/>
    <w:rsid w:val="009851EE"/>
    <w:rsid w:val="00985F6B"/>
    <w:rsid w:val="0098669F"/>
    <w:rsid w:val="009902FD"/>
    <w:rsid w:val="00991682"/>
    <w:rsid w:val="00992D6C"/>
    <w:rsid w:val="009934DA"/>
    <w:rsid w:val="00993B23"/>
    <w:rsid w:val="00993B69"/>
    <w:rsid w:val="009942BC"/>
    <w:rsid w:val="0099469D"/>
    <w:rsid w:val="009950E0"/>
    <w:rsid w:val="00995DFB"/>
    <w:rsid w:val="009964CB"/>
    <w:rsid w:val="009967CD"/>
    <w:rsid w:val="009977FF"/>
    <w:rsid w:val="00997898"/>
    <w:rsid w:val="009A088B"/>
    <w:rsid w:val="009A0A4B"/>
    <w:rsid w:val="009A0F9A"/>
    <w:rsid w:val="009A13C5"/>
    <w:rsid w:val="009A1C7B"/>
    <w:rsid w:val="009A2DF5"/>
    <w:rsid w:val="009A3C7D"/>
    <w:rsid w:val="009A48AD"/>
    <w:rsid w:val="009A50E5"/>
    <w:rsid w:val="009A6079"/>
    <w:rsid w:val="009A657F"/>
    <w:rsid w:val="009A7221"/>
    <w:rsid w:val="009A77BC"/>
    <w:rsid w:val="009A7D73"/>
    <w:rsid w:val="009B012D"/>
    <w:rsid w:val="009B0B25"/>
    <w:rsid w:val="009B0BD4"/>
    <w:rsid w:val="009B41F1"/>
    <w:rsid w:val="009B42A6"/>
    <w:rsid w:val="009B499E"/>
    <w:rsid w:val="009B4E23"/>
    <w:rsid w:val="009B4E49"/>
    <w:rsid w:val="009B5F08"/>
    <w:rsid w:val="009B65AF"/>
    <w:rsid w:val="009B6A06"/>
    <w:rsid w:val="009B77D2"/>
    <w:rsid w:val="009B7A44"/>
    <w:rsid w:val="009C0BBA"/>
    <w:rsid w:val="009C10B5"/>
    <w:rsid w:val="009C2736"/>
    <w:rsid w:val="009C2853"/>
    <w:rsid w:val="009C42C6"/>
    <w:rsid w:val="009C4A5C"/>
    <w:rsid w:val="009C4AD1"/>
    <w:rsid w:val="009C50D5"/>
    <w:rsid w:val="009C5777"/>
    <w:rsid w:val="009C5A34"/>
    <w:rsid w:val="009C6910"/>
    <w:rsid w:val="009C77E8"/>
    <w:rsid w:val="009C7F75"/>
    <w:rsid w:val="009D057A"/>
    <w:rsid w:val="009D1343"/>
    <w:rsid w:val="009D1EF8"/>
    <w:rsid w:val="009D1F77"/>
    <w:rsid w:val="009D2120"/>
    <w:rsid w:val="009D21AE"/>
    <w:rsid w:val="009D41FA"/>
    <w:rsid w:val="009D4C21"/>
    <w:rsid w:val="009D4EFA"/>
    <w:rsid w:val="009D5D39"/>
    <w:rsid w:val="009D5E8E"/>
    <w:rsid w:val="009E0318"/>
    <w:rsid w:val="009E1420"/>
    <w:rsid w:val="009E17A5"/>
    <w:rsid w:val="009E31AD"/>
    <w:rsid w:val="009E4419"/>
    <w:rsid w:val="009E5258"/>
    <w:rsid w:val="009E5CF8"/>
    <w:rsid w:val="009E5FF7"/>
    <w:rsid w:val="009E6C0D"/>
    <w:rsid w:val="009E7B7B"/>
    <w:rsid w:val="009F0103"/>
    <w:rsid w:val="009F0D4C"/>
    <w:rsid w:val="009F131F"/>
    <w:rsid w:val="009F1968"/>
    <w:rsid w:val="009F1FAA"/>
    <w:rsid w:val="009F221A"/>
    <w:rsid w:val="009F3227"/>
    <w:rsid w:val="009F3917"/>
    <w:rsid w:val="009F409D"/>
    <w:rsid w:val="009F4B62"/>
    <w:rsid w:val="009F5FCC"/>
    <w:rsid w:val="009F6066"/>
    <w:rsid w:val="009F63FF"/>
    <w:rsid w:val="009F7070"/>
    <w:rsid w:val="009F7B4E"/>
    <w:rsid w:val="00A0092F"/>
    <w:rsid w:val="00A00B13"/>
    <w:rsid w:val="00A00D59"/>
    <w:rsid w:val="00A014A0"/>
    <w:rsid w:val="00A035A7"/>
    <w:rsid w:val="00A03DEF"/>
    <w:rsid w:val="00A03FF6"/>
    <w:rsid w:val="00A051B9"/>
    <w:rsid w:val="00A052EF"/>
    <w:rsid w:val="00A054EE"/>
    <w:rsid w:val="00A055C9"/>
    <w:rsid w:val="00A0564D"/>
    <w:rsid w:val="00A06910"/>
    <w:rsid w:val="00A0714C"/>
    <w:rsid w:val="00A07B5F"/>
    <w:rsid w:val="00A07BD9"/>
    <w:rsid w:val="00A07CEF"/>
    <w:rsid w:val="00A11A3D"/>
    <w:rsid w:val="00A12315"/>
    <w:rsid w:val="00A126C3"/>
    <w:rsid w:val="00A12901"/>
    <w:rsid w:val="00A12BB1"/>
    <w:rsid w:val="00A12DC7"/>
    <w:rsid w:val="00A12F0A"/>
    <w:rsid w:val="00A134E8"/>
    <w:rsid w:val="00A14169"/>
    <w:rsid w:val="00A16458"/>
    <w:rsid w:val="00A165BC"/>
    <w:rsid w:val="00A16C17"/>
    <w:rsid w:val="00A16C8C"/>
    <w:rsid w:val="00A16E43"/>
    <w:rsid w:val="00A2174E"/>
    <w:rsid w:val="00A2180B"/>
    <w:rsid w:val="00A22273"/>
    <w:rsid w:val="00A2267B"/>
    <w:rsid w:val="00A22906"/>
    <w:rsid w:val="00A22DBA"/>
    <w:rsid w:val="00A23C06"/>
    <w:rsid w:val="00A2582E"/>
    <w:rsid w:val="00A27D44"/>
    <w:rsid w:val="00A27F36"/>
    <w:rsid w:val="00A30AC7"/>
    <w:rsid w:val="00A30D51"/>
    <w:rsid w:val="00A311CC"/>
    <w:rsid w:val="00A327D6"/>
    <w:rsid w:val="00A32DA7"/>
    <w:rsid w:val="00A337BF"/>
    <w:rsid w:val="00A33AA2"/>
    <w:rsid w:val="00A359AB"/>
    <w:rsid w:val="00A35DFB"/>
    <w:rsid w:val="00A365DE"/>
    <w:rsid w:val="00A36E45"/>
    <w:rsid w:val="00A40478"/>
    <w:rsid w:val="00A40FA4"/>
    <w:rsid w:val="00A417D2"/>
    <w:rsid w:val="00A4236A"/>
    <w:rsid w:val="00A42528"/>
    <w:rsid w:val="00A42B61"/>
    <w:rsid w:val="00A42F8C"/>
    <w:rsid w:val="00A43DF9"/>
    <w:rsid w:val="00A4591E"/>
    <w:rsid w:val="00A45A05"/>
    <w:rsid w:val="00A45BB6"/>
    <w:rsid w:val="00A462D7"/>
    <w:rsid w:val="00A466E1"/>
    <w:rsid w:val="00A46DB3"/>
    <w:rsid w:val="00A473BF"/>
    <w:rsid w:val="00A50613"/>
    <w:rsid w:val="00A506AC"/>
    <w:rsid w:val="00A507A8"/>
    <w:rsid w:val="00A510E5"/>
    <w:rsid w:val="00A51BCF"/>
    <w:rsid w:val="00A51BDB"/>
    <w:rsid w:val="00A525B2"/>
    <w:rsid w:val="00A52993"/>
    <w:rsid w:val="00A532F5"/>
    <w:rsid w:val="00A536E7"/>
    <w:rsid w:val="00A53FE0"/>
    <w:rsid w:val="00A545D4"/>
    <w:rsid w:val="00A549B4"/>
    <w:rsid w:val="00A54C48"/>
    <w:rsid w:val="00A55338"/>
    <w:rsid w:val="00A55F5D"/>
    <w:rsid w:val="00A56362"/>
    <w:rsid w:val="00A57123"/>
    <w:rsid w:val="00A5779C"/>
    <w:rsid w:val="00A57D0F"/>
    <w:rsid w:val="00A57E1A"/>
    <w:rsid w:val="00A601ED"/>
    <w:rsid w:val="00A60301"/>
    <w:rsid w:val="00A60F13"/>
    <w:rsid w:val="00A60F71"/>
    <w:rsid w:val="00A63D3A"/>
    <w:rsid w:val="00A63F1F"/>
    <w:rsid w:val="00A654DE"/>
    <w:rsid w:val="00A65DF0"/>
    <w:rsid w:val="00A66361"/>
    <w:rsid w:val="00A679D5"/>
    <w:rsid w:val="00A67C94"/>
    <w:rsid w:val="00A70934"/>
    <w:rsid w:val="00A70AF5"/>
    <w:rsid w:val="00A719CB"/>
    <w:rsid w:val="00A71C46"/>
    <w:rsid w:val="00A71D90"/>
    <w:rsid w:val="00A7264C"/>
    <w:rsid w:val="00A72B99"/>
    <w:rsid w:val="00A74575"/>
    <w:rsid w:val="00A74F7A"/>
    <w:rsid w:val="00A75D42"/>
    <w:rsid w:val="00A7648E"/>
    <w:rsid w:val="00A767C9"/>
    <w:rsid w:val="00A76B1B"/>
    <w:rsid w:val="00A76BFC"/>
    <w:rsid w:val="00A76F84"/>
    <w:rsid w:val="00A770FC"/>
    <w:rsid w:val="00A773CC"/>
    <w:rsid w:val="00A77849"/>
    <w:rsid w:val="00A80B19"/>
    <w:rsid w:val="00A80C93"/>
    <w:rsid w:val="00A815E1"/>
    <w:rsid w:val="00A81958"/>
    <w:rsid w:val="00A81BF7"/>
    <w:rsid w:val="00A81EB7"/>
    <w:rsid w:val="00A83666"/>
    <w:rsid w:val="00A83949"/>
    <w:rsid w:val="00A83A1B"/>
    <w:rsid w:val="00A84091"/>
    <w:rsid w:val="00A854DC"/>
    <w:rsid w:val="00A86425"/>
    <w:rsid w:val="00A86E32"/>
    <w:rsid w:val="00A86EAF"/>
    <w:rsid w:val="00A877A0"/>
    <w:rsid w:val="00A910D4"/>
    <w:rsid w:val="00A91119"/>
    <w:rsid w:val="00A915EA"/>
    <w:rsid w:val="00A937E1"/>
    <w:rsid w:val="00A95993"/>
    <w:rsid w:val="00A95CAB"/>
    <w:rsid w:val="00A9677E"/>
    <w:rsid w:val="00A976D0"/>
    <w:rsid w:val="00A97A4B"/>
    <w:rsid w:val="00AA170D"/>
    <w:rsid w:val="00AA1FD9"/>
    <w:rsid w:val="00AA2159"/>
    <w:rsid w:val="00AA23F8"/>
    <w:rsid w:val="00AA2406"/>
    <w:rsid w:val="00AA244B"/>
    <w:rsid w:val="00AA2630"/>
    <w:rsid w:val="00AA2ECD"/>
    <w:rsid w:val="00AA3C27"/>
    <w:rsid w:val="00AA3F0B"/>
    <w:rsid w:val="00AA4C9A"/>
    <w:rsid w:val="00AA50A1"/>
    <w:rsid w:val="00AA567A"/>
    <w:rsid w:val="00AA5765"/>
    <w:rsid w:val="00AA6991"/>
    <w:rsid w:val="00AA7060"/>
    <w:rsid w:val="00AA7AEE"/>
    <w:rsid w:val="00AB07D2"/>
    <w:rsid w:val="00AB0927"/>
    <w:rsid w:val="00AB0BB0"/>
    <w:rsid w:val="00AB1405"/>
    <w:rsid w:val="00AB15C0"/>
    <w:rsid w:val="00AB23D1"/>
    <w:rsid w:val="00AB284A"/>
    <w:rsid w:val="00AB2BAE"/>
    <w:rsid w:val="00AB2E54"/>
    <w:rsid w:val="00AB3201"/>
    <w:rsid w:val="00AB3DFD"/>
    <w:rsid w:val="00AB4BB4"/>
    <w:rsid w:val="00AB4D37"/>
    <w:rsid w:val="00AB4EF5"/>
    <w:rsid w:val="00AB5227"/>
    <w:rsid w:val="00AB533B"/>
    <w:rsid w:val="00AB595F"/>
    <w:rsid w:val="00AB5965"/>
    <w:rsid w:val="00AB5AF9"/>
    <w:rsid w:val="00AB66B8"/>
    <w:rsid w:val="00AB7FA3"/>
    <w:rsid w:val="00AC0DF7"/>
    <w:rsid w:val="00AC2495"/>
    <w:rsid w:val="00AC29C5"/>
    <w:rsid w:val="00AC3EAB"/>
    <w:rsid w:val="00AC4299"/>
    <w:rsid w:val="00AC6119"/>
    <w:rsid w:val="00AC64BD"/>
    <w:rsid w:val="00AD0DFE"/>
    <w:rsid w:val="00AD0E55"/>
    <w:rsid w:val="00AD14CD"/>
    <w:rsid w:val="00AD1580"/>
    <w:rsid w:val="00AD2289"/>
    <w:rsid w:val="00AD2763"/>
    <w:rsid w:val="00AD277C"/>
    <w:rsid w:val="00AD2A8C"/>
    <w:rsid w:val="00AD2D55"/>
    <w:rsid w:val="00AD3B44"/>
    <w:rsid w:val="00AD446B"/>
    <w:rsid w:val="00AD5979"/>
    <w:rsid w:val="00AD7B96"/>
    <w:rsid w:val="00AE0CE7"/>
    <w:rsid w:val="00AE1B7E"/>
    <w:rsid w:val="00AE31F5"/>
    <w:rsid w:val="00AE4BA1"/>
    <w:rsid w:val="00AE4BE6"/>
    <w:rsid w:val="00AE5BBC"/>
    <w:rsid w:val="00AE6387"/>
    <w:rsid w:val="00AE654A"/>
    <w:rsid w:val="00AE6D3B"/>
    <w:rsid w:val="00AE6E34"/>
    <w:rsid w:val="00AE79A5"/>
    <w:rsid w:val="00AF03FA"/>
    <w:rsid w:val="00AF0EDC"/>
    <w:rsid w:val="00AF296F"/>
    <w:rsid w:val="00AF380E"/>
    <w:rsid w:val="00AF4211"/>
    <w:rsid w:val="00AF45B9"/>
    <w:rsid w:val="00AF5661"/>
    <w:rsid w:val="00AF70B4"/>
    <w:rsid w:val="00AF72A2"/>
    <w:rsid w:val="00B00AD0"/>
    <w:rsid w:val="00B011D2"/>
    <w:rsid w:val="00B01D92"/>
    <w:rsid w:val="00B01F63"/>
    <w:rsid w:val="00B028DB"/>
    <w:rsid w:val="00B03B8F"/>
    <w:rsid w:val="00B04809"/>
    <w:rsid w:val="00B049B0"/>
    <w:rsid w:val="00B05852"/>
    <w:rsid w:val="00B05B43"/>
    <w:rsid w:val="00B05DAB"/>
    <w:rsid w:val="00B0654C"/>
    <w:rsid w:val="00B06AEE"/>
    <w:rsid w:val="00B07B99"/>
    <w:rsid w:val="00B101CA"/>
    <w:rsid w:val="00B10B13"/>
    <w:rsid w:val="00B12249"/>
    <w:rsid w:val="00B13AE2"/>
    <w:rsid w:val="00B14101"/>
    <w:rsid w:val="00B142B9"/>
    <w:rsid w:val="00B15E1A"/>
    <w:rsid w:val="00B16538"/>
    <w:rsid w:val="00B179CE"/>
    <w:rsid w:val="00B2044A"/>
    <w:rsid w:val="00B2066B"/>
    <w:rsid w:val="00B21383"/>
    <w:rsid w:val="00B21CDC"/>
    <w:rsid w:val="00B221C8"/>
    <w:rsid w:val="00B22763"/>
    <w:rsid w:val="00B22EDB"/>
    <w:rsid w:val="00B24C5F"/>
    <w:rsid w:val="00B25193"/>
    <w:rsid w:val="00B2571D"/>
    <w:rsid w:val="00B2655B"/>
    <w:rsid w:val="00B265BF"/>
    <w:rsid w:val="00B26990"/>
    <w:rsid w:val="00B26AAA"/>
    <w:rsid w:val="00B27139"/>
    <w:rsid w:val="00B27D6D"/>
    <w:rsid w:val="00B30215"/>
    <w:rsid w:val="00B309A3"/>
    <w:rsid w:val="00B309B9"/>
    <w:rsid w:val="00B316ED"/>
    <w:rsid w:val="00B31DBF"/>
    <w:rsid w:val="00B3244B"/>
    <w:rsid w:val="00B33017"/>
    <w:rsid w:val="00B330D3"/>
    <w:rsid w:val="00B33672"/>
    <w:rsid w:val="00B3621E"/>
    <w:rsid w:val="00B36519"/>
    <w:rsid w:val="00B36D04"/>
    <w:rsid w:val="00B37338"/>
    <w:rsid w:val="00B37D62"/>
    <w:rsid w:val="00B415E7"/>
    <w:rsid w:val="00B41A1E"/>
    <w:rsid w:val="00B41AA4"/>
    <w:rsid w:val="00B41ABA"/>
    <w:rsid w:val="00B41EE9"/>
    <w:rsid w:val="00B42B01"/>
    <w:rsid w:val="00B432A9"/>
    <w:rsid w:val="00B43F2C"/>
    <w:rsid w:val="00B44069"/>
    <w:rsid w:val="00B447D4"/>
    <w:rsid w:val="00B44AB2"/>
    <w:rsid w:val="00B4554B"/>
    <w:rsid w:val="00B463F3"/>
    <w:rsid w:val="00B465A8"/>
    <w:rsid w:val="00B5019B"/>
    <w:rsid w:val="00B50EE6"/>
    <w:rsid w:val="00B51519"/>
    <w:rsid w:val="00B51ADA"/>
    <w:rsid w:val="00B52627"/>
    <w:rsid w:val="00B533C5"/>
    <w:rsid w:val="00B538E4"/>
    <w:rsid w:val="00B53F91"/>
    <w:rsid w:val="00B555C7"/>
    <w:rsid w:val="00B55DDD"/>
    <w:rsid w:val="00B6001E"/>
    <w:rsid w:val="00B60484"/>
    <w:rsid w:val="00B61938"/>
    <w:rsid w:val="00B61BED"/>
    <w:rsid w:val="00B61DA5"/>
    <w:rsid w:val="00B62341"/>
    <w:rsid w:val="00B624B4"/>
    <w:rsid w:val="00B625E0"/>
    <w:rsid w:val="00B63E5B"/>
    <w:rsid w:val="00B64A78"/>
    <w:rsid w:val="00B66359"/>
    <w:rsid w:val="00B663CE"/>
    <w:rsid w:val="00B70343"/>
    <w:rsid w:val="00B727F2"/>
    <w:rsid w:val="00B72F8B"/>
    <w:rsid w:val="00B73F17"/>
    <w:rsid w:val="00B75244"/>
    <w:rsid w:val="00B76126"/>
    <w:rsid w:val="00B771EB"/>
    <w:rsid w:val="00B77234"/>
    <w:rsid w:val="00B772D8"/>
    <w:rsid w:val="00B77B52"/>
    <w:rsid w:val="00B77F7A"/>
    <w:rsid w:val="00B8020A"/>
    <w:rsid w:val="00B826CF"/>
    <w:rsid w:val="00B83276"/>
    <w:rsid w:val="00B832E4"/>
    <w:rsid w:val="00B8506F"/>
    <w:rsid w:val="00B851D8"/>
    <w:rsid w:val="00B86AC7"/>
    <w:rsid w:val="00B86DAE"/>
    <w:rsid w:val="00B87F5D"/>
    <w:rsid w:val="00B90FD4"/>
    <w:rsid w:val="00B91745"/>
    <w:rsid w:val="00B91F47"/>
    <w:rsid w:val="00B92352"/>
    <w:rsid w:val="00B926F3"/>
    <w:rsid w:val="00B92E86"/>
    <w:rsid w:val="00B935E7"/>
    <w:rsid w:val="00B9379C"/>
    <w:rsid w:val="00B9387C"/>
    <w:rsid w:val="00B94B7C"/>
    <w:rsid w:val="00B95D50"/>
    <w:rsid w:val="00B969EE"/>
    <w:rsid w:val="00B978AF"/>
    <w:rsid w:val="00BA0289"/>
    <w:rsid w:val="00BA03AE"/>
    <w:rsid w:val="00BA0442"/>
    <w:rsid w:val="00BA0DB7"/>
    <w:rsid w:val="00BA12BE"/>
    <w:rsid w:val="00BA157C"/>
    <w:rsid w:val="00BA368F"/>
    <w:rsid w:val="00BA377A"/>
    <w:rsid w:val="00BA4B2D"/>
    <w:rsid w:val="00BA53E8"/>
    <w:rsid w:val="00BA5A86"/>
    <w:rsid w:val="00BA5C4B"/>
    <w:rsid w:val="00BA69B5"/>
    <w:rsid w:val="00BA6AEA"/>
    <w:rsid w:val="00BB0F79"/>
    <w:rsid w:val="00BB19F8"/>
    <w:rsid w:val="00BB1E4E"/>
    <w:rsid w:val="00BB2E91"/>
    <w:rsid w:val="00BB42C6"/>
    <w:rsid w:val="00BB4FA9"/>
    <w:rsid w:val="00BB54D6"/>
    <w:rsid w:val="00BB7261"/>
    <w:rsid w:val="00BC052D"/>
    <w:rsid w:val="00BC0753"/>
    <w:rsid w:val="00BC0C30"/>
    <w:rsid w:val="00BC12E0"/>
    <w:rsid w:val="00BC23DA"/>
    <w:rsid w:val="00BC2649"/>
    <w:rsid w:val="00BC3BB3"/>
    <w:rsid w:val="00BC3F43"/>
    <w:rsid w:val="00BC4620"/>
    <w:rsid w:val="00BC5883"/>
    <w:rsid w:val="00BC6709"/>
    <w:rsid w:val="00BC6A39"/>
    <w:rsid w:val="00BC7033"/>
    <w:rsid w:val="00BC757F"/>
    <w:rsid w:val="00BC76EF"/>
    <w:rsid w:val="00BD0798"/>
    <w:rsid w:val="00BD178C"/>
    <w:rsid w:val="00BD183F"/>
    <w:rsid w:val="00BD1F1C"/>
    <w:rsid w:val="00BD27EA"/>
    <w:rsid w:val="00BD3A85"/>
    <w:rsid w:val="00BD598D"/>
    <w:rsid w:val="00BD60AB"/>
    <w:rsid w:val="00BD6C25"/>
    <w:rsid w:val="00BD703C"/>
    <w:rsid w:val="00BE0410"/>
    <w:rsid w:val="00BE21E7"/>
    <w:rsid w:val="00BE28A2"/>
    <w:rsid w:val="00BE572D"/>
    <w:rsid w:val="00BE64F3"/>
    <w:rsid w:val="00BE69C2"/>
    <w:rsid w:val="00BF0DA5"/>
    <w:rsid w:val="00BF14B3"/>
    <w:rsid w:val="00BF1674"/>
    <w:rsid w:val="00BF1CD5"/>
    <w:rsid w:val="00BF2D32"/>
    <w:rsid w:val="00BF37A9"/>
    <w:rsid w:val="00BF500C"/>
    <w:rsid w:val="00BF504D"/>
    <w:rsid w:val="00BF5145"/>
    <w:rsid w:val="00BF5C95"/>
    <w:rsid w:val="00BF6FCA"/>
    <w:rsid w:val="00C005EB"/>
    <w:rsid w:val="00C01796"/>
    <w:rsid w:val="00C018B5"/>
    <w:rsid w:val="00C01CA4"/>
    <w:rsid w:val="00C048FE"/>
    <w:rsid w:val="00C04AD2"/>
    <w:rsid w:val="00C0540C"/>
    <w:rsid w:val="00C058C9"/>
    <w:rsid w:val="00C05E25"/>
    <w:rsid w:val="00C06C36"/>
    <w:rsid w:val="00C0733A"/>
    <w:rsid w:val="00C07572"/>
    <w:rsid w:val="00C07D81"/>
    <w:rsid w:val="00C11AD4"/>
    <w:rsid w:val="00C11AD8"/>
    <w:rsid w:val="00C11B63"/>
    <w:rsid w:val="00C12046"/>
    <w:rsid w:val="00C12524"/>
    <w:rsid w:val="00C12FAC"/>
    <w:rsid w:val="00C13051"/>
    <w:rsid w:val="00C137FE"/>
    <w:rsid w:val="00C141DD"/>
    <w:rsid w:val="00C14294"/>
    <w:rsid w:val="00C1441A"/>
    <w:rsid w:val="00C14C0D"/>
    <w:rsid w:val="00C14E99"/>
    <w:rsid w:val="00C15413"/>
    <w:rsid w:val="00C158AE"/>
    <w:rsid w:val="00C16605"/>
    <w:rsid w:val="00C16CEB"/>
    <w:rsid w:val="00C1787E"/>
    <w:rsid w:val="00C17B09"/>
    <w:rsid w:val="00C20B40"/>
    <w:rsid w:val="00C222C0"/>
    <w:rsid w:val="00C237AA"/>
    <w:rsid w:val="00C249C0"/>
    <w:rsid w:val="00C250C1"/>
    <w:rsid w:val="00C2575F"/>
    <w:rsid w:val="00C26843"/>
    <w:rsid w:val="00C26B85"/>
    <w:rsid w:val="00C272FE"/>
    <w:rsid w:val="00C27712"/>
    <w:rsid w:val="00C27AD6"/>
    <w:rsid w:val="00C27EA5"/>
    <w:rsid w:val="00C3014F"/>
    <w:rsid w:val="00C30FEE"/>
    <w:rsid w:val="00C3215C"/>
    <w:rsid w:val="00C3265B"/>
    <w:rsid w:val="00C32EF4"/>
    <w:rsid w:val="00C32F0C"/>
    <w:rsid w:val="00C330C7"/>
    <w:rsid w:val="00C33496"/>
    <w:rsid w:val="00C33A24"/>
    <w:rsid w:val="00C356E3"/>
    <w:rsid w:val="00C3589D"/>
    <w:rsid w:val="00C360F2"/>
    <w:rsid w:val="00C362BA"/>
    <w:rsid w:val="00C36B99"/>
    <w:rsid w:val="00C36E61"/>
    <w:rsid w:val="00C37140"/>
    <w:rsid w:val="00C371FB"/>
    <w:rsid w:val="00C373B5"/>
    <w:rsid w:val="00C37802"/>
    <w:rsid w:val="00C40230"/>
    <w:rsid w:val="00C42C1A"/>
    <w:rsid w:val="00C42CA7"/>
    <w:rsid w:val="00C42D20"/>
    <w:rsid w:val="00C43833"/>
    <w:rsid w:val="00C446FB"/>
    <w:rsid w:val="00C453FD"/>
    <w:rsid w:val="00C4565F"/>
    <w:rsid w:val="00C47344"/>
    <w:rsid w:val="00C475F9"/>
    <w:rsid w:val="00C50617"/>
    <w:rsid w:val="00C51459"/>
    <w:rsid w:val="00C52877"/>
    <w:rsid w:val="00C537A4"/>
    <w:rsid w:val="00C54F92"/>
    <w:rsid w:val="00C56951"/>
    <w:rsid w:val="00C56D41"/>
    <w:rsid w:val="00C60505"/>
    <w:rsid w:val="00C60A70"/>
    <w:rsid w:val="00C6282B"/>
    <w:rsid w:val="00C63040"/>
    <w:rsid w:val="00C6306C"/>
    <w:rsid w:val="00C63DDC"/>
    <w:rsid w:val="00C643F6"/>
    <w:rsid w:val="00C65628"/>
    <w:rsid w:val="00C665F4"/>
    <w:rsid w:val="00C67090"/>
    <w:rsid w:val="00C67D04"/>
    <w:rsid w:val="00C7022D"/>
    <w:rsid w:val="00C70820"/>
    <w:rsid w:val="00C71D2D"/>
    <w:rsid w:val="00C71E63"/>
    <w:rsid w:val="00C75682"/>
    <w:rsid w:val="00C757B8"/>
    <w:rsid w:val="00C76079"/>
    <w:rsid w:val="00C7618A"/>
    <w:rsid w:val="00C761FF"/>
    <w:rsid w:val="00C76522"/>
    <w:rsid w:val="00C77E29"/>
    <w:rsid w:val="00C77E2E"/>
    <w:rsid w:val="00C80024"/>
    <w:rsid w:val="00C802E7"/>
    <w:rsid w:val="00C80BEC"/>
    <w:rsid w:val="00C82A31"/>
    <w:rsid w:val="00C85823"/>
    <w:rsid w:val="00C8609A"/>
    <w:rsid w:val="00C86B2F"/>
    <w:rsid w:val="00C901AE"/>
    <w:rsid w:val="00C904BF"/>
    <w:rsid w:val="00C90915"/>
    <w:rsid w:val="00C90CAF"/>
    <w:rsid w:val="00C91317"/>
    <w:rsid w:val="00C930DC"/>
    <w:rsid w:val="00C93106"/>
    <w:rsid w:val="00C93422"/>
    <w:rsid w:val="00C9443D"/>
    <w:rsid w:val="00C95422"/>
    <w:rsid w:val="00C959CD"/>
    <w:rsid w:val="00C95BC4"/>
    <w:rsid w:val="00C95BD3"/>
    <w:rsid w:val="00C95CA5"/>
    <w:rsid w:val="00C95D20"/>
    <w:rsid w:val="00C95F34"/>
    <w:rsid w:val="00C966C0"/>
    <w:rsid w:val="00C972B3"/>
    <w:rsid w:val="00C97747"/>
    <w:rsid w:val="00C9787C"/>
    <w:rsid w:val="00C97DBA"/>
    <w:rsid w:val="00CA05DB"/>
    <w:rsid w:val="00CA06D5"/>
    <w:rsid w:val="00CA19FB"/>
    <w:rsid w:val="00CA2A98"/>
    <w:rsid w:val="00CA30C7"/>
    <w:rsid w:val="00CA3D12"/>
    <w:rsid w:val="00CA4288"/>
    <w:rsid w:val="00CA442C"/>
    <w:rsid w:val="00CA4741"/>
    <w:rsid w:val="00CA4E90"/>
    <w:rsid w:val="00CA63E8"/>
    <w:rsid w:val="00CA6F20"/>
    <w:rsid w:val="00CA71B3"/>
    <w:rsid w:val="00CA7655"/>
    <w:rsid w:val="00CB0F69"/>
    <w:rsid w:val="00CB2128"/>
    <w:rsid w:val="00CB2672"/>
    <w:rsid w:val="00CB26E2"/>
    <w:rsid w:val="00CB41C5"/>
    <w:rsid w:val="00CB56F6"/>
    <w:rsid w:val="00CB6140"/>
    <w:rsid w:val="00CB6498"/>
    <w:rsid w:val="00CB7040"/>
    <w:rsid w:val="00CB70E0"/>
    <w:rsid w:val="00CB7985"/>
    <w:rsid w:val="00CB79A6"/>
    <w:rsid w:val="00CC1CC7"/>
    <w:rsid w:val="00CC281E"/>
    <w:rsid w:val="00CC2A9F"/>
    <w:rsid w:val="00CC4FF2"/>
    <w:rsid w:val="00CC546C"/>
    <w:rsid w:val="00CC746C"/>
    <w:rsid w:val="00CC7F4C"/>
    <w:rsid w:val="00CD00F6"/>
    <w:rsid w:val="00CD1BAA"/>
    <w:rsid w:val="00CD1C9A"/>
    <w:rsid w:val="00CD24FB"/>
    <w:rsid w:val="00CD490F"/>
    <w:rsid w:val="00CD4F7B"/>
    <w:rsid w:val="00CD5911"/>
    <w:rsid w:val="00CD59FC"/>
    <w:rsid w:val="00CD5B2E"/>
    <w:rsid w:val="00CD5CA3"/>
    <w:rsid w:val="00CD6656"/>
    <w:rsid w:val="00CD6DFA"/>
    <w:rsid w:val="00CD711C"/>
    <w:rsid w:val="00CD7611"/>
    <w:rsid w:val="00CD7720"/>
    <w:rsid w:val="00CD787E"/>
    <w:rsid w:val="00CD79CD"/>
    <w:rsid w:val="00CD7E37"/>
    <w:rsid w:val="00CE035B"/>
    <w:rsid w:val="00CE11ED"/>
    <w:rsid w:val="00CE159D"/>
    <w:rsid w:val="00CE1D64"/>
    <w:rsid w:val="00CE2AE2"/>
    <w:rsid w:val="00CE3283"/>
    <w:rsid w:val="00CE5496"/>
    <w:rsid w:val="00CE600B"/>
    <w:rsid w:val="00CE612A"/>
    <w:rsid w:val="00CE63FA"/>
    <w:rsid w:val="00CE7386"/>
    <w:rsid w:val="00CF228A"/>
    <w:rsid w:val="00CF383C"/>
    <w:rsid w:val="00CF3AC3"/>
    <w:rsid w:val="00CF3AD7"/>
    <w:rsid w:val="00CF42BF"/>
    <w:rsid w:val="00CF5A0A"/>
    <w:rsid w:val="00CF5F0F"/>
    <w:rsid w:val="00CF63EF"/>
    <w:rsid w:val="00CF6CFB"/>
    <w:rsid w:val="00CF6F9F"/>
    <w:rsid w:val="00CF709B"/>
    <w:rsid w:val="00CF7279"/>
    <w:rsid w:val="00CF74D9"/>
    <w:rsid w:val="00CF7875"/>
    <w:rsid w:val="00D005FA"/>
    <w:rsid w:val="00D00FDA"/>
    <w:rsid w:val="00D024C2"/>
    <w:rsid w:val="00D027E0"/>
    <w:rsid w:val="00D02B21"/>
    <w:rsid w:val="00D03015"/>
    <w:rsid w:val="00D046C2"/>
    <w:rsid w:val="00D048A5"/>
    <w:rsid w:val="00D05220"/>
    <w:rsid w:val="00D05FE3"/>
    <w:rsid w:val="00D06BE9"/>
    <w:rsid w:val="00D06D22"/>
    <w:rsid w:val="00D134CE"/>
    <w:rsid w:val="00D13957"/>
    <w:rsid w:val="00D14BB8"/>
    <w:rsid w:val="00D15820"/>
    <w:rsid w:val="00D16AFF"/>
    <w:rsid w:val="00D17CFF"/>
    <w:rsid w:val="00D2036A"/>
    <w:rsid w:val="00D212C7"/>
    <w:rsid w:val="00D22458"/>
    <w:rsid w:val="00D23D71"/>
    <w:rsid w:val="00D24718"/>
    <w:rsid w:val="00D24C00"/>
    <w:rsid w:val="00D2517E"/>
    <w:rsid w:val="00D256C1"/>
    <w:rsid w:val="00D2647C"/>
    <w:rsid w:val="00D27EF9"/>
    <w:rsid w:val="00D3077E"/>
    <w:rsid w:val="00D30B2B"/>
    <w:rsid w:val="00D31289"/>
    <w:rsid w:val="00D32AB2"/>
    <w:rsid w:val="00D33A81"/>
    <w:rsid w:val="00D33F30"/>
    <w:rsid w:val="00D35979"/>
    <w:rsid w:val="00D359BD"/>
    <w:rsid w:val="00D363A0"/>
    <w:rsid w:val="00D36FC7"/>
    <w:rsid w:val="00D377D3"/>
    <w:rsid w:val="00D37CAC"/>
    <w:rsid w:val="00D4010F"/>
    <w:rsid w:val="00D404BD"/>
    <w:rsid w:val="00D4142B"/>
    <w:rsid w:val="00D42957"/>
    <w:rsid w:val="00D4338E"/>
    <w:rsid w:val="00D4355D"/>
    <w:rsid w:val="00D43B01"/>
    <w:rsid w:val="00D43E8A"/>
    <w:rsid w:val="00D44808"/>
    <w:rsid w:val="00D4489E"/>
    <w:rsid w:val="00D4527A"/>
    <w:rsid w:val="00D45520"/>
    <w:rsid w:val="00D4581A"/>
    <w:rsid w:val="00D46D55"/>
    <w:rsid w:val="00D47E37"/>
    <w:rsid w:val="00D5276B"/>
    <w:rsid w:val="00D52D26"/>
    <w:rsid w:val="00D52E4D"/>
    <w:rsid w:val="00D53D0E"/>
    <w:rsid w:val="00D55465"/>
    <w:rsid w:val="00D56135"/>
    <w:rsid w:val="00D609FE"/>
    <w:rsid w:val="00D60DB7"/>
    <w:rsid w:val="00D61736"/>
    <w:rsid w:val="00D642E8"/>
    <w:rsid w:val="00D65C19"/>
    <w:rsid w:val="00D65E37"/>
    <w:rsid w:val="00D66249"/>
    <w:rsid w:val="00D702D0"/>
    <w:rsid w:val="00D70E49"/>
    <w:rsid w:val="00D712C5"/>
    <w:rsid w:val="00D71622"/>
    <w:rsid w:val="00D71D4C"/>
    <w:rsid w:val="00D72E7B"/>
    <w:rsid w:val="00D73A54"/>
    <w:rsid w:val="00D74F1E"/>
    <w:rsid w:val="00D765D2"/>
    <w:rsid w:val="00D765FD"/>
    <w:rsid w:val="00D7729F"/>
    <w:rsid w:val="00D77402"/>
    <w:rsid w:val="00D7765D"/>
    <w:rsid w:val="00D77B08"/>
    <w:rsid w:val="00D77D15"/>
    <w:rsid w:val="00D80194"/>
    <w:rsid w:val="00D803BC"/>
    <w:rsid w:val="00D81B17"/>
    <w:rsid w:val="00D83410"/>
    <w:rsid w:val="00D83A03"/>
    <w:rsid w:val="00D83F90"/>
    <w:rsid w:val="00D849F7"/>
    <w:rsid w:val="00D84F13"/>
    <w:rsid w:val="00D85B4A"/>
    <w:rsid w:val="00D86060"/>
    <w:rsid w:val="00D872D6"/>
    <w:rsid w:val="00D9103A"/>
    <w:rsid w:val="00D919F4"/>
    <w:rsid w:val="00D92202"/>
    <w:rsid w:val="00D9250F"/>
    <w:rsid w:val="00D93191"/>
    <w:rsid w:val="00D93221"/>
    <w:rsid w:val="00D95349"/>
    <w:rsid w:val="00D95B52"/>
    <w:rsid w:val="00DA191F"/>
    <w:rsid w:val="00DA2AC4"/>
    <w:rsid w:val="00DA2E85"/>
    <w:rsid w:val="00DA3B84"/>
    <w:rsid w:val="00DA48AA"/>
    <w:rsid w:val="00DA5B5E"/>
    <w:rsid w:val="00DA6B6D"/>
    <w:rsid w:val="00DA73F3"/>
    <w:rsid w:val="00DA7E0C"/>
    <w:rsid w:val="00DA7E3A"/>
    <w:rsid w:val="00DB01CC"/>
    <w:rsid w:val="00DB0417"/>
    <w:rsid w:val="00DB5114"/>
    <w:rsid w:val="00DB54EF"/>
    <w:rsid w:val="00DB61A1"/>
    <w:rsid w:val="00DB652B"/>
    <w:rsid w:val="00DC01F6"/>
    <w:rsid w:val="00DC1454"/>
    <w:rsid w:val="00DC266E"/>
    <w:rsid w:val="00DC2A1E"/>
    <w:rsid w:val="00DC40CC"/>
    <w:rsid w:val="00DC4824"/>
    <w:rsid w:val="00DC4835"/>
    <w:rsid w:val="00DC6A79"/>
    <w:rsid w:val="00DC7445"/>
    <w:rsid w:val="00DD06B8"/>
    <w:rsid w:val="00DD1298"/>
    <w:rsid w:val="00DD66FE"/>
    <w:rsid w:val="00DD73F7"/>
    <w:rsid w:val="00DE1C31"/>
    <w:rsid w:val="00DE1DEB"/>
    <w:rsid w:val="00DE22D0"/>
    <w:rsid w:val="00DE2526"/>
    <w:rsid w:val="00DE345E"/>
    <w:rsid w:val="00DE387D"/>
    <w:rsid w:val="00DE3D79"/>
    <w:rsid w:val="00DE477A"/>
    <w:rsid w:val="00DE542B"/>
    <w:rsid w:val="00DE5CD6"/>
    <w:rsid w:val="00DE5F30"/>
    <w:rsid w:val="00DE626D"/>
    <w:rsid w:val="00DE63C1"/>
    <w:rsid w:val="00DE6749"/>
    <w:rsid w:val="00DE6EBA"/>
    <w:rsid w:val="00DE78E6"/>
    <w:rsid w:val="00DF03D8"/>
    <w:rsid w:val="00DF0F60"/>
    <w:rsid w:val="00DF13C9"/>
    <w:rsid w:val="00DF13F9"/>
    <w:rsid w:val="00DF17AC"/>
    <w:rsid w:val="00DF231A"/>
    <w:rsid w:val="00DF277F"/>
    <w:rsid w:val="00DF33C3"/>
    <w:rsid w:val="00DF4684"/>
    <w:rsid w:val="00DF4F2C"/>
    <w:rsid w:val="00DF66D0"/>
    <w:rsid w:val="00E0086C"/>
    <w:rsid w:val="00E0093D"/>
    <w:rsid w:val="00E01308"/>
    <w:rsid w:val="00E0204C"/>
    <w:rsid w:val="00E022D4"/>
    <w:rsid w:val="00E04B60"/>
    <w:rsid w:val="00E0527F"/>
    <w:rsid w:val="00E0583B"/>
    <w:rsid w:val="00E05A36"/>
    <w:rsid w:val="00E05F37"/>
    <w:rsid w:val="00E06EF1"/>
    <w:rsid w:val="00E1044D"/>
    <w:rsid w:val="00E10C14"/>
    <w:rsid w:val="00E1273F"/>
    <w:rsid w:val="00E12753"/>
    <w:rsid w:val="00E1294A"/>
    <w:rsid w:val="00E12E10"/>
    <w:rsid w:val="00E12E6E"/>
    <w:rsid w:val="00E14B4A"/>
    <w:rsid w:val="00E15797"/>
    <w:rsid w:val="00E16224"/>
    <w:rsid w:val="00E168C4"/>
    <w:rsid w:val="00E172B3"/>
    <w:rsid w:val="00E17C44"/>
    <w:rsid w:val="00E22001"/>
    <w:rsid w:val="00E2222A"/>
    <w:rsid w:val="00E2252B"/>
    <w:rsid w:val="00E22DDB"/>
    <w:rsid w:val="00E22F8A"/>
    <w:rsid w:val="00E23746"/>
    <w:rsid w:val="00E23EA5"/>
    <w:rsid w:val="00E23FC3"/>
    <w:rsid w:val="00E244BE"/>
    <w:rsid w:val="00E24A28"/>
    <w:rsid w:val="00E24D62"/>
    <w:rsid w:val="00E25649"/>
    <w:rsid w:val="00E27B98"/>
    <w:rsid w:val="00E313B5"/>
    <w:rsid w:val="00E31C73"/>
    <w:rsid w:val="00E32A14"/>
    <w:rsid w:val="00E336DE"/>
    <w:rsid w:val="00E33BC2"/>
    <w:rsid w:val="00E33BF6"/>
    <w:rsid w:val="00E33F1F"/>
    <w:rsid w:val="00E341DB"/>
    <w:rsid w:val="00E343D9"/>
    <w:rsid w:val="00E34B78"/>
    <w:rsid w:val="00E34FBC"/>
    <w:rsid w:val="00E35262"/>
    <w:rsid w:val="00E3556E"/>
    <w:rsid w:val="00E35593"/>
    <w:rsid w:val="00E37DDF"/>
    <w:rsid w:val="00E4042B"/>
    <w:rsid w:val="00E41ACF"/>
    <w:rsid w:val="00E4396F"/>
    <w:rsid w:val="00E44496"/>
    <w:rsid w:val="00E44F14"/>
    <w:rsid w:val="00E4563C"/>
    <w:rsid w:val="00E45EDE"/>
    <w:rsid w:val="00E47222"/>
    <w:rsid w:val="00E47275"/>
    <w:rsid w:val="00E47921"/>
    <w:rsid w:val="00E47D09"/>
    <w:rsid w:val="00E47D31"/>
    <w:rsid w:val="00E503F5"/>
    <w:rsid w:val="00E50786"/>
    <w:rsid w:val="00E50906"/>
    <w:rsid w:val="00E51A8A"/>
    <w:rsid w:val="00E523AD"/>
    <w:rsid w:val="00E5274A"/>
    <w:rsid w:val="00E52ECB"/>
    <w:rsid w:val="00E54AAD"/>
    <w:rsid w:val="00E54B85"/>
    <w:rsid w:val="00E55B04"/>
    <w:rsid w:val="00E55C76"/>
    <w:rsid w:val="00E57748"/>
    <w:rsid w:val="00E60326"/>
    <w:rsid w:val="00E61676"/>
    <w:rsid w:val="00E61709"/>
    <w:rsid w:val="00E61C65"/>
    <w:rsid w:val="00E63914"/>
    <w:rsid w:val="00E64FA4"/>
    <w:rsid w:val="00E65213"/>
    <w:rsid w:val="00E666A9"/>
    <w:rsid w:val="00E67D86"/>
    <w:rsid w:val="00E7082F"/>
    <w:rsid w:val="00E711FA"/>
    <w:rsid w:val="00E719C2"/>
    <w:rsid w:val="00E7220C"/>
    <w:rsid w:val="00E72710"/>
    <w:rsid w:val="00E72A88"/>
    <w:rsid w:val="00E73548"/>
    <w:rsid w:val="00E746D8"/>
    <w:rsid w:val="00E74C71"/>
    <w:rsid w:val="00E74F98"/>
    <w:rsid w:val="00E757F7"/>
    <w:rsid w:val="00E76006"/>
    <w:rsid w:val="00E766A1"/>
    <w:rsid w:val="00E7692E"/>
    <w:rsid w:val="00E7783B"/>
    <w:rsid w:val="00E77963"/>
    <w:rsid w:val="00E801FD"/>
    <w:rsid w:val="00E804C5"/>
    <w:rsid w:val="00E81497"/>
    <w:rsid w:val="00E82D42"/>
    <w:rsid w:val="00E841EF"/>
    <w:rsid w:val="00E8482F"/>
    <w:rsid w:val="00E848D1"/>
    <w:rsid w:val="00E84D0B"/>
    <w:rsid w:val="00E855A2"/>
    <w:rsid w:val="00E872CF"/>
    <w:rsid w:val="00E9087B"/>
    <w:rsid w:val="00E9236C"/>
    <w:rsid w:val="00E92467"/>
    <w:rsid w:val="00E938DA"/>
    <w:rsid w:val="00E938EB"/>
    <w:rsid w:val="00E94167"/>
    <w:rsid w:val="00E95738"/>
    <w:rsid w:val="00E96F71"/>
    <w:rsid w:val="00E972B6"/>
    <w:rsid w:val="00E97424"/>
    <w:rsid w:val="00EA0C2D"/>
    <w:rsid w:val="00EA20BC"/>
    <w:rsid w:val="00EA2BE5"/>
    <w:rsid w:val="00EA371A"/>
    <w:rsid w:val="00EA3CB9"/>
    <w:rsid w:val="00EA42C3"/>
    <w:rsid w:val="00EA5F0D"/>
    <w:rsid w:val="00EA7658"/>
    <w:rsid w:val="00EA7D7F"/>
    <w:rsid w:val="00EB0125"/>
    <w:rsid w:val="00EB01A3"/>
    <w:rsid w:val="00EB0300"/>
    <w:rsid w:val="00EB0986"/>
    <w:rsid w:val="00EB2601"/>
    <w:rsid w:val="00EB3AD0"/>
    <w:rsid w:val="00EB3CC0"/>
    <w:rsid w:val="00EB3E77"/>
    <w:rsid w:val="00EB49C5"/>
    <w:rsid w:val="00EB56B1"/>
    <w:rsid w:val="00EB61AF"/>
    <w:rsid w:val="00EB64AB"/>
    <w:rsid w:val="00EB6C22"/>
    <w:rsid w:val="00EB6F13"/>
    <w:rsid w:val="00EB745B"/>
    <w:rsid w:val="00EB794B"/>
    <w:rsid w:val="00EB7BE2"/>
    <w:rsid w:val="00EB7D5A"/>
    <w:rsid w:val="00EC009B"/>
    <w:rsid w:val="00EC0AC6"/>
    <w:rsid w:val="00EC1406"/>
    <w:rsid w:val="00EC14E7"/>
    <w:rsid w:val="00EC33E2"/>
    <w:rsid w:val="00EC37F7"/>
    <w:rsid w:val="00EC38FC"/>
    <w:rsid w:val="00EC4153"/>
    <w:rsid w:val="00EC4FF1"/>
    <w:rsid w:val="00EC5400"/>
    <w:rsid w:val="00EC5AD6"/>
    <w:rsid w:val="00EC6107"/>
    <w:rsid w:val="00EC62C6"/>
    <w:rsid w:val="00EC6645"/>
    <w:rsid w:val="00EC69A7"/>
    <w:rsid w:val="00EC7B3F"/>
    <w:rsid w:val="00ED04AC"/>
    <w:rsid w:val="00ED0A79"/>
    <w:rsid w:val="00ED1DE7"/>
    <w:rsid w:val="00ED2B6C"/>
    <w:rsid w:val="00ED2DE4"/>
    <w:rsid w:val="00ED39F4"/>
    <w:rsid w:val="00ED40DA"/>
    <w:rsid w:val="00ED42E1"/>
    <w:rsid w:val="00ED6B38"/>
    <w:rsid w:val="00ED74F7"/>
    <w:rsid w:val="00ED7BAB"/>
    <w:rsid w:val="00EE02D9"/>
    <w:rsid w:val="00EE08AA"/>
    <w:rsid w:val="00EE0D70"/>
    <w:rsid w:val="00EE196E"/>
    <w:rsid w:val="00EE1B22"/>
    <w:rsid w:val="00EE1CB0"/>
    <w:rsid w:val="00EE1D7D"/>
    <w:rsid w:val="00EE1DE6"/>
    <w:rsid w:val="00EE2926"/>
    <w:rsid w:val="00EE308F"/>
    <w:rsid w:val="00EE30A0"/>
    <w:rsid w:val="00EE3CB2"/>
    <w:rsid w:val="00EE3D92"/>
    <w:rsid w:val="00EE3EFD"/>
    <w:rsid w:val="00EE460B"/>
    <w:rsid w:val="00EE5F35"/>
    <w:rsid w:val="00EF0CFD"/>
    <w:rsid w:val="00EF1D3A"/>
    <w:rsid w:val="00EF247A"/>
    <w:rsid w:val="00EF2752"/>
    <w:rsid w:val="00EF2E59"/>
    <w:rsid w:val="00EF3178"/>
    <w:rsid w:val="00EF33D9"/>
    <w:rsid w:val="00EF383E"/>
    <w:rsid w:val="00EF7199"/>
    <w:rsid w:val="00EF7239"/>
    <w:rsid w:val="00EF7573"/>
    <w:rsid w:val="00F0013C"/>
    <w:rsid w:val="00F00490"/>
    <w:rsid w:val="00F03084"/>
    <w:rsid w:val="00F031FE"/>
    <w:rsid w:val="00F04CA5"/>
    <w:rsid w:val="00F05057"/>
    <w:rsid w:val="00F051CD"/>
    <w:rsid w:val="00F0573F"/>
    <w:rsid w:val="00F06093"/>
    <w:rsid w:val="00F060D5"/>
    <w:rsid w:val="00F06443"/>
    <w:rsid w:val="00F10476"/>
    <w:rsid w:val="00F1055A"/>
    <w:rsid w:val="00F10882"/>
    <w:rsid w:val="00F1092B"/>
    <w:rsid w:val="00F10E4F"/>
    <w:rsid w:val="00F10EB4"/>
    <w:rsid w:val="00F1119A"/>
    <w:rsid w:val="00F111AA"/>
    <w:rsid w:val="00F11808"/>
    <w:rsid w:val="00F14FE4"/>
    <w:rsid w:val="00F15AFB"/>
    <w:rsid w:val="00F16414"/>
    <w:rsid w:val="00F16B47"/>
    <w:rsid w:val="00F17251"/>
    <w:rsid w:val="00F17391"/>
    <w:rsid w:val="00F173AC"/>
    <w:rsid w:val="00F1756A"/>
    <w:rsid w:val="00F175FC"/>
    <w:rsid w:val="00F17A0B"/>
    <w:rsid w:val="00F21209"/>
    <w:rsid w:val="00F21F33"/>
    <w:rsid w:val="00F221E4"/>
    <w:rsid w:val="00F236A5"/>
    <w:rsid w:val="00F2423B"/>
    <w:rsid w:val="00F249A1"/>
    <w:rsid w:val="00F2541F"/>
    <w:rsid w:val="00F25A64"/>
    <w:rsid w:val="00F25A69"/>
    <w:rsid w:val="00F25CA3"/>
    <w:rsid w:val="00F2683A"/>
    <w:rsid w:val="00F27D48"/>
    <w:rsid w:val="00F30755"/>
    <w:rsid w:val="00F30888"/>
    <w:rsid w:val="00F30E00"/>
    <w:rsid w:val="00F31409"/>
    <w:rsid w:val="00F3154C"/>
    <w:rsid w:val="00F31FAB"/>
    <w:rsid w:val="00F320E2"/>
    <w:rsid w:val="00F32CB9"/>
    <w:rsid w:val="00F337AF"/>
    <w:rsid w:val="00F33AD6"/>
    <w:rsid w:val="00F33EFB"/>
    <w:rsid w:val="00F34087"/>
    <w:rsid w:val="00F34222"/>
    <w:rsid w:val="00F34D4E"/>
    <w:rsid w:val="00F361F4"/>
    <w:rsid w:val="00F366F1"/>
    <w:rsid w:val="00F36D27"/>
    <w:rsid w:val="00F36F69"/>
    <w:rsid w:val="00F37A06"/>
    <w:rsid w:val="00F40A62"/>
    <w:rsid w:val="00F40D90"/>
    <w:rsid w:val="00F41150"/>
    <w:rsid w:val="00F420D7"/>
    <w:rsid w:val="00F425D6"/>
    <w:rsid w:val="00F42DC0"/>
    <w:rsid w:val="00F451A0"/>
    <w:rsid w:val="00F45F31"/>
    <w:rsid w:val="00F50E5B"/>
    <w:rsid w:val="00F527AA"/>
    <w:rsid w:val="00F52FE1"/>
    <w:rsid w:val="00F53DD2"/>
    <w:rsid w:val="00F558CB"/>
    <w:rsid w:val="00F56D9F"/>
    <w:rsid w:val="00F605BB"/>
    <w:rsid w:val="00F62055"/>
    <w:rsid w:val="00F63232"/>
    <w:rsid w:val="00F63693"/>
    <w:rsid w:val="00F6456F"/>
    <w:rsid w:val="00F64F5D"/>
    <w:rsid w:val="00F659C0"/>
    <w:rsid w:val="00F6652B"/>
    <w:rsid w:val="00F66908"/>
    <w:rsid w:val="00F67579"/>
    <w:rsid w:val="00F678BF"/>
    <w:rsid w:val="00F70160"/>
    <w:rsid w:val="00F701DF"/>
    <w:rsid w:val="00F7105C"/>
    <w:rsid w:val="00F71841"/>
    <w:rsid w:val="00F735C4"/>
    <w:rsid w:val="00F75E1A"/>
    <w:rsid w:val="00F7653E"/>
    <w:rsid w:val="00F76A29"/>
    <w:rsid w:val="00F7780B"/>
    <w:rsid w:val="00F80C80"/>
    <w:rsid w:val="00F818BF"/>
    <w:rsid w:val="00F831AB"/>
    <w:rsid w:val="00F83BF8"/>
    <w:rsid w:val="00F84262"/>
    <w:rsid w:val="00F847EE"/>
    <w:rsid w:val="00F85DBA"/>
    <w:rsid w:val="00F87E86"/>
    <w:rsid w:val="00F90027"/>
    <w:rsid w:val="00F91ADE"/>
    <w:rsid w:val="00F91C80"/>
    <w:rsid w:val="00F922FC"/>
    <w:rsid w:val="00F931C0"/>
    <w:rsid w:val="00F93DF8"/>
    <w:rsid w:val="00F95865"/>
    <w:rsid w:val="00F96AE8"/>
    <w:rsid w:val="00F96CFB"/>
    <w:rsid w:val="00F97283"/>
    <w:rsid w:val="00FA1EAA"/>
    <w:rsid w:val="00FA2917"/>
    <w:rsid w:val="00FA310C"/>
    <w:rsid w:val="00FA4285"/>
    <w:rsid w:val="00FA4395"/>
    <w:rsid w:val="00FA4EF4"/>
    <w:rsid w:val="00FA56FC"/>
    <w:rsid w:val="00FA5E14"/>
    <w:rsid w:val="00FB0749"/>
    <w:rsid w:val="00FB26C1"/>
    <w:rsid w:val="00FB35AE"/>
    <w:rsid w:val="00FB55FC"/>
    <w:rsid w:val="00FB7922"/>
    <w:rsid w:val="00FC16FA"/>
    <w:rsid w:val="00FC1F8F"/>
    <w:rsid w:val="00FC23AC"/>
    <w:rsid w:val="00FC2425"/>
    <w:rsid w:val="00FC2DBF"/>
    <w:rsid w:val="00FD1680"/>
    <w:rsid w:val="00FD1690"/>
    <w:rsid w:val="00FD17DF"/>
    <w:rsid w:val="00FD1D66"/>
    <w:rsid w:val="00FD214B"/>
    <w:rsid w:val="00FD28A7"/>
    <w:rsid w:val="00FD29DA"/>
    <w:rsid w:val="00FD300E"/>
    <w:rsid w:val="00FD3B0F"/>
    <w:rsid w:val="00FD491D"/>
    <w:rsid w:val="00FD572E"/>
    <w:rsid w:val="00FD72FB"/>
    <w:rsid w:val="00FD73AB"/>
    <w:rsid w:val="00FE138F"/>
    <w:rsid w:val="00FE4CAA"/>
    <w:rsid w:val="00FE4E3B"/>
    <w:rsid w:val="00FE589F"/>
    <w:rsid w:val="00FE5A2D"/>
    <w:rsid w:val="00FE67DB"/>
    <w:rsid w:val="00FE7B92"/>
    <w:rsid w:val="00FE7BD1"/>
    <w:rsid w:val="00FF29AA"/>
    <w:rsid w:val="00FF2A0B"/>
    <w:rsid w:val="00FF304D"/>
    <w:rsid w:val="00FF4430"/>
    <w:rsid w:val="00FF448C"/>
    <w:rsid w:val="00FF4F3C"/>
    <w:rsid w:val="00FF557B"/>
    <w:rsid w:val="00FF72BB"/>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58C2F8"/>
  <w15:chartTrackingRefBased/>
  <w15:docId w15:val="{BB360AE4-1890-4C7B-BC32-D297C16E2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63EF"/>
    <w:pPr>
      <w:spacing w:before="120" w:after="120" w:line="360" w:lineRule="auto"/>
      <w:jc w:val="both"/>
    </w:pPr>
    <w:rPr>
      <w:rFonts w:ascii="Georgia Pro" w:eastAsia="MS Mincho" w:hAnsi="Georgia Pro" w:cs="Times New Roman"/>
      <w:sz w:val="24"/>
      <w:szCs w:val="24"/>
    </w:rPr>
  </w:style>
  <w:style w:type="paragraph" w:styleId="Heading1">
    <w:name w:val="heading 1"/>
    <w:basedOn w:val="Normal"/>
    <w:next w:val="Normal"/>
    <w:link w:val="Heading1Char"/>
    <w:uiPriority w:val="9"/>
    <w:qFormat/>
    <w:rsid w:val="00ED0A79"/>
    <w:pPr>
      <w:keepNext/>
      <w:keepLines/>
      <w:numPr>
        <w:numId w:val="23"/>
      </w:numPr>
      <w:pBdr>
        <w:bottom w:val="single" w:sz="4" w:space="1" w:color="auto"/>
      </w:pBdr>
      <w:spacing w:before="360"/>
      <w:ind w:right="5103"/>
      <w:jc w:val="left"/>
      <w:outlineLvl w:val="0"/>
    </w:pPr>
    <w:rPr>
      <w:rFonts w:eastAsiaTheme="majorEastAsia" w:cstheme="majorBidi"/>
      <w:smallCaps/>
      <w:sz w:val="36"/>
      <w:szCs w:val="32"/>
    </w:rPr>
  </w:style>
  <w:style w:type="paragraph" w:styleId="Heading2">
    <w:name w:val="heading 2"/>
    <w:basedOn w:val="Heading1"/>
    <w:next w:val="Normal"/>
    <w:link w:val="Heading2Char"/>
    <w:autoRedefine/>
    <w:uiPriority w:val="9"/>
    <w:unhideWhenUsed/>
    <w:qFormat/>
    <w:rsid w:val="00E7082F"/>
    <w:pPr>
      <w:numPr>
        <w:ilvl w:val="1"/>
      </w:numPr>
      <w:pBdr>
        <w:bottom w:val="none" w:sz="0" w:space="0" w:color="auto"/>
      </w:pBdr>
      <w:tabs>
        <w:tab w:val="left" w:pos="567"/>
      </w:tabs>
      <w:spacing w:before="200"/>
      <w:ind w:right="0"/>
      <w:outlineLvl w:val="1"/>
    </w:pPr>
    <w:rPr>
      <w:rFonts w:cs="Arial"/>
      <w:bCs/>
      <w:sz w:val="32"/>
      <w:szCs w:val="28"/>
      <w:shd w:val="clear" w:color="auto" w:fill="FFFFFF"/>
    </w:rPr>
  </w:style>
  <w:style w:type="paragraph" w:styleId="Heading3">
    <w:name w:val="heading 3"/>
    <w:basedOn w:val="Heading2"/>
    <w:next w:val="Normal"/>
    <w:link w:val="Heading3Char"/>
    <w:uiPriority w:val="9"/>
    <w:unhideWhenUsed/>
    <w:qFormat/>
    <w:rsid w:val="00AE6D3B"/>
    <w:pPr>
      <w:numPr>
        <w:ilvl w:val="2"/>
      </w:numPr>
      <w:outlineLvl w:val="2"/>
    </w:pPr>
  </w:style>
  <w:style w:type="paragraph" w:styleId="Heading4">
    <w:name w:val="heading 4"/>
    <w:basedOn w:val="Normal"/>
    <w:next w:val="Normal"/>
    <w:link w:val="Heading4Char"/>
    <w:uiPriority w:val="9"/>
    <w:unhideWhenUsed/>
    <w:qFormat/>
    <w:rsid w:val="00CD5CA3"/>
    <w:pPr>
      <w:keepNext/>
      <w:keepLines/>
      <w:numPr>
        <w:ilvl w:val="3"/>
        <w:numId w:val="23"/>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CD5CA3"/>
    <w:pPr>
      <w:keepNext/>
      <w:keepLines/>
      <w:numPr>
        <w:ilvl w:val="4"/>
        <w:numId w:val="23"/>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CD5CA3"/>
    <w:pPr>
      <w:keepNext/>
      <w:keepLines/>
      <w:numPr>
        <w:ilvl w:val="5"/>
        <w:numId w:val="23"/>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unhideWhenUsed/>
    <w:qFormat/>
    <w:rsid w:val="00CD5CA3"/>
    <w:pPr>
      <w:keepNext/>
      <w:keepLines/>
      <w:numPr>
        <w:ilvl w:val="6"/>
        <w:numId w:val="2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D5CA3"/>
    <w:pPr>
      <w:keepNext/>
      <w:keepLines/>
      <w:numPr>
        <w:ilvl w:val="7"/>
        <w:numId w:val="23"/>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CD5CA3"/>
    <w:pPr>
      <w:keepNext/>
      <w:keepLines/>
      <w:numPr>
        <w:ilvl w:val="8"/>
        <w:numId w:val="23"/>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neAbove">
    <w:name w:val="Line Above"/>
    <w:basedOn w:val="Heading1"/>
    <w:next w:val="Normal"/>
    <w:link w:val="LineAboveChar"/>
    <w:autoRedefine/>
    <w:qFormat/>
    <w:rsid w:val="001C7F00"/>
    <w:pPr>
      <w:pBdr>
        <w:top w:val="double" w:sz="4" w:space="1" w:color="auto"/>
      </w:pBdr>
    </w:pPr>
    <w:rPr>
      <w:rFonts w:ascii="Times New Roman" w:hAnsi="Times New Roman"/>
      <w:color w:val="002060"/>
      <w:sz w:val="44"/>
    </w:rPr>
  </w:style>
  <w:style w:type="character" w:customStyle="1" w:styleId="LineAboveChar">
    <w:name w:val="Line Above Char"/>
    <w:basedOn w:val="Heading1Char"/>
    <w:link w:val="LineAbove"/>
    <w:rsid w:val="001C7F00"/>
    <w:rPr>
      <w:rFonts w:ascii="Times New Roman" w:eastAsiaTheme="majorEastAsia" w:hAnsi="Times New Roman" w:cstheme="majorBidi"/>
      <w:smallCaps/>
      <w:color w:val="002060"/>
      <w:sz w:val="44"/>
      <w:szCs w:val="32"/>
    </w:rPr>
  </w:style>
  <w:style w:type="character" w:customStyle="1" w:styleId="Heading1Char">
    <w:name w:val="Heading 1 Char"/>
    <w:basedOn w:val="DefaultParagraphFont"/>
    <w:link w:val="Heading1"/>
    <w:uiPriority w:val="9"/>
    <w:rsid w:val="00ED0A79"/>
    <w:rPr>
      <w:rFonts w:ascii="Georgia Pro" w:eastAsiaTheme="majorEastAsia" w:hAnsi="Georgia Pro" w:cstheme="majorBidi"/>
      <w:smallCaps/>
      <w:sz w:val="36"/>
      <w:szCs w:val="32"/>
    </w:rPr>
  </w:style>
  <w:style w:type="paragraph" w:customStyle="1" w:styleId="LineBelow">
    <w:name w:val="Line Below"/>
    <w:link w:val="LineBelowChar"/>
    <w:autoRedefine/>
    <w:qFormat/>
    <w:rsid w:val="00CD5CA3"/>
    <w:pPr>
      <w:pBdr>
        <w:bottom w:val="double" w:sz="4" w:space="1" w:color="000000" w:themeColor="text1"/>
      </w:pBdr>
      <w:spacing w:before="120" w:after="120" w:line="240" w:lineRule="auto"/>
    </w:pPr>
    <w:rPr>
      <w:rFonts w:ascii="Microsoft JhengHei UI" w:eastAsia="Microsoft JhengHei UI" w:hAnsi="Microsoft JhengHei UI" w:cstheme="majorBidi"/>
      <w:sz w:val="40"/>
      <w:szCs w:val="32"/>
    </w:rPr>
  </w:style>
  <w:style w:type="character" w:customStyle="1" w:styleId="LineBelowChar">
    <w:name w:val="Line Below Char"/>
    <w:basedOn w:val="Heading1Char"/>
    <w:link w:val="LineBelow"/>
    <w:rsid w:val="00CD5CA3"/>
    <w:rPr>
      <w:rFonts w:ascii="Microsoft JhengHei UI" w:eastAsia="Microsoft JhengHei UI" w:hAnsi="Microsoft JhengHei UI" w:cstheme="majorBidi"/>
      <w:smallCaps/>
      <w:sz w:val="40"/>
      <w:szCs w:val="32"/>
    </w:rPr>
  </w:style>
  <w:style w:type="character" w:customStyle="1" w:styleId="Heading2Char">
    <w:name w:val="Heading 2 Char"/>
    <w:basedOn w:val="DefaultParagraphFont"/>
    <w:link w:val="Heading2"/>
    <w:uiPriority w:val="9"/>
    <w:rsid w:val="00E7082F"/>
    <w:rPr>
      <w:rFonts w:ascii="Georgia Pro" w:eastAsiaTheme="majorEastAsia" w:hAnsi="Georgia Pro" w:cs="Arial"/>
      <w:bCs/>
      <w:smallCaps/>
      <w:sz w:val="32"/>
      <w:szCs w:val="28"/>
    </w:rPr>
  </w:style>
  <w:style w:type="character" w:customStyle="1" w:styleId="Heading3Char">
    <w:name w:val="Heading 3 Char"/>
    <w:basedOn w:val="DefaultParagraphFont"/>
    <w:link w:val="Heading3"/>
    <w:uiPriority w:val="9"/>
    <w:rsid w:val="00AE6D3B"/>
    <w:rPr>
      <w:rFonts w:ascii="Georgia Pro Cond" w:eastAsiaTheme="majorEastAsia" w:hAnsi="Georgia Pro Cond" w:cs="Arial"/>
      <w:bCs/>
      <w:smallCaps/>
      <w:sz w:val="32"/>
      <w:szCs w:val="28"/>
    </w:rPr>
  </w:style>
  <w:style w:type="character" w:customStyle="1" w:styleId="Heading4Char">
    <w:name w:val="Heading 4 Char"/>
    <w:basedOn w:val="DefaultParagraphFont"/>
    <w:link w:val="Heading4"/>
    <w:uiPriority w:val="9"/>
    <w:rsid w:val="00CD5CA3"/>
    <w:rPr>
      <w:rFonts w:asciiTheme="majorHAnsi" w:eastAsiaTheme="majorEastAsia" w:hAnsiTheme="majorHAnsi" w:cstheme="majorBidi"/>
      <w:b/>
      <w:bCs/>
      <w:i/>
      <w:iCs/>
      <w:color w:val="4472C4" w:themeColor="accent1"/>
      <w:sz w:val="24"/>
      <w:szCs w:val="24"/>
    </w:rPr>
  </w:style>
  <w:style w:type="character" w:customStyle="1" w:styleId="Heading5Char">
    <w:name w:val="Heading 5 Char"/>
    <w:basedOn w:val="DefaultParagraphFont"/>
    <w:link w:val="Heading5"/>
    <w:uiPriority w:val="9"/>
    <w:rsid w:val="00CD5CA3"/>
    <w:rPr>
      <w:rFonts w:asciiTheme="majorHAnsi" w:eastAsiaTheme="majorEastAsia" w:hAnsiTheme="majorHAnsi" w:cstheme="majorBidi"/>
      <w:color w:val="1F3763" w:themeColor="accent1" w:themeShade="7F"/>
      <w:sz w:val="24"/>
      <w:szCs w:val="24"/>
    </w:rPr>
  </w:style>
  <w:style w:type="character" w:customStyle="1" w:styleId="Heading6Char">
    <w:name w:val="Heading 6 Char"/>
    <w:basedOn w:val="DefaultParagraphFont"/>
    <w:link w:val="Heading6"/>
    <w:uiPriority w:val="9"/>
    <w:rsid w:val="00CD5CA3"/>
    <w:rPr>
      <w:rFonts w:asciiTheme="majorHAnsi" w:eastAsiaTheme="majorEastAsia" w:hAnsiTheme="majorHAnsi" w:cstheme="majorBidi"/>
      <w:i/>
      <w:iCs/>
      <w:color w:val="1F3763" w:themeColor="accent1" w:themeShade="7F"/>
      <w:sz w:val="24"/>
      <w:szCs w:val="24"/>
    </w:rPr>
  </w:style>
  <w:style w:type="character" w:customStyle="1" w:styleId="Heading7Char">
    <w:name w:val="Heading 7 Char"/>
    <w:basedOn w:val="DefaultParagraphFont"/>
    <w:link w:val="Heading7"/>
    <w:uiPriority w:val="9"/>
    <w:rsid w:val="00CD5CA3"/>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CD5CA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D5CA3"/>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CD5CA3"/>
    <w:pPr>
      <w:tabs>
        <w:tab w:val="center" w:pos="5040"/>
        <w:tab w:val="right" w:pos="10080"/>
      </w:tabs>
    </w:pPr>
    <w:rPr>
      <w:szCs w:val="20"/>
    </w:rPr>
  </w:style>
  <w:style w:type="character" w:customStyle="1" w:styleId="HeaderChar">
    <w:name w:val="Header Char"/>
    <w:basedOn w:val="DefaultParagraphFont"/>
    <w:link w:val="Header"/>
    <w:uiPriority w:val="99"/>
    <w:rsid w:val="00CD5CA3"/>
    <w:rPr>
      <w:rFonts w:ascii="Georgia Pro" w:eastAsia="MS Mincho" w:hAnsi="Georgia Pro" w:cs="Times New Roman"/>
      <w:sz w:val="20"/>
      <w:szCs w:val="20"/>
    </w:rPr>
  </w:style>
  <w:style w:type="paragraph" w:styleId="Footer">
    <w:name w:val="footer"/>
    <w:basedOn w:val="Normal"/>
    <w:link w:val="FooterChar"/>
    <w:uiPriority w:val="99"/>
    <w:unhideWhenUsed/>
    <w:rsid w:val="00CD5CA3"/>
    <w:pPr>
      <w:tabs>
        <w:tab w:val="center" w:pos="5040"/>
        <w:tab w:val="right" w:pos="10080"/>
      </w:tabs>
    </w:pPr>
    <w:rPr>
      <w:szCs w:val="20"/>
    </w:rPr>
  </w:style>
  <w:style w:type="character" w:customStyle="1" w:styleId="FooterChar">
    <w:name w:val="Footer Char"/>
    <w:basedOn w:val="DefaultParagraphFont"/>
    <w:link w:val="Footer"/>
    <w:uiPriority w:val="99"/>
    <w:rsid w:val="00CD5CA3"/>
    <w:rPr>
      <w:rFonts w:ascii="Georgia Pro" w:eastAsia="MS Mincho" w:hAnsi="Georgia Pro" w:cs="Times New Roman"/>
      <w:sz w:val="20"/>
      <w:szCs w:val="20"/>
    </w:rPr>
  </w:style>
  <w:style w:type="paragraph" w:styleId="ListParagraph">
    <w:name w:val="List Paragraph"/>
    <w:basedOn w:val="Normal"/>
    <w:uiPriority w:val="34"/>
    <w:qFormat/>
    <w:rsid w:val="00CD5CA3"/>
    <w:pPr>
      <w:ind w:left="720"/>
      <w:contextualSpacing/>
    </w:pPr>
  </w:style>
  <w:style w:type="paragraph" w:styleId="Bibliography">
    <w:name w:val="Bibliography"/>
    <w:basedOn w:val="Normal"/>
    <w:next w:val="Normal"/>
    <w:uiPriority w:val="37"/>
    <w:unhideWhenUsed/>
    <w:rsid w:val="00CD5CA3"/>
  </w:style>
  <w:style w:type="paragraph" w:styleId="Caption">
    <w:name w:val="caption"/>
    <w:basedOn w:val="Normal"/>
    <w:next w:val="Normal"/>
    <w:unhideWhenUsed/>
    <w:qFormat/>
    <w:rsid w:val="009E5FF7"/>
    <w:pPr>
      <w:keepNext/>
      <w:spacing w:line="240" w:lineRule="auto"/>
      <w:jc w:val="center"/>
    </w:pPr>
    <w:rPr>
      <w:i/>
      <w:iCs/>
      <w:szCs w:val="18"/>
    </w:rPr>
  </w:style>
  <w:style w:type="table" w:styleId="TableGrid">
    <w:name w:val="Table Grid"/>
    <w:basedOn w:val="TableNormal"/>
    <w:uiPriority w:val="59"/>
    <w:rsid w:val="00CD5CA3"/>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355CD9"/>
    <w:pPr>
      <w:jc w:val="center"/>
    </w:pPr>
    <w:rPr>
      <w:rFonts w:eastAsiaTheme="majorEastAsia" w:cstheme="majorBidi"/>
      <w:b/>
      <w:spacing w:val="-10"/>
      <w:kern w:val="28"/>
      <w:sz w:val="48"/>
      <w:szCs w:val="56"/>
    </w:rPr>
  </w:style>
  <w:style w:type="character" w:customStyle="1" w:styleId="TitleChar">
    <w:name w:val="Title Char"/>
    <w:basedOn w:val="DefaultParagraphFont"/>
    <w:link w:val="Title"/>
    <w:uiPriority w:val="10"/>
    <w:rsid w:val="00355CD9"/>
    <w:rPr>
      <w:rFonts w:ascii="Georgia Pro" w:eastAsiaTheme="majorEastAsia" w:hAnsi="Georgia Pro" w:cstheme="majorBidi"/>
      <w:b/>
      <w:spacing w:val="-10"/>
      <w:kern w:val="28"/>
      <w:sz w:val="48"/>
      <w:szCs w:val="56"/>
    </w:rPr>
  </w:style>
  <w:style w:type="paragraph" w:styleId="Subtitle">
    <w:name w:val="Subtitle"/>
    <w:basedOn w:val="Normal"/>
    <w:next w:val="Normal"/>
    <w:link w:val="SubtitleChar"/>
    <w:uiPriority w:val="11"/>
    <w:qFormat/>
    <w:rsid w:val="00355CD9"/>
    <w:pPr>
      <w:jc w:val="center"/>
    </w:pPr>
    <w:rPr>
      <w:smallCaps/>
      <w:noProof/>
      <w:sz w:val="40"/>
      <w:lang w:val="en-US" w:eastAsia="en-CA"/>
    </w:rPr>
  </w:style>
  <w:style w:type="character" w:customStyle="1" w:styleId="SubtitleChar">
    <w:name w:val="Subtitle Char"/>
    <w:basedOn w:val="DefaultParagraphFont"/>
    <w:link w:val="Subtitle"/>
    <w:uiPriority w:val="11"/>
    <w:rsid w:val="00355CD9"/>
    <w:rPr>
      <w:rFonts w:ascii="Georgia Pro" w:eastAsia="MS Mincho" w:hAnsi="Georgia Pro" w:cs="Times New Roman"/>
      <w:smallCaps/>
      <w:noProof/>
      <w:sz w:val="40"/>
      <w:szCs w:val="24"/>
      <w:lang w:val="en-US" w:eastAsia="en-CA"/>
    </w:rPr>
  </w:style>
  <w:style w:type="paragraph" w:customStyle="1" w:styleId="Figures">
    <w:name w:val="Figures"/>
    <w:basedOn w:val="Caption"/>
    <w:qFormat/>
    <w:rsid w:val="00CD5CA3"/>
  </w:style>
  <w:style w:type="paragraph" w:customStyle="1" w:styleId="TitlePageInfo">
    <w:name w:val="Title Page Info"/>
    <w:basedOn w:val="NoSpacing"/>
    <w:qFormat/>
    <w:rsid w:val="006868E4"/>
    <w:pPr>
      <w:jc w:val="left"/>
    </w:pPr>
  </w:style>
  <w:style w:type="table" w:styleId="GridTable1Light">
    <w:name w:val="Grid Table 1 Light"/>
    <w:basedOn w:val="TableNormal"/>
    <w:uiPriority w:val="46"/>
    <w:rsid w:val="00CD5CA3"/>
    <w:pPr>
      <w:spacing w:after="0" w:line="240" w:lineRule="auto"/>
    </w:pPr>
    <w:rPr>
      <w:rFonts w:eastAsia="MS Mincho"/>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CD5CA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5CA3"/>
    <w:rPr>
      <w:rFonts w:ascii="Segoe UI" w:eastAsia="MS Mincho" w:hAnsi="Segoe UI" w:cs="Segoe UI"/>
      <w:sz w:val="18"/>
      <w:szCs w:val="18"/>
    </w:rPr>
  </w:style>
  <w:style w:type="character" w:styleId="PlaceholderText">
    <w:name w:val="Placeholder Text"/>
    <w:basedOn w:val="DefaultParagraphFont"/>
    <w:uiPriority w:val="99"/>
    <w:semiHidden/>
    <w:rsid w:val="000B3A5D"/>
    <w:rPr>
      <w:color w:val="808080"/>
    </w:rPr>
  </w:style>
  <w:style w:type="table" w:styleId="GridTable4">
    <w:name w:val="Grid Table 4"/>
    <w:basedOn w:val="TableNormal"/>
    <w:uiPriority w:val="49"/>
    <w:rsid w:val="00861C7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C77E2E"/>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C77E2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445E2D"/>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445E2D"/>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PlainTable2">
    <w:name w:val="Plain Table 2"/>
    <w:basedOn w:val="TableNormal"/>
    <w:uiPriority w:val="42"/>
    <w:rsid w:val="00445E2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6Colorful-Accent3">
    <w:name w:val="List Table 6 Colorful Accent 3"/>
    <w:basedOn w:val="TableNormal"/>
    <w:uiPriority w:val="51"/>
    <w:rsid w:val="0075167C"/>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3">
    <w:name w:val="List Table 2 Accent 3"/>
    <w:basedOn w:val="TableNormal"/>
    <w:uiPriority w:val="47"/>
    <w:rsid w:val="00AD2289"/>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Spacing">
    <w:name w:val="No Spacing"/>
    <w:link w:val="NoSpacingChar"/>
    <w:uiPriority w:val="1"/>
    <w:qFormat/>
    <w:rsid w:val="00724810"/>
    <w:pPr>
      <w:spacing w:after="0" w:line="240" w:lineRule="auto"/>
      <w:jc w:val="both"/>
    </w:pPr>
    <w:rPr>
      <w:rFonts w:ascii="Georgia Pro" w:eastAsia="MS Mincho" w:hAnsi="Georgia Pro" w:cs="Times New Roman"/>
      <w:sz w:val="24"/>
      <w:szCs w:val="24"/>
    </w:rPr>
  </w:style>
  <w:style w:type="table" w:styleId="GridTable6Colorful">
    <w:name w:val="Grid Table 6 Colorful"/>
    <w:basedOn w:val="TableNormal"/>
    <w:uiPriority w:val="51"/>
    <w:rsid w:val="00A30D5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EC69A7"/>
  </w:style>
  <w:style w:type="paragraph" w:styleId="TOC1">
    <w:name w:val="toc 1"/>
    <w:basedOn w:val="Normal"/>
    <w:next w:val="Normal"/>
    <w:autoRedefine/>
    <w:uiPriority w:val="39"/>
    <w:unhideWhenUsed/>
    <w:rsid w:val="00EC69A7"/>
    <w:pPr>
      <w:spacing w:after="100"/>
    </w:pPr>
  </w:style>
  <w:style w:type="paragraph" w:styleId="TOC2">
    <w:name w:val="toc 2"/>
    <w:basedOn w:val="Normal"/>
    <w:next w:val="Normal"/>
    <w:autoRedefine/>
    <w:uiPriority w:val="39"/>
    <w:unhideWhenUsed/>
    <w:rsid w:val="00EC69A7"/>
    <w:pPr>
      <w:spacing w:after="100"/>
      <w:ind w:left="200"/>
    </w:pPr>
  </w:style>
  <w:style w:type="character" w:styleId="Hyperlink">
    <w:name w:val="Hyperlink"/>
    <w:basedOn w:val="DefaultParagraphFont"/>
    <w:uiPriority w:val="99"/>
    <w:unhideWhenUsed/>
    <w:rsid w:val="00EC69A7"/>
    <w:rPr>
      <w:color w:val="0563C1" w:themeColor="hyperlink"/>
      <w:u w:val="single"/>
    </w:rPr>
  </w:style>
  <w:style w:type="paragraph" w:styleId="TOC3">
    <w:name w:val="toc 3"/>
    <w:basedOn w:val="Normal"/>
    <w:next w:val="Normal"/>
    <w:autoRedefine/>
    <w:uiPriority w:val="39"/>
    <w:unhideWhenUsed/>
    <w:rsid w:val="007009F7"/>
    <w:pPr>
      <w:spacing w:after="100"/>
      <w:ind w:left="400"/>
    </w:pPr>
  </w:style>
  <w:style w:type="paragraph" w:styleId="TableofFigures">
    <w:name w:val="table of figures"/>
    <w:basedOn w:val="Normal"/>
    <w:next w:val="Normal"/>
    <w:uiPriority w:val="99"/>
    <w:unhideWhenUsed/>
    <w:rsid w:val="002544E8"/>
  </w:style>
  <w:style w:type="table" w:styleId="GridTable5Dark-Accent1">
    <w:name w:val="Grid Table 5 Dark Accent 1"/>
    <w:basedOn w:val="TableNormal"/>
    <w:uiPriority w:val="50"/>
    <w:rsid w:val="00124B0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5">
    <w:name w:val="Grid Table 4 Accent 5"/>
    <w:basedOn w:val="TableNormal"/>
    <w:uiPriority w:val="49"/>
    <w:rsid w:val="00CF5A0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3">
    <w:name w:val="Grid Table 2 Accent 3"/>
    <w:basedOn w:val="TableNormal"/>
    <w:uiPriority w:val="47"/>
    <w:rsid w:val="007C421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Headers">
    <w:name w:val="Headers"/>
    <w:basedOn w:val="NoSpacing"/>
    <w:link w:val="HeadersChar"/>
    <w:qFormat/>
    <w:rsid w:val="00AD446B"/>
    <w:rPr>
      <w:sz w:val="20"/>
    </w:rPr>
  </w:style>
  <w:style w:type="table" w:styleId="GridTable6Colorful-Accent3">
    <w:name w:val="Grid Table 6 Colorful Accent 3"/>
    <w:basedOn w:val="TableNormal"/>
    <w:uiPriority w:val="51"/>
    <w:rsid w:val="00F15AF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NoSpacingChar">
    <w:name w:val="No Spacing Char"/>
    <w:basedOn w:val="DefaultParagraphFont"/>
    <w:link w:val="NoSpacing"/>
    <w:uiPriority w:val="1"/>
    <w:rsid w:val="00AD446B"/>
    <w:rPr>
      <w:rFonts w:ascii="Georgia Pro" w:eastAsia="MS Mincho" w:hAnsi="Georgia Pro" w:cs="Times New Roman"/>
      <w:sz w:val="24"/>
      <w:szCs w:val="24"/>
    </w:rPr>
  </w:style>
  <w:style w:type="character" w:customStyle="1" w:styleId="HeadersChar">
    <w:name w:val="Headers Char"/>
    <w:basedOn w:val="NoSpacingChar"/>
    <w:link w:val="Headers"/>
    <w:rsid w:val="00AD446B"/>
    <w:rPr>
      <w:rFonts w:ascii="Georgia Pro" w:eastAsia="MS Mincho" w:hAnsi="Georgia Pro" w:cs="Times New Roman"/>
      <w:sz w:val="20"/>
      <w:szCs w:val="24"/>
    </w:rPr>
  </w:style>
  <w:style w:type="table" w:styleId="GridTable7Colorful">
    <w:name w:val="Grid Table 7 Colorful"/>
    <w:basedOn w:val="TableNormal"/>
    <w:uiPriority w:val="52"/>
    <w:rsid w:val="00297CB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Accent3">
    <w:name w:val="Grid Table 5 Dark Accent 3"/>
    <w:basedOn w:val="TableNormal"/>
    <w:uiPriority w:val="50"/>
    <w:rsid w:val="00297C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PlainTable1">
    <w:name w:val="Plain Table 1"/>
    <w:basedOn w:val="TableNormal"/>
    <w:uiPriority w:val="41"/>
    <w:rsid w:val="00297CB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97CB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ableData">
    <w:name w:val="Table Data"/>
    <w:basedOn w:val="NoSpacing"/>
    <w:link w:val="TableDataChar"/>
    <w:qFormat/>
    <w:rsid w:val="001E7777"/>
    <w:pPr>
      <w:spacing w:before="120" w:line="360" w:lineRule="auto"/>
      <w:jc w:val="left"/>
    </w:pPr>
    <w:rPr>
      <w:bCs/>
    </w:rPr>
  </w:style>
  <w:style w:type="character" w:customStyle="1" w:styleId="TableDataChar">
    <w:name w:val="Table Data Char"/>
    <w:basedOn w:val="NoSpacingChar"/>
    <w:link w:val="TableData"/>
    <w:rsid w:val="001E7777"/>
    <w:rPr>
      <w:rFonts w:ascii="Georgia Pro" w:eastAsia="MS Mincho" w:hAnsi="Georgia Pro" w:cs="Times New Roman"/>
      <w:bCs/>
      <w:sz w:val="24"/>
      <w:szCs w:val="24"/>
    </w:rPr>
  </w:style>
  <w:style w:type="character" w:customStyle="1" w:styleId="markedcontent">
    <w:name w:val="markedcontent"/>
    <w:basedOn w:val="DefaultParagraphFont"/>
    <w:rsid w:val="00E47D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890494">
      <w:bodyDiv w:val="1"/>
      <w:marLeft w:val="0"/>
      <w:marRight w:val="0"/>
      <w:marTop w:val="0"/>
      <w:marBottom w:val="0"/>
      <w:divBdr>
        <w:top w:val="none" w:sz="0" w:space="0" w:color="auto"/>
        <w:left w:val="none" w:sz="0" w:space="0" w:color="auto"/>
        <w:bottom w:val="none" w:sz="0" w:space="0" w:color="auto"/>
        <w:right w:val="none" w:sz="0" w:space="0" w:color="auto"/>
      </w:divBdr>
    </w:div>
    <w:div w:id="659969163">
      <w:bodyDiv w:val="1"/>
      <w:marLeft w:val="0"/>
      <w:marRight w:val="0"/>
      <w:marTop w:val="0"/>
      <w:marBottom w:val="0"/>
      <w:divBdr>
        <w:top w:val="none" w:sz="0" w:space="0" w:color="auto"/>
        <w:left w:val="none" w:sz="0" w:space="0" w:color="auto"/>
        <w:bottom w:val="none" w:sz="0" w:space="0" w:color="auto"/>
        <w:right w:val="none" w:sz="0" w:space="0" w:color="auto"/>
      </w:divBdr>
    </w:div>
    <w:div w:id="1492065263">
      <w:bodyDiv w:val="1"/>
      <w:marLeft w:val="0"/>
      <w:marRight w:val="0"/>
      <w:marTop w:val="0"/>
      <w:marBottom w:val="0"/>
      <w:divBdr>
        <w:top w:val="none" w:sz="0" w:space="0" w:color="auto"/>
        <w:left w:val="none" w:sz="0" w:space="0" w:color="auto"/>
        <w:bottom w:val="none" w:sz="0" w:space="0" w:color="auto"/>
        <w:right w:val="none" w:sz="0" w:space="0" w:color="auto"/>
      </w:divBdr>
    </w:div>
    <w:div w:id="1531064262">
      <w:bodyDiv w:val="1"/>
      <w:marLeft w:val="0"/>
      <w:marRight w:val="0"/>
      <w:marTop w:val="0"/>
      <w:marBottom w:val="0"/>
      <w:divBdr>
        <w:top w:val="none" w:sz="0" w:space="0" w:color="auto"/>
        <w:left w:val="none" w:sz="0" w:space="0" w:color="auto"/>
        <w:bottom w:val="none" w:sz="0" w:space="0" w:color="auto"/>
        <w:right w:val="none" w:sz="0" w:space="0" w:color="auto"/>
      </w:divBdr>
    </w:div>
    <w:div w:id="1903558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regacho\OneDrive%20-%20BCIT\Documents\Custom%20Office%20Templates\StudentRepor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LuW19</b:Tag>
    <b:SourceType>Misc</b:SourceType>
    <b:Guid>{FF0B7EA6-AB13-48BE-8630-28DFD6BC1E05}</b:Guid>
    <b:Author>
      <b:Author>
        <b:NameList>
          <b:Person>
            <b:Last>Lu</b:Last>
            <b:First>Wu-Sheng</b:First>
          </b:Person>
        </b:NameList>
      </b:Author>
    </b:Author>
    <b:Title>Laboratory Manual For ECE 459/534</b:Title>
    <b:Year>2019</b:Year>
    <b:City>Victoria</b:City>
    <b:Publisher>University of Victoria</b:Publisher>
    <b:RefOrder>1</b:RefOrder>
  </b:Source>
</b:Sources>
</file>

<file path=customXml/itemProps1.xml><?xml version="1.0" encoding="utf-8"?>
<ds:datastoreItem xmlns:ds="http://schemas.openxmlformats.org/officeDocument/2006/customXml" ds:itemID="{F782C680-16F7-46A8-A1E1-705C6EB57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C:\Users\iregacho\OneDrive - BCIT\Documents\Custom Office Templates\StudentReportTemplate.dotx</Template>
  <TotalTime>373</TotalTime>
  <Pages>23</Pages>
  <Words>3274</Words>
  <Characters>18666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Isaiah Regacho</dc:creator>
  <cp:keywords/>
  <dc:description/>
  <cp:lastModifiedBy>Enze Xu</cp:lastModifiedBy>
  <cp:revision>19</cp:revision>
  <cp:lastPrinted>2021-04-05T21:30:00Z</cp:lastPrinted>
  <dcterms:created xsi:type="dcterms:W3CDTF">2025-03-27T23:39:00Z</dcterms:created>
  <dcterms:modified xsi:type="dcterms:W3CDTF">2025-04-14T01:32:00Z</dcterms:modified>
</cp:coreProperties>
</file>