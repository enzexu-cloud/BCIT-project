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E9C4A" w14:textId="70C28D69" w:rsidR="00247042" w:rsidRPr="00E861DA" w:rsidRDefault="001055DF" w:rsidP="009D2779">
      <w:pPr>
        <w:pStyle w:val="Title"/>
      </w:pPr>
      <w:r>
        <w:t>Design Project</w:t>
      </w:r>
      <w:r w:rsidR="00247042" w:rsidRPr="00E861DA">
        <w:t>:</w:t>
      </w:r>
    </w:p>
    <w:p w14:paraId="75A5E939" w14:textId="093761CA" w:rsidR="00495FA8" w:rsidRDefault="001055DF" w:rsidP="001055DF">
      <w:pPr>
        <w:pStyle w:val="Title"/>
      </w:pPr>
      <w:r>
        <w:t>Test Data</w:t>
      </w:r>
    </w:p>
    <w:p w14:paraId="2CAF321D" w14:textId="77777777" w:rsidR="001055DF" w:rsidRPr="001055DF" w:rsidRDefault="001055DF" w:rsidP="001055DF"/>
    <w:p w14:paraId="78F13287" w14:textId="2DD0CD81" w:rsidR="00495FA8" w:rsidRDefault="00495FA8" w:rsidP="00E549C1">
      <w:r w:rsidRPr="00DC3BD5">
        <w:t>Name:</w:t>
      </w:r>
      <w:r w:rsidR="00C23234">
        <w:t xml:space="preserve"> </w:t>
      </w:r>
      <w:r w:rsidR="005D77CC" w:rsidRPr="005D77CC">
        <w:t>Enze Xu</w:t>
      </w:r>
      <w:r w:rsidR="00510228" w:rsidRPr="00C23234">
        <w:ptab w:relativeTo="margin" w:alignment="center" w:leader="underscore"/>
      </w:r>
      <w:r w:rsidR="00E861DA">
        <w:tab/>
      </w:r>
      <w:r w:rsidRPr="00DC3BD5">
        <w:rPr>
          <w:rFonts w:hint="eastAsia"/>
          <w:lang w:eastAsia="zh-CN"/>
        </w:rPr>
        <w:t>S</w:t>
      </w:r>
      <w:r w:rsidRPr="00DC3BD5">
        <w:t>tudent ID:</w:t>
      </w:r>
      <w:r w:rsidR="00C23234">
        <w:t xml:space="preserve"> </w:t>
      </w:r>
      <w:r w:rsidR="005D77CC">
        <w:t xml:space="preserve"> </w:t>
      </w:r>
      <w:r w:rsidR="00C23234">
        <w:t>A01336393</w:t>
      </w:r>
      <w:r w:rsidR="00E861DA">
        <w:ptab w:relativeTo="margin" w:alignment="right" w:leader="underscore"/>
      </w:r>
    </w:p>
    <w:p w14:paraId="22B88945" w14:textId="2DCFE3F9" w:rsidR="009B26FD" w:rsidRDefault="0054729B" w:rsidP="009B26FD">
      <w:pPr>
        <w:pStyle w:val="Heading3"/>
      </w:pPr>
      <w:bookmarkStart w:id="0" w:name="_Toc150715367"/>
      <w:r>
        <w:t xml:space="preserve">Linear Power Supply </w:t>
      </w:r>
      <w:r w:rsidR="007E7238">
        <w:t xml:space="preserve">– Parameter </w:t>
      </w:r>
      <w:r w:rsidR="00462D1F">
        <w:t>Test</w:t>
      </w:r>
      <w:r w:rsidR="00E177E0">
        <w:t xml:space="preserve"> [2]</w:t>
      </w:r>
    </w:p>
    <w:p w14:paraId="6B077CA3" w14:textId="42C072D3" w:rsidR="00462D1F" w:rsidRDefault="00462D1F" w:rsidP="00462D1F">
      <w:r>
        <w:t>Recall</w:t>
      </w:r>
      <w:r w:rsidR="000C0760">
        <w:t xml:space="preserve"> t</w:t>
      </w:r>
      <w:r w:rsidR="00D77C5C">
        <w:t xml:space="preserve">he </w:t>
      </w:r>
      <w:r w:rsidR="00F658EC">
        <w:t xml:space="preserve">Non-Ideal Voltage Supply and </w:t>
      </w:r>
      <w:r w:rsidR="00404306">
        <w:t xml:space="preserve">DC </w:t>
      </w:r>
      <w:r w:rsidR="00D77C5C">
        <w:t>Voltage Minimum Equation</w:t>
      </w:r>
    </w:p>
    <w:p w14:paraId="7A6A26DC" w14:textId="4B471794" w:rsidR="007E224E" w:rsidRDefault="00000000" w:rsidP="009B26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DC,</m:t>
              </m:r>
              <m:r>
                <m:rPr>
                  <m:nor/>
                </m:rP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p-p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p-p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2fC</m:t>
              </m:r>
            </m:den>
          </m:f>
        </m:oMath>
      </m:oMathPara>
    </w:p>
    <w:p w14:paraId="69ADE63D" w14:textId="6CA42245" w:rsidR="00DE0406" w:rsidRDefault="009B26FD" w:rsidP="009B26FD">
      <w:r>
        <w:t xml:space="preserve">This test </w:t>
      </w:r>
      <w:r w:rsidR="00DE0406">
        <w:t xml:space="preserve">finds the values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E0406">
        <w:t xml:space="preserve"> 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p-p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  <w:r w:rsidR="00FE0DB2">
        <w:t xml:space="preserve"> to model this power supply.</w:t>
      </w:r>
    </w:p>
    <w:p w14:paraId="1A20BE54" w14:textId="60C4B373" w:rsidR="009B26FD" w:rsidRDefault="00251B2B" w:rsidP="009B26FD">
      <w:pPr>
        <w:pStyle w:val="IRNumberedList"/>
        <w:numPr>
          <w:ilvl w:val="0"/>
          <w:numId w:val="3"/>
        </w:numPr>
      </w:pPr>
      <w:r>
        <w:t xml:space="preserve">Power the power supply using </w:t>
      </w:r>
      <w:r w:rsidR="00473101">
        <w:t xml:space="preserve">12.5 V from </w:t>
      </w:r>
      <w:r>
        <w:t>the</w:t>
      </w:r>
      <w:r w:rsidR="00F16B50">
        <w:t xml:space="preserve"> </w:t>
      </w:r>
      <w:r w:rsidR="00427D5D">
        <w:t xml:space="preserve">120/25V </w:t>
      </w:r>
      <w:r w:rsidR="00F16B50">
        <w:t>CT</w:t>
      </w:r>
      <w:r>
        <w:t xml:space="preserve"> transformer.</w:t>
      </w:r>
    </w:p>
    <w:p w14:paraId="234585A1" w14:textId="5B00C020" w:rsidR="00251B2B" w:rsidRDefault="005C1FE8" w:rsidP="009B26FD">
      <w:pPr>
        <w:pStyle w:val="IRNumberedList"/>
        <w:numPr>
          <w:ilvl w:val="0"/>
          <w:numId w:val="3"/>
        </w:numPr>
      </w:pPr>
      <w:r>
        <w:t xml:space="preserve">Place an Ammeter between </w:t>
      </w:r>
      <w:r w:rsidR="00237049">
        <w:t>the Unregulated Voltage Out of the Power Supply and the load.</w:t>
      </w:r>
    </w:p>
    <w:p w14:paraId="47AA9C0E" w14:textId="6D8E902D" w:rsidR="00677980" w:rsidRDefault="00677980" w:rsidP="009B26FD">
      <w:pPr>
        <w:pStyle w:val="IRNumberedList"/>
        <w:numPr>
          <w:ilvl w:val="0"/>
          <w:numId w:val="3"/>
        </w:numPr>
      </w:pPr>
      <w:r>
        <w:t xml:space="preserve">Use an oscilloscope across the load </w:t>
      </w:r>
      <w:r w:rsidR="000A7CA5">
        <w:t>to measure the average</w:t>
      </w:r>
      <w:r w:rsidR="00E973A0">
        <w:t xml:space="preserve"> and cursors to measure the peaks.</w:t>
      </w:r>
    </w:p>
    <w:p w14:paraId="63F0E3AF" w14:textId="416BD31A" w:rsidR="009B26FD" w:rsidRDefault="009B26FD" w:rsidP="009B26FD">
      <w:pPr>
        <w:pStyle w:val="Caption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r w:rsidR="00A356DB">
        <w:t>Linear Power Supply</w:t>
      </w:r>
      <w:r w:rsidR="008F074D">
        <w:t xml:space="preserve"> - Parameter</w:t>
      </w:r>
      <w:r w:rsidR="00A356DB">
        <w:t xml:space="preserve"> Test Data</w:t>
      </w:r>
    </w:p>
    <w:tbl>
      <w:tblPr>
        <w:tblStyle w:val="PlainTable1"/>
        <w:tblW w:w="0" w:type="auto"/>
        <w:jc w:val="center"/>
        <w:tblLook w:val="0420" w:firstRow="1" w:lastRow="0" w:firstColumn="0" w:lastColumn="0" w:noHBand="0" w:noVBand="1"/>
      </w:tblPr>
      <w:tblGrid>
        <w:gridCol w:w="746"/>
        <w:gridCol w:w="1182"/>
        <w:gridCol w:w="1182"/>
        <w:gridCol w:w="1241"/>
        <w:gridCol w:w="1182"/>
        <w:gridCol w:w="1182"/>
        <w:gridCol w:w="1241"/>
      </w:tblGrid>
      <w:tr w:rsidR="0092167F" w14:paraId="7509A1A1" w14:textId="59668854" w:rsidTr="00C232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033456C0" w14:textId="33C60404" w:rsidR="0092167F" w:rsidRPr="00F34ECD" w:rsidRDefault="00DA0245" w:rsidP="003E6847">
            <w:pPr>
              <w:pStyle w:val="TableData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Load</m:t>
                </m:r>
              </m:oMath>
            </m:oMathPara>
          </w:p>
          <w:p w14:paraId="09F0A2B3" w14:textId="3A576C5F" w:rsidR="0092167F" w:rsidRPr="00F34ECD" w:rsidRDefault="00000000" w:rsidP="003E6847">
            <w:pPr>
              <w:pStyle w:val="TableData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4F98649C" w14:textId="77777777" w:rsidR="0092167F" w:rsidRPr="00F34ECD" w:rsidRDefault="0092167F" w:rsidP="003E6847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245892EF" w14:textId="07F62492" w:rsidR="0092167F" w:rsidRPr="00F34ECD" w:rsidRDefault="00000000" w:rsidP="003E6847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mA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34E905D3" w14:textId="77777777" w:rsidR="0092167F" w:rsidRPr="00CF37E8" w:rsidRDefault="0092167F" w:rsidP="003E6847">
            <w:pPr>
              <w:pStyle w:val="TableData"/>
              <w:rPr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MS Gothic" w:hAnsi="Cambria Math"/>
                  </w:rPr>
                  <m:t>Measured</m:t>
                </m:r>
              </m:oMath>
            </m:oMathPara>
          </w:p>
          <w:p w14:paraId="18C5EC5B" w14:textId="6A25CD1C" w:rsidR="0092167F" w:rsidRPr="00CF37E8" w:rsidRDefault="00000000" w:rsidP="003E6847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DC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1CFF72A0" w14:textId="77777777" w:rsidR="0092167F" w:rsidRPr="00BA6070" w:rsidRDefault="0092167F" w:rsidP="003E6847">
            <w:pPr>
              <w:pStyle w:val="TableData"/>
              <w:rPr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MS Gothic" w:hAnsi="Cambria Math"/>
                  </w:rPr>
                  <m:t>Calculated</m:t>
                </m:r>
              </m:oMath>
            </m:oMathPara>
          </w:p>
          <w:p w14:paraId="53FB2434" w14:textId="7C389BC6" w:rsidR="0092167F" w:rsidRPr="00BA6070" w:rsidRDefault="00000000" w:rsidP="003E6847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55BEEE1" w14:textId="77777777" w:rsidR="0092167F" w:rsidRPr="004D47C7" w:rsidRDefault="0092167F" w:rsidP="003E6847">
            <w:pPr>
              <w:pStyle w:val="TableData"/>
              <w:rPr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MS Gothic" w:hAnsi="Cambria Math"/>
                  </w:rPr>
                  <m:t>Measured</m:t>
                </m:r>
              </m:oMath>
            </m:oMathPara>
          </w:p>
          <w:p w14:paraId="568EDA4D" w14:textId="1AB752DB" w:rsidR="0092167F" w:rsidRPr="004D47C7" w:rsidRDefault="00000000" w:rsidP="003E6847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P(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b w:val="0"/>
                        <w:bCs/>
                      </w:rPr>
                      <m:t>max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)</m:t>
                    </m:r>
                  </m:sub>
                </m:sSub>
              </m:oMath>
            </m:oMathPara>
          </w:p>
        </w:tc>
        <w:tc>
          <w:tcPr>
            <w:tcW w:w="1182" w:type="dxa"/>
          </w:tcPr>
          <w:p w14:paraId="1F27E39C" w14:textId="77777777" w:rsidR="0092167F" w:rsidRPr="004D47C7" w:rsidRDefault="0092167F" w:rsidP="004D47C7">
            <w:pPr>
              <w:pStyle w:val="TableData"/>
              <w:rPr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MS Gothic" w:hAnsi="Cambria Math"/>
                  </w:rPr>
                  <m:t>Measured</m:t>
                </m:r>
              </m:oMath>
            </m:oMathPara>
          </w:p>
          <w:p w14:paraId="7EA2F757" w14:textId="2736E6B4" w:rsidR="0092167F" w:rsidRPr="00FF4551" w:rsidRDefault="00000000" w:rsidP="004D47C7">
            <w:pPr>
              <w:pStyle w:val="TableData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P(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b w:val="0"/>
                        <w:bCs/>
                      </w:rPr>
                      <m:t>min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)</m:t>
                    </m:r>
                  </m:sub>
                </m:sSub>
              </m:oMath>
            </m:oMathPara>
          </w:p>
        </w:tc>
        <w:tc>
          <w:tcPr>
            <w:tcW w:w="1241" w:type="dxa"/>
          </w:tcPr>
          <w:p w14:paraId="5C738F5F" w14:textId="77777777" w:rsidR="0092167F" w:rsidRPr="00BA6070" w:rsidRDefault="0092167F" w:rsidP="0092167F">
            <w:pPr>
              <w:pStyle w:val="TableData"/>
              <w:rPr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MS Gothic" w:hAnsi="Cambria Math"/>
                  </w:rPr>
                  <m:t>Calculated</m:t>
                </m:r>
              </m:oMath>
            </m:oMathPara>
          </w:p>
          <w:p w14:paraId="4D88E9BD" w14:textId="5A80EA98" w:rsidR="0092167F" w:rsidRPr="001D2D3C" w:rsidRDefault="001D2D3C" w:rsidP="0092167F">
            <w:pPr>
              <w:pStyle w:val="TableData"/>
              <w:rPr>
                <w:rFonts w:cs="Aria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Arial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V</m:t>
                    </m:r>
                    <m:ctrlPr>
                      <w:rPr>
                        <w:rFonts w:ascii="Cambria Math" w:hAnsi="Cambria Math" w:cs="Arial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p-p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Arial"/>
                        <w:b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I</m:t>
                    </m:r>
                    <m:ctrlPr>
                      <w:rPr>
                        <w:rFonts w:ascii="Cambria Math" w:hAnsi="Cambria Math" w:cs="Arial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L</m:t>
                    </m:r>
                  </m:sub>
                </m:sSub>
              </m:oMath>
            </m:oMathPara>
          </w:p>
        </w:tc>
      </w:tr>
      <w:tr w:rsidR="0092167F" w14:paraId="50A407A8" w14:textId="570A3C6B" w:rsidTr="00C23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619A6D78" w14:textId="5FF6BFE1" w:rsidR="0092167F" w:rsidRDefault="00DA0245" w:rsidP="003E6847">
            <w:pPr>
              <w:pStyle w:val="TableData"/>
              <w:rPr>
                <w:rFonts w:cs="Arial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0" w:type="auto"/>
            <w:vAlign w:val="center"/>
          </w:tcPr>
          <w:p w14:paraId="7C66813D" w14:textId="40A29A3A" w:rsidR="0092167F" w:rsidRDefault="00E625CF" w:rsidP="003E6847">
            <w:pPr>
              <w:pStyle w:val="TableData"/>
            </w:pPr>
            <w:r>
              <w:t>0</w:t>
            </w:r>
          </w:p>
        </w:tc>
        <w:tc>
          <w:tcPr>
            <w:tcW w:w="0" w:type="auto"/>
          </w:tcPr>
          <w:p w14:paraId="0378E98A" w14:textId="1D2C3789" w:rsidR="0092167F" w:rsidRDefault="00E625CF" w:rsidP="003E6847">
            <w:pPr>
              <w:pStyle w:val="TableData"/>
              <w:rPr>
                <w:rFonts w:ascii="Georgia Pro Cond" w:eastAsia="MS Gothic" w:hAnsi="Georgia Pro Cond"/>
              </w:rPr>
            </w:pPr>
            <w:r>
              <w:rPr>
                <w:rFonts w:ascii="Georgia Pro Cond" w:eastAsia="MS Gothic" w:hAnsi="Georgia Pro Cond"/>
              </w:rPr>
              <w:t>16.2</w:t>
            </w:r>
            <w:r w:rsidR="00C23234">
              <w:rPr>
                <w:rFonts w:ascii="Georgia Pro Cond" w:eastAsia="MS Gothic" w:hAnsi="Georgia Pro Cond"/>
              </w:rPr>
              <w:t>7</w:t>
            </w:r>
          </w:p>
        </w:tc>
        <w:tc>
          <w:tcPr>
            <w:tcW w:w="0" w:type="auto"/>
          </w:tcPr>
          <w:p w14:paraId="2B99C6D0" w14:textId="688C9D8F" w:rsidR="0092167F" w:rsidRDefault="00C23234" w:rsidP="003E6847">
            <w:pPr>
              <w:pStyle w:val="TableData"/>
              <w:rPr>
                <w:rFonts w:ascii="Georgia Pro Cond" w:eastAsia="MS Gothic" w:hAnsi="Georgia Pro Cond"/>
              </w:rPr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0" w:type="auto"/>
          </w:tcPr>
          <w:p w14:paraId="5EC19884" w14:textId="410F10BD" w:rsidR="0092167F" w:rsidRDefault="00E625CF" w:rsidP="003E6847">
            <w:pPr>
              <w:pStyle w:val="TableData"/>
              <w:rPr>
                <w:rFonts w:ascii="Georgia Pro Cond" w:eastAsia="MS Gothic" w:hAnsi="Georgia Pro Cond"/>
              </w:rPr>
            </w:pPr>
            <w:r>
              <w:rPr>
                <w:rFonts w:ascii="Georgia Pro Cond" w:eastAsia="MS Gothic" w:hAnsi="Georgia Pro Cond"/>
              </w:rPr>
              <w:t>16.5</w:t>
            </w:r>
            <w:r w:rsidR="00C23234">
              <w:rPr>
                <w:rFonts w:ascii="Georgia Pro Cond" w:eastAsia="MS Gothic" w:hAnsi="Georgia Pro Cond"/>
              </w:rPr>
              <w:t>5</w:t>
            </w:r>
          </w:p>
        </w:tc>
        <w:tc>
          <w:tcPr>
            <w:tcW w:w="1182" w:type="dxa"/>
          </w:tcPr>
          <w:p w14:paraId="7BCAD416" w14:textId="675C2678" w:rsidR="0092167F" w:rsidRDefault="00E625CF" w:rsidP="003E6847">
            <w:pPr>
              <w:pStyle w:val="TableData"/>
              <w:rPr>
                <w:rFonts w:ascii="Georgia Pro Cond" w:eastAsia="MS Gothic" w:hAnsi="Georgia Pro Cond"/>
              </w:rPr>
            </w:pPr>
            <w:r>
              <w:rPr>
                <w:rFonts w:ascii="Georgia Pro Cond" w:eastAsia="MS Gothic" w:hAnsi="Georgia Pro Cond"/>
              </w:rPr>
              <w:t>15.</w:t>
            </w:r>
            <w:r w:rsidR="00C23234">
              <w:rPr>
                <w:rFonts w:ascii="Georgia Pro Cond" w:eastAsia="MS Gothic" w:hAnsi="Georgia Pro Cond"/>
              </w:rPr>
              <w:t>89</w:t>
            </w:r>
          </w:p>
        </w:tc>
        <w:tc>
          <w:tcPr>
            <w:tcW w:w="1241" w:type="dxa"/>
          </w:tcPr>
          <w:p w14:paraId="3EBCBB99" w14:textId="40806B86" w:rsidR="0092167F" w:rsidRDefault="00C23234" w:rsidP="003E6847">
            <w:pPr>
              <w:pStyle w:val="TableData"/>
              <w:rPr>
                <w:rFonts w:ascii="Georgia Pro Cond" w:eastAsia="MS Gothic" w:hAnsi="Georgia Pro Cond"/>
              </w:rPr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C23234" w14:paraId="781AAC26" w14:textId="37A2B808" w:rsidTr="00C23234">
        <w:trPr>
          <w:trHeight w:val="283"/>
          <w:jc w:val="center"/>
        </w:trPr>
        <w:tc>
          <w:tcPr>
            <w:tcW w:w="0" w:type="auto"/>
            <w:vAlign w:val="center"/>
          </w:tcPr>
          <w:p w14:paraId="17CDD820" w14:textId="7B938093" w:rsidR="00C23234" w:rsidRDefault="00C23234" w:rsidP="00C23234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100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B9B83C3" w14:textId="1E3A5700" w:rsidR="00C23234" w:rsidRDefault="00C23234" w:rsidP="00C23234">
            <w:pPr>
              <w:pStyle w:val="TableData"/>
            </w:pPr>
            <w:r>
              <w:t>162</w:t>
            </w:r>
          </w:p>
        </w:tc>
        <w:tc>
          <w:tcPr>
            <w:tcW w:w="0" w:type="auto"/>
          </w:tcPr>
          <w:p w14:paraId="45E393DB" w14:textId="7AE0B92F" w:rsidR="00C23234" w:rsidRDefault="00C23234" w:rsidP="00C23234">
            <w:pPr>
              <w:pStyle w:val="TableData"/>
            </w:pPr>
            <w:r>
              <w:t>15.26</w:t>
            </w:r>
          </w:p>
        </w:tc>
        <w:tc>
          <w:tcPr>
            <w:tcW w:w="0" w:type="auto"/>
          </w:tcPr>
          <w:p w14:paraId="5AA8BF28" w14:textId="0E36E08C" w:rsidR="00C23234" w:rsidRDefault="00C23234" w:rsidP="00C23234">
            <w:pPr>
              <w:pStyle w:val="TableData"/>
            </w:pPr>
            <w:r>
              <w:t>5.432</w:t>
            </w:r>
          </w:p>
        </w:tc>
        <w:tc>
          <w:tcPr>
            <w:tcW w:w="0" w:type="auto"/>
          </w:tcPr>
          <w:p w14:paraId="45F81152" w14:textId="39D60573" w:rsidR="00C23234" w:rsidRDefault="00C23234" w:rsidP="00C23234">
            <w:pPr>
              <w:pStyle w:val="TableData"/>
            </w:pPr>
            <w:r>
              <w:t>16.14</w:t>
            </w:r>
          </w:p>
        </w:tc>
        <w:tc>
          <w:tcPr>
            <w:tcW w:w="1182" w:type="dxa"/>
          </w:tcPr>
          <w:p w14:paraId="54A3F705" w14:textId="712827F8" w:rsidR="00C23234" w:rsidRDefault="00C23234" w:rsidP="00C23234">
            <w:pPr>
              <w:pStyle w:val="TableData"/>
            </w:pPr>
            <w:r>
              <w:t>14.48</w:t>
            </w:r>
          </w:p>
        </w:tc>
        <w:tc>
          <w:tcPr>
            <w:tcW w:w="1241" w:type="dxa"/>
          </w:tcPr>
          <w:p w14:paraId="787ADEBF" w14:textId="4C786916" w:rsidR="00C23234" w:rsidRDefault="00C23234" w:rsidP="00C23234">
            <w:pPr>
              <w:pStyle w:val="TableData"/>
            </w:pPr>
            <w:r w:rsidRPr="00C23234">
              <w:t>0.01024</w:t>
            </w:r>
          </w:p>
        </w:tc>
      </w:tr>
      <w:tr w:rsidR="00C23234" w14:paraId="7D65C347" w14:textId="28E29ADA" w:rsidTr="00C23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07EEE2F6" w14:textId="471357D3" w:rsidR="00C23234" w:rsidRPr="00C457EC" w:rsidRDefault="00C23234" w:rsidP="00C23234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50</m:t>
                </m:r>
              </m:oMath>
            </m:oMathPara>
          </w:p>
        </w:tc>
        <w:tc>
          <w:tcPr>
            <w:tcW w:w="0" w:type="auto"/>
            <w:vAlign w:val="center"/>
          </w:tcPr>
          <w:p w14:paraId="0E2004D3" w14:textId="08297211" w:rsidR="00C23234" w:rsidRPr="00C457EC" w:rsidRDefault="00C23234" w:rsidP="00C23234">
            <w:pPr>
              <w:pStyle w:val="TableData"/>
            </w:pPr>
            <w:r>
              <w:t>310</w:t>
            </w:r>
          </w:p>
        </w:tc>
        <w:tc>
          <w:tcPr>
            <w:tcW w:w="0" w:type="auto"/>
          </w:tcPr>
          <w:p w14:paraId="768B2651" w14:textId="54415E63" w:rsidR="00C23234" w:rsidRPr="00C457EC" w:rsidRDefault="00C23234" w:rsidP="00C23234">
            <w:pPr>
              <w:pStyle w:val="TableData"/>
            </w:pPr>
            <w:r>
              <w:t>14.77</w:t>
            </w:r>
          </w:p>
        </w:tc>
        <w:tc>
          <w:tcPr>
            <w:tcW w:w="0" w:type="auto"/>
          </w:tcPr>
          <w:p w14:paraId="7BF37186" w14:textId="285A8D33" w:rsidR="00C23234" w:rsidRPr="00C457EC" w:rsidRDefault="00C23234" w:rsidP="00C23234">
            <w:pPr>
              <w:pStyle w:val="TableData"/>
            </w:pPr>
            <w:r>
              <w:t>3.742</w:t>
            </w:r>
          </w:p>
        </w:tc>
        <w:tc>
          <w:tcPr>
            <w:tcW w:w="0" w:type="auto"/>
          </w:tcPr>
          <w:p w14:paraId="2510E15E" w14:textId="0E7B74A6" w:rsidR="00C23234" w:rsidRPr="00C457EC" w:rsidRDefault="00C23234" w:rsidP="00C23234">
            <w:pPr>
              <w:pStyle w:val="TableData"/>
            </w:pPr>
            <w:r>
              <w:t>15.93</w:t>
            </w:r>
          </w:p>
        </w:tc>
        <w:tc>
          <w:tcPr>
            <w:tcW w:w="1182" w:type="dxa"/>
          </w:tcPr>
          <w:p w14:paraId="44F9DFA8" w14:textId="1A664EA4" w:rsidR="00C23234" w:rsidRPr="00C457EC" w:rsidRDefault="00C23234" w:rsidP="00C23234">
            <w:pPr>
              <w:pStyle w:val="TableData"/>
            </w:pPr>
            <w:r>
              <w:t>13.46</w:t>
            </w:r>
          </w:p>
        </w:tc>
        <w:tc>
          <w:tcPr>
            <w:tcW w:w="1241" w:type="dxa"/>
          </w:tcPr>
          <w:p w14:paraId="185B6DE5" w14:textId="5FB32AEE" w:rsidR="00C23234" w:rsidRPr="00C457EC" w:rsidRDefault="00C23234" w:rsidP="00C23234">
            <w:pPr>
              <w:pStyle w:val="TableData"/>
            </w:pPr>
            <w:r>
              <w:t>0.00797</w:t>
            </w:r>
          </w:p>
        </w:tc>
      </w:tr>
    </w:tbl>
    <w:p w14:paraId="3609A202" w14:textId="608FAF8C" w:rsidR="009B26FD" w:rsidRDefault="0023678B" w:rsidP="004B45A1">
      <w:pPr>
        <w:jc w:val="left"/>
      </w:pPr>
      <w:r>
        <w:t xml:space="preserve">Average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= </w:t>
      </w:r>
      <w:r w:rsidR="00A0640E">
        <w:t>4.437</w:t>
      </w:r>
    </w:p>
    <w:p w14:paraId="15D617EF" w14:textId="7A1F45AF" w:rsidR="0023678B" w:rsidRDefault="0023678B" w:rsidP="00E973A0">
      <w:pPr>
        <w:jc w:val="left"/>
      </w:pPr>
      <w:r>
        <w:t xml:space="preserve">Average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p-p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 = </w:t>
      </w:r>
      <w:r w:rsidR="00A0640E">
        <w:t>0.009107</w:t>
      </w:r>
    </w:p>
    <w:tbl>
      <w:tblPr>
        <w:tblStyle w:val="TableGrid"/>
        <w:tblW w:w="0" w:type="auto"/>
        <w:tblLook w:val="0400" w:firstRow="0" w:lastRow="0" w:firstColumn="0" w:lastColumn="0" w:noHBand="0" w:noVBand="1"/>
      </w:tblPr>
      <w:tblGrid>
        <w:gridCol w:w="850"/>
        <w:gridCol w:w="9220"/>
      </w:tblGrid>
      <w:tr w:rsidR="009B26FD" w14:paraId="38070A9B" w14:textId="77777777" w:rsidTr="00E973A0">
        <w:trPr>
          <w:trHeight w:val="1718"/>
        </w:trPr>
        <w:tc>
          <w:tcPr>
            <w:tcW w:w="846" w:type="dxa"/>
          </w:tcPr>
          <w:p w14:paraId="2A98F242" w14:textId="77777777" w:rsidR="009B26FD" w:rsidRDefault="009B26FD" w:rsidP="003E6847">
            <w:r>
              <w:t>Notes:</w:t>
            </w:r>
          </w:p>
        </w:tc>
        <w:tc>
          <w:tcPr>
            <w:tcW w:w="9224" w:type="dxa"/>
          </w:tcPr>
          <w:p w14:paraId="4892850C" w14:textId="277923CA" w:rsidR="009B26FD" w:rsidRDefault="00E31F78" w:rsidP="003E6847">
            <w:r>
              <w:t>Collaborated with Damon Park, Justin Tan, Data collected by Enze Xu.</w:t>
            </w:r>
          </w:p>
        </w:tc>
      </w:tr>
    </w:tbl>
    <w:p w14:paraId="61599BBB" w14:textId="4762899E" w:rsidR="009B26FD" w:rsidRDefault="009B26FD" w:rsidP="009B26FD">
      <w:pPr>
        <w:spacing w:before="0" w:after="160" w:line="259" w:lineRule="auto"/>
        <w:jc w:val="left"/>
      </w:pPr>
      <w:r>
        <w:br w:type="page"/>
      </w:r>
    </w:p>
    <w:p w14:paraId="010F44D6" w14:textId="2AE2B91C" w:rsidR="001055DF" w:rsidRDefault="001055DF" w:rsidP="001055DF">
      <w:pPr>
        <w:pStyle w:val="Heading3"/>
      </w:pPr>
      <w:r>
        <w:lastRenderedPageBreak/>
        <w:t>Voltage Regulat</w:t>
      </w:r>
      <w:r w:rsidR="009150E0">
        <w:t>or</w:t>
      </w:r>
      <w:r w:rsidR="007E7238">
        <w:t xml:space="preserve"> – Limit</w:t>
      </w:r>
      <w:r w:rsidR="00921634">
        <w:t xml:space="preserve">s </w:t>
      </w:r>
      <w:r>
        <w:t>Test</w:t>
      </w:r>
      <w:bookmarkEnd w:id="0"/>
      <w:r w:rsidR="0079160A">
        <w:t xml:space="preserve"> [2]</w:t>
      </w:r>
    </w:p>
    <w:p w14:paraId="34F349C2" w14:textId="59E59CE0" w:rsidR="00921634" w:rsidRDefault="00921634" w:rsidP="00CE3038">
      <w:r>
        <w:t>This test collects data on the voltage and current limit ranges</w:t>
      </w:r>
      <w:r w:rsidR="007A147E">
        <w:t>.</w:t>
      </w:r>
    </w:p>
    <w:p w14:paraId="0439290D" w14:textId="4616B855" w:rsidR="00DA0436" w:rsidRDefault="007A147E" w:rsidP="00DA0436">
      <w:pPr>
        <w:pStyle w:val="IRNumberedList"/>
        <w:numPr>
          <w:ilvl w:val="0"/>
          <w:numId w:val="15"/>
        </w:numPr>
      </w:pPr>
      <w:r>
        <w:t>Power the Voltage Regulator with</w:t>
      </w:r>
      <w:r w:rsidR="005E0F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 xml:space="preserve">=30 </m:t>
        </m:r>
        <m:r>
          <m:rPr>
            <m:nor/>
          </m:rPr>
          <w:rPr>
            <w:rFonts w:ascii="Cambria Math" w:hAnsi="Cambria Math"/>
          </w:rPr>
          <m:t>V</m:t>
        </m:r>
      </m:oMath>
      <w:r w:rsidR="005E0F87">
        <w:t>.</w:t>
      </w:r>
    </w:p>
    <w:p w14:paraId="3FE17FA2" w14:textId="0A416D16" w:rsidR="00DA0436" w:rsidRDefault="00DA0436" w:rsidP="00DA0436">
      <w:pPr>
        <w:pStyle w:val="IRNumberedList"/>
        <w:numPr>
          <w:ilvl w:val="0"/>
          <w:numId w:val="15"/>
        </w:numPr>
      </w:pPr>
      <w:r>
        <w:t>Place a voltmeter across the</w:t>
      </w:r>
      <w:r w:rsidR="00C05241">
        <w:t xml:space="preserve"> Voltage Regulator Output</w:t>
      </w:r>
      <w:r w:rsidR="00210F32">
        <w:t xml:space="preserve"> and an ammeter at the </w:t>
      </w:r>
      <w:r w:rsidR="00855ECE">
        <w:t>i</w:t>
      </w:r>
      <w:r w:rsidR="00210F32">
        <w:t>nput</w:t>
      </w:r>
      <w:r w:rsidR="00C05241">
        <w:t>.</w:t>
      </w:r>
    </w:p>
    <w:p w14:paraId="3F5448FA" w14:textId="5F9B424A" w:rsidR="00210F32" w:rsidRDefault="00C05241" w:rsidP="00210F32">
      <w:pPr>
        <w:pStyle w:val="IRNumberedList"/>
        <w:numPr>
          <w:ilvl w:val="0"/>
          <w:numId w:val="15"/>
        </w:numPr>
      </w:pPr>
      <w:r>
        <w:t>Measure</w:t>
      </w:r>
      <w:r w:rsidR="00160B69">
        <w:t xml:space="preserve"> and record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max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min</m:t>
            </m:r>
          </m:sub>
        </m:sSub>
      </m:oMath>
      <w:r>
        <w:t xml:space="preserve"> by adjusting the </w:t>
      </w:r>
      <w:r w:rsidR="00160B69">
        <w:t>potentiometer</w:t>
      </w:r>
      <w:r>
        <w:t>.</w:t>
      </w:r>
      <w:r w:rsidR="006A3B3C">
        <w:t xml:space="preserve"> Ensure the voltage regulating LED is on for both limits</w:t>
      </w:r>
      <w:r w:rsidR="00210F32">
        <w:t>.</w:t>
      </w:r>
    </w:p>
    <w:p w14:paraId="7DB1447C" w14:textId="02B25021" w:rsidR="00855ECE" w:rsidRDefault="00855ECE" w:rsidP="00210F32">
      <w:pPr>
        <w:pStyle w:val="IRNumberedList"/>
        <w:numPr>
          <w:ilvl w:val="0"/>
          <w:numId w:val="15"/>
        </w:numPr>
      </w:pPr>
      <w:r>
        <w:t>Measure the Quiescent current</w:t>
      </w:r>
      <w:r w:rsidR="005910EC">
        <w:t xml:space="preserve"> at each limit.</w:t>
      </w:r>
    </w:p>
    <w:p w14:paraId="6CC26F95" w14:textId="3CCCEC4A" w:rsidR="006A3B3C" w:rsidRDefault="00B36A3D" w:rsidP="00DA0436">
      <w:pPr>
        <w:pStyle w:val="IRNumberedList"/>
        <w:numPr>
          <w:ilvl w:val="0"/>
          <w:numId w:val="15"/>
        </w:numPr>
      </w:pPr>
      <w:r>
        <w:t>Decrease</w:t>
      </w:r>
      <w:r w:rsidR="005E0F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 xml:space="preserve">=10 </m:t>
        </m:r>
        <m:r>
          <m:rPr>
            <m:nor/>
          </m:rPr>
          <w:rPr>
            <w:rFonts w:ascii="Cambria Math" w:hAnsi="Cambria Math"/>
          </w:rPr>
          <m:t>V</m:t>
        </m:r>
      </m:oMath>
      <w:r>
        <w:t>.</w:t>
      </w:r>
    </w:p>
    <w:p w14:paraId="6AB0B1FB" w14:textId="38505D46" w:rsidR="00160B69" w:rsidRDefault="00BA77D7" w:rsidP="00BA77D7">
      <w:pPr>
        <w:pStyle w:val="IRNumberedList"/>
        <w:numPr>
          <w:ilvl w:val="0"/>
          <w:numId w:val="15"/>
        </w:numPr>
      </w:pPr>
      <w:r>
        <w:t>Replace the voltmeter with an ammeter. This will short the output.</w:t>
      </w:r>
    </w:p>
    <w:p w14:paraId="02522521" w14:textId="64A20F9D" w:rsidR="00BA77D7" w:rsidRDefault="00BA77D7" w:rsidP="00BA77D7">
      <w:pPr>
        <w:pStyle w:val="IRNumberedList"/>
        <w:numPr>
          <w:ilvl w:val="0"/>
          <w:numId w:val="15"/>
        </w:numPr>
      </w:pPr>
      <w:r>
        <w:t xml:space="preserve">Measure and record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max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min</m:t>
            </m:r>
          </m:sub>
        </m:sSub>
      </m:oMath>
      <w:r>
        <w:t xml:space="preserve"> by adjusting the potentiometer. Ensure the current regulating LED is on for both limits.</w:t>
      </w:r>
    </w:p>
    <w:p w14:paraId="46043A47" w14:textId="20334182" w:rsidR="00BC0115" w:rsidRDefault="00BC0115" w:rsidP="00BC0115">
      <w:pPr>
        <w:pStyle w:val="Caption"/>
        <w:keepNext/>
        <w:spacing w:after="0"/>
      </w:pPr>
      <w:bookmarkStart w:id="1" w:name="_Ref1520984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F074D">
        <w:rPr>
          <w:noProof/>
        </w:rPr>
        <w:t>2</w:t>
      </w:r>
      <w:r>
        <w:rPr>
          <w:noProof/>
        </w:rPr>
        <w:fldChar w:fldCharType="end"/>
      </w:r>
      <w:bookmarkEnd w:id="1"/>
      <w:r>
        <w:t xml:space="preserve">: Voltage </w:t>
      </w:r>
      <w:r w:rsidR="008F074D">
        <w:t>Regulator -Limits Test</w:t>
      </w:r>
      <w:r>
        <w:t xml:space="preserve"> Data</w:t>
      </w:r>
    </w:p>
    <w:tbl>
      <w:tblPr>
        <w:tblStyle w:val="PlainTable1"/>
        <w:tblW w:w="0" w:type="auto"/>
        <w:jc w:val="center"/>
        <w:tblLook w:val="0420" w:firstRow="1" w:lastRow="0" w:firstColumn="0" w:lastColumn="0" w:noHBand="0" w:noVBand="1"/>
      </w:tblPr>
      <w:tblGrid>
        <w:gridCol w:w="1182"/>
        <w:gridCol w:w="1182"/>
        <w:gridCol w:w="1527"/>
        <w:gridCol w:w="1556"/>
        <w:gridCol w:w="1182"/>
        <w:gridCol w:w="1182"/>
      </w:tblGrid>
      <w:tr w:rsidR="00D058A2" w14:paraId="1A2E6F7C" w14:textId="77777777" w:rsidTr="009C65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2053B96E" w14:textId="77777777" w:rsidR="00D058A2" w:rsidRPr="00F34ECD" w:rsidRDefault="00D058A2" w:rsidP="00D058A2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18B07F04" w14:textId="25A9689E" w:rsidR="00D058A2" w:rsidRPr="00F34ECD" w:rsidRDefault="00000000" w:rsidP="00D058A2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7367053A" w14:textId="77777777" w:rsidR="00D058A2" w:rsidRPr="00F34ECD" w:rsidRDefault="00D058A2" w:rsidP="00D058A2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5B785A0D" w14:textId="64536D6C" w:rsidR="00D058A2" w:rsidRPr="00F34ECD" w:rsidRDefault="00000000" w:rsidP="00D058A2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4688903E" w14:textId="77777777" w:rsidR="00D058A2" w:rsidRPr="00F34ECD" w:rsidRDefault="00D058A2" w:rsidP="00D058A2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2DE80C05" w14:textId="0A8974AA" w:rsidR="00D058A2" w:rsidRDefault="00000000" w:rsidP="00D058A2">
            <w:pPr>
              <w:pStyle w:val="TableData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Q@Vmin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mA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5F1DE46C" w14:textId="77777777" w:rsidR="00D058A2" w:rsidRPr="00F34ECD" w:rsidRDefault="00D058A2" w:rsidP="00D058A2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5F914474" w14:textId="03FBDB78" w:rsidR="00D058A2" w:rsidRDefault="00000000" w:rsidP="00D058A2">
            <w:pPr>
              <w:pStyle w:val="TableData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Q@Vmax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mA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332390EC" w14:textId="7799BA69" w:rsidR="00D058A2" w:rsidRPr="00F34ECD" w:rsidRDefault="00D058A2" w:rsidP="00D058A2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767B6C4C" w14:textId="356B4821" w:rsidR="00D058A2" w:rsidRPr="00F34ECD" w:rsidRDefault="00000000" w:rsidP="00D058A2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mA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77F69325" w14:textId="77777777" w:rsidR="00D058A2" w:rsidRPr="00F34ECD" w:rsidRDefault="00D058A2" w:rsidP="00D058A2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4977F63D" w14:textId="5B9C55B4" w:rsidR="00D058A2" w:rsidRPr="00F34ECD" w:rsidRDefault="00000000" w:rsidP="00D058A2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mA</m:t>
                    </m:r>
                  </m:e>
                </m:d>
              </m:oMath>
            </m:oMathPara>
          </w:p>
        </w:tc>
      </w:tr>
      <w:tr w:rsidR="00D058A2" w14:paraId="5EEED7A3" w14:textId="77777777" w:rsidTr="00E728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tcW w:w="0" w:type="auto"/>
            <w:vAlign w:val="center"/>
          </w:tcPr>
          <w:p w14:paraId="31544866" w14:textId="7A8139C4" w:rsidR="00D058A2" w:rsidRDefault="00E728ED" w:rsidP="00786054">
            <w:pPr>
              <w:pStyle w:val="TableData"/>
            </w:pPr>
            <w:r>
              <w:t>6.85</w:t>
            </w:r>
          </w:p>
        </w:tc>
        <w:tc>
          <w:tcPr>
            <w:tcW w:w="0" w:type="auto"/>
            <w:vAlign w:val="center"/>
          </w:tcPr>
          <w:p w14:paraId="096A4A00" w14:textId="0AE5C453" w:rsidR="00D058A2" w:rsidRDefault="00E728ED" w:rsidP="00786054">
            <w:pPr>
              <w:pStyle w:val="TableData"/>
            </w:pPr>
            <w:r>
              <w:t>25.0</w:t>
            </w:r>
            <w:r w:rsidR="00A0640E">
              <w:t>3</w:t>
            </w:r>
          </w:p>
        </w:tc>
        <w:tc>
          <w:tcPr>
            <w:tcW w:w="0" w:type="auto"/>
          </w:tcPr>
          <w:p w14:paraId="0891E363" w14:textId="0119A271" w:rsidR="00D058A2" w:rsidRDefault="00E728ED" w:rsidP="00786054">
            <w:pPr>
              <w:pStyle w:val="TableData"/>
            </w:pPr>
            <w:r>
              <w:t>19.</w:t>
            </w:r>
            <w:r w:rsidR="00A0640E">
              <w:t>19</w:t>
            </w:r>
          </w:p>
        </w:tc>
        <w:tc>
          <w:tcPr>
            <w:tcW w:w="0" w:type="auto"/>
          </w:tcPr>
          <w:p w14:paraId="047857EF" w14:textId="0015F677" w:rsidR="00D058A2" w:rsidRDefault="00E728ED" w:rsidP="00786054">
            <w:pPr>
              <w:pStyle w:val="TableData"/>
            </w:pPr>
            <w:r>
              <w:t>3.6</w:t>
            </w:r>
            <w:r w:rsidR="00A0640E">
              <w:t>0</w:t>
            </w:r>
          </w:p>
        </w:tc>
        <w:tc>
          <w:tcPr>
            <w:tcW w:w="0" w:type="auto"/>
            <w:vAlign w:val="center"/>
          </w:tcPr>
          <w:p w14:paraId="4DA5866A" w14:textId="4F42DFD1" w:rsidR="00D058A2" w:rsidRDefault="00E728ED" w:rsidP="00786054">
            <w:pPr>
              <w:pStyle w:val="TableData"/>
            </w:pPr>
            <w:r>
              <w:t>52.7</w:t>
            </w:r>
            <w:r w:rsidR="00A0640E">
              <w:t>5</w:t>
            </w:r>
          </w:p>
        </w:tc>
        <w:tc>
          <w:tcPr>
            <w:tcW w:w="0" w:type="auto"/>
            <w:vAlign w:val="center"/>
          </w:tcPr>
          <w:p w14:paraId="622274FC" w14:textId="0D77F7D5" w:rsidR="00D058A2" w:rsidRDefault="00E728ED" w:rsidP="00786054">
            <w:pPr>
              <w:pStyle w:val="TableData"/>
            </w:pPr>
            <w:r>
              <w:t>57.</w:t>
            </w:r>
            <w:r w:rsidR="00A0640E">
              <w:t>40</w:t>
            </w:r>
          </w:p>
        </w:tc>
      </w:tr>
    </w:tbl>
    <w:p w14:paraId="54D53D2C" w14:textId="77777777" w:rsidR="001055DF" w:rsidRDefault="001055DF" w:rsidP="001055DF"/>
    <w:tbl>
      <w:tblPr>
        <w:tblStyle w:val="TableGrid"/>
        <w:tblW w:w="0" w:type="auto"/>
        <w:tblLook w:val="0400" w:firstRow="0" w:lastRow="0" w:firstColumn="0" w:lastColumn="0" w:noHBand="0" w:noVBand="1"/>
      </w:tblPr>
      <w:tblGrid>
        <w:gridCol w:w="850"/>
        <w:gridCol w:w="9220"/>
      </w:tblGrid>
      <w:tr w:rsidR="000A17EC" w14:paraId="56FE62B8" w14:textId="77777777" w:rsidTr="004078C3">
        <w:trPr>
          <w:trHeight w:val="2835"/>
        </w:trPr>
        <w:tc>
          <w:tcPr>
            <w:tcW w:w="846" w:type="dxa"/>
          </w:tcPr>
          <w:p w14:paraId="05D4D249" w14:textId="770AD5E4" w:rsidR="000A17EC" w:rsidRDefault="004078C3" w:rsidP="001055DF">
            <w:r>
              <w:t>Notes:</w:t>
            </w:r>
          </w:p>
        </w:tc>
        <w:tc>
          <w:tcPr>
            <w:tcW w:w="9224" w:type="dxa"/>
          </w:tcPr>
          <w:p w14:paraId="5093F3D7" w14:textId="5E9D0A36" w:rsidR="000A17EC" w:rsidRDefault="00E31F78" w:rsidP="001055DF">
            <w:r>
              <w:t>Collaborated with Damon Park, Justin Tan, Data collected by Enze Xu.</w:t>
            </w:r>
          </w:p>
        </w:tc>
      </w:tr>
    </w:tbl>
    <w:p w14:paraId="418B0122" w14:textId="77777777" w:rsidR="004078C3" w:rsidRDefault="004078C3">
      <w:pPr>
        <w:spacing w:before="0" w:after="160" w:line="259" w:lineRule="auto"/>
        <w:jc w:val="left"/>
      </w:pPr>
      <w:r>
        <w:br w:type="page"/>
      </w:r>
    </w:p>
    <w:p w14:paraId="6D2ED701" w14:textId="3B392B47" w:rsidR="009C17BE" w:rsidRDefault="005F09E3" w:rsidP="009C17BE">
      <w:pPr>
        <w:pStyle w:val="Heading3"/>
      </w:pPr>
      <w:bookmarkStart w:id="2" w:name="_Toc150715368"/>
      <w:r>
        <w:lastRenderedPageBreak/>
        <w:t xml:space="preserve">Voltage Regulator - </w:t>
      </w:r>
      <w:r w:rsidR="009C17BE">
        <w:t>Voltage Regulation Test</w:t>
      </w:r>
      <w:r w:rsidR="0079160A">
        <w:t xml:space="preserve"> [2]</w:t>
      </w:r>
    </w:p>
    <w:p w14:paraId="1E65C3EE" w14:textId="36E441D4" w:rsidR="00177690" w:rsidRDefault="00177690" w:rsidP="00177690">
      <w:r>
        <w:t xml:space="preserve">This test validates the operation of voltage regulation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 under varying input power.</w:t>
      </w:r>
    </w:p>
    <w:p w14:paraId="50F3E4A8" w14:textId="77777777" w:rsidR="00410100" w:rsidRDefault="00410100" w:rsidP="00410100">
      <w:pPr>
        <w:pStyle w:val="IRNumberedList"/>
        <w:numPr>
          <w:ilvl w:val="0"/>
          <w:numId w:val="7"/>
        </w:numPr>
      </w:pPr>
      <w:r>
        <w:t xml:space="preserve">Power the Voltage Regulator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 xml:space="preserve">=30 </m:t>
        </m:r>
        <m:r>
          <m:rPr>
            <m:nor/>
          </m:rPr>
          <w:rPr>
            <w:rFonts w:ascii="Cambria Math" w:hAnsi="Cambria Math"/>
          </w:rPr>
          <m:t>V</m:t>
        </m:r>
      </m:oMath>
      <w:r>
        <w:t>.</w:t>
      </w:r>
    </w:p>
    <w:p w14:paraId="4864C4E9" w14:textId="36C0F86F" w:rsidR="001A34AC" w:rsidRDefault="00410100" w:rsidP="00082952">
      <w:pPr>
        <w:pStyle w:val="IRNumberedList"/>
        <w:numPr>
          <w:ilvl w:val="0"/>
          <w:numId w:val="7"/>
        </w:numPr>
      </w:pPr>
      <w:r>
        <w:t xml:space="preserve">Place </w:t>
      </w:r>
      <w:r w:rsidR="00082952">
        <w:t>one</w:t>
      </w:r>
      <w:r>
        <w:t xml:space="preserve"> voltmeter across the Voltage Regulator Output</w:t>
      </w:r>
      <w:r w:rsidR="00082952">
        <w:t xml:space="preserve"> and one voltmeter across the input</w:t>
      </w:r>
      <w:r>
        <w:t>.</w:t>
      </w:r>
    </w:p>
    <w:p w14:paraId="59AC6910" w14:textId="406924D7" w:rsidR="00082952" w:rsidRDefault="00082952" w:rsidP="00082952">
      <w:pPr>
        <w:pStyle w:val="IRNumberedList"/>
        <w:numPr>
          <w:ilvl w:val="0"/>
          <w:numId w:val="7"/>
        </w:numPr>
      </w:pPr>
      <w:r>
        <w:t xml:space="preserve">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 xml:space="preserve">=15 </m:t>
        </m:r>
        <m:r>
          <m:rPr>
            <m:nor/>
          </m:rPr>
          <w:rPr>
            <w:rFonts w:ascii="Cambria Math" w:hAnsi="Cambria Math"/>
          </w:rPr>
          <m:t>V</m:t>
        </m:r>
      </m:oMath>
      <w:r w:rsidR="008A634B">
        <w:t xml:space="preserve"> using the potentiometer.</w:t>
      </w:r>
    </w:p>
    <w:p w14:paraId="64AFE4D6" w14:textId="501D8F57" w:rsidR="002F1121" w:rsidRDefault="00910499" w:rsidP="001B5655">
      <w:pPr>
        <w:pStyle w:val="IRNumberedList"/>
        <w:numPr>
          <w:ilvl w:val="0"/>
          <w:numId w:val="3"/>
        </w:numPr>
      </w:pPr>
      <w:r>
        <w:t>Record the voltage output for each voltage input target.</w:t>
      </w:r>
    </w:p>
    <w:p w14:paraId="34B513F6" w14:textId="77777777" w:rsidR="001B5655" w:rsidRDefault="001B5655" w:rsidP="001B5655">
      <w:pPr>
        <w:pStyle w:val="IRNumberedList"/>
        <w:numPr>
          <w:ilvl w:val="0"/>
          <w:numId w:val="0"/>
        </w:numPr>
        <w:ind w:left="425"/>
      </w:pPr>
    </w:p>
    <w:p w14:paraId="1246B6FD" w14:textId="043E65D7" w:rsidR="007440C8" w:rsidRDefault="007440C8" w:rsidP="007440C8">
      <w:pPr>
        <w:pStyle w:val="Caption"/>
        <w:keepNext/>
        <w:spacing w:after="0"/>
      </w:pPr>
      <w:bookmarkStart w:id="3" w:name="_Ref1521569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9221C">
        <w:rPr>
          <w:noProof/>
        </w:rPr>
        <w:t>3</w:t>
      </w:r>
      <w:r>
        <w:rPr>
          <w:noProof/>
        </w:rPr>
        <w:fldChar w:fldCharType="end"/>
      </w:r>
      <w:bookmarkEnd w:id="3"/>
      <w:r>
        <w:t xml:space="preserve">: Voltage Regulation Test Data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</w:p>
    <w:tbl>
      <w:tblPr>
        <w:tblStyle w:val="PlainTable1"/>
        <w:tblW w:w="0" w:type="auto"/>
        <w:jc w:val="center"/>
        <w:tblLook w:val="0420" w:firstRow="1" w:lastRow="0" w:firstColumn="0" w:lastColumn="0" w:noHBand="0" w:noVBand="1"/>
      </w:tblPr>
      <w:tblGrid>
        <w:gridCol w:w="871"/>
        <w:gridCol w:w="1182"/>
        <w:gridCol w:w="1182"/>
        <w:gridCol w:w="1548"/>
      </w:tblGrid>
      <w:tr w:rsidR="001C2635" w14:paraId="10E793E6" w14:textId="1DCA18D1" w:rsidTr="00EE2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3DE6C2A8" w14:textId="77777777" w:rsidR="001C2635" w:rsidRPr="00F34ECD" w:rsidRDefault="001C2635" w:rsidP="00160403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Target</m:t>
                </m:r>
              </m:oMath>
            </m:oMathPara>
          </w:p>
          <w:p w14:paraId="58C66A17" w14:textId="77777777" w:rsidR="001C2635" w:rsidRDefault="00000000" w:rsidP="00160403">
            <w:pPr>
              <w:pStyle w:val="TableData"/>
              <w:rPr>
                <w:rFonts w:ascii="Georgia Pro Cond" w:eastAsia="MS Gothic" w:hAnsi="Georgia Pro Cond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4EE0E3FF" w14:textId="77777777" w:rsidR="001C2635" w:rsidRPr="00F34ECD" w:rsidRDefault="001C2635" w:rsidP="00160403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2497A034" w14:textId="0A9B578E" w:rsidR="001C2635" w:rsidRPr="00F34ECD" w:rsidRDefault="00000000" w:rsidP="00160403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1F7BE537" w14:textId="77777777" w:rsidR="001C2635" w:rsidRPr="00F34ECD" w:rsidRDefault="001C2635" w:rsidP="00910499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0C9D7D96" w14:textId="284018A3" w:rsidR="001C2635" w:rsidRPr="00F34ECD" w:rsidRDefault="00000000" w:rsidP="00910499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5B620E6A" w14:textId="58DC2218" w:rsidR="001C2635" w:rsidRPr="00F34ECD" w:rsidRDefault="001C2635" w:rsidP="001C2635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Calculated</m:t>
                </m:r>
              </m:oMath>
            </m:oMathPara>
          </w:p>
          <w:p w14:paraId="6D26D719" w14:textId="4424D117" w:rsidR="001C2635" w:rsidRDefault="00000000" w:rsidP="001C2635">
            <w:pPr>
              <w:pStyle w:val="TableData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</w:tr>
      <w:tr w:rsidR="00A0640E" w14:paraId="2661D90A" w14:textId="170EBC09" w:rsidTr="00EA2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1F219F12" w14:textId="635F8884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30</m:t>
                </m:r>
              </m:oMath>
            </m:oMathPara>
          </w:p>
        </w:tc>
        <w:tc>
          <w:tcPr>
            <w:tcW w:w="0" w:type="auto"/>
            <w:vAlign w:val="center"/>
          </w:tcPr>
          <w:p w14:paraId="67E03813" w14:textId="21B31D25" w:rsidR="00A0640E" w:rsidRDefault="00A0640E" w:rsidP="00A0640E">
            <w:pPr>
              <w:pStyle w:val="TableData"/>
            </w:pPr>
            <w:r>
              <w:t>30.38</w:t>
            </w:r>
          </w:p>
        </w:tc>
        <w:tc>
          <w:tcPr>
            <w:tcW w:w="0" w:type="auto"/>
            <w:vAlign w:val="center"/>
          </w:tcPr>
          <w:p w14:paraId="1FD41622" w14:textId="2169EECE" w:rsidR="00A0640E" w:rsidRDefault="00A0640E" w:rsidP="00A0640E">
            <w:pPr>
              <w:pStyle w:val="TableData"/>
            </w:pPr>
            <w:r>
              <w:t>14.98</w:t>
            </w:r>
          </w:p>
        </w:tc>
        <w:tc>
          <w:tcPr>
            <w:tcW w:w="0" w:type="auto"/>
            <w:vAlign w:val="bottom"/>
          </w:tcPr>
          <w:p w14:paraId="2B505A3F" w14:textId="0701A788" w:rsidR="00A0640E" w:rsidRDefault="00A0640E" w:rsidP="00A0640E">
            <w:pPr>
              <w:pStyle w:val="TableData"/>
            </w:pPr>
            <w:r w:rsidRPr="00A0640E">
              <w:t>15.4</w:t>
            </w:r>
          </w:p>
        </w:tc>
      </w:tr>
      <w:tr w:rsidR="00A0640E" w14:paraId="146928AF" w14:textId="4F777363" w:rsidTr="00EA2AFC">
        <w:trPr>
          <w:trHeight w:val="283"/>
          <w:jc w:val="center"/>
        </w:trPr>
        <w:tc>
          <w:tcPr>
            <w:tcW w:w="0" w:type="auto"/>
          </w:tcPr>
          <w:p w14:paraId="12D02170" w14:textId="7010E4F1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27</m:t>
                </m:r>
              </m:oMath>
            </m:oMathPara>
          </w:p>
        </w:tc>
        <w:tc>
          <w:tcPr>
            <w:tcW w:w="0" w:type="auto"/>
            <w:vAlign w:val="center"/>
          </w:tcPr>
          <w:p w14:paraId="559F8021" w14:textId="63198AFB" w:rsidR="00A0640E" w:rsidRPr="00C457EC" w:rsidRDefault="00A0640E" w:rsidP="00A0640E">
            <w:pPr>
              <w:pStyle w:val="TableData"/>
            </w:pPr>
            <w:r>
              <w:t>27.00</w:t>
            </w:r>
          </w:p>
        </w:tc>
        <w:tc>
          <w:tcPr>
            <w:tcW w:w="0" w:type="auto"/>
            <w:vAlign w:val="center"/>
          </w:tcPr>
          <w:p w14:paraId="630365E7" w14:textId="7630D11A" w:rsidR="00A0640E" w:rsidRPr="00C457EC" w:rsidRDefault="00A0640E" w:rsidP="00A0640E">
            <w:pPr>
              <w:pStyle w:val="TableData"/>
            </w:pPr>
            <w:r>
              <w:t>14.44</w:t>
            </w:r>
          </w:p>
        </w:tc>
        <w:tc>
          <w:tcPr>
            <w:tcW w:w="0" w:type="auto"/>
            <w:vAlign w:val="bottom"/>
          </w:tcPr>
          <w:p w14:paraId="34926F03" w14:textId="30159A89" w:rsidR="00A0640E" w:rsidRPr="00C457EC" w:rsidRDefault="00A0640E" w:rsidP="00A0640E">
            <w:pPr>
              <w:pStyle w:val="TableData"/>
            </w:pPr>
            <w:r w:rsidRPr="00A0640E">
              <w:t>12.89</w:t>
            </w:r>
          </w:p>
        </w:tc>
      </w:tr>
      <w:tr w:rsidR="00A0640E" w14:paraId="66A33256" w14:textId="06A3E89D" w:rsidTr="00EA2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53EC3637" w14:textId="0C639B4C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24</m:t>
                </m:r>
              </m:oMath>
            </m:oMathPara>
          </w:p>
        </w:tc>
        <w:tc>
          <w:tcPr>
            <w:tcW w:w="0" w:type="auto"/>
            <w:vAlign w:val="center"/>
          </w:tcPr>
          <w:p w14:paraId="27E8BB97" w14:textId="20952B73" w:rsidR="00A0640E" w:rsidRPr="00C457EC" w:rsidRDefault="00A0640E" w:rsidP="00A0640E">
            <w:pPr>
              <w:pStyle w:val="TableData"/>
            </w:pPr>
            <w:r>
              <w:t>23.96</w:t>
            </w:r>
          </w:p>
        </w:tc>
        <w:tc>
          <w:tcPr>
            <w:tcW w:w="0" w:type="auto"/>
            <w:vAlign w:val="center"/>
          </w:tcPr>
          <w:p w14:paraId="26716101" w14:textId="5BA55C30" w:rsidR="00A0640E" w:rsidRPr="00C457EC" w:rsidRDefault="00A0640E" w:rsidP="00A0640E">
            <w:pPr>
              <w:pStyle w:val="TableData"/>
            </w:pPr>
            <w:r>
              <w:t>13.97</w:t>
            </w:r>
          </w:p>
        </w:tc>
        <w:tc>
          <w:tcPr>
            <w:tcW w:w="0" w:type="auto"/>
            <w:vAlign w:val="bottom"/>
          </w:tcPr>
          <w:p w14:paraId="591F905F" w14:textId="0110BEDA" w:rsidR="00A0640E" w:rsidRPr="00C457EC" w:rsidRDefault="00A0640E" w:rsidP="00A0640E">
            <w:pPr>
              <w:pStyle w:val="TableData"/>
            </w:pPr>
            <w:r w:rsidRPr="00A0640E">
              <w:t>10.02</w:t>
            </w:r>
          </w:p>
        </w:tc>
      </w:tr>
      <w:tr w:rsidR="00A0640E" w14:paraId="3C33CBB6" w14:textId="49E015AC" w:rsidTr="00EA2AFC">
        <w:trPr>
          <w:trHeight w:val="283"/>
          <w:jc w:val="center"/>
        </w:trPr>
        <w:tc>
          <w:tcPr>
            <w:tcW w:w="0" w:type="auto"/>
          </w:tcPr>
          <w:p w14:paraId="214A8C48" w14:textId="6F6B0553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21</m:t>
                </m:r>
              </m:oMath>
            </m:oMathPara>
          </w:p>
        </w:tc>
        <w:tc>
          <w:tcPr>
            <w:tcW w:w="0" w:type="auto"/>
            <w:vAlign w:val="center"/>
          </w:tcPr>
          <w:p w14:paraId="43F45D4E" w14:textId="5C938709" w:rsidR="00A0640E" w:rsidRDefault="00A0640E" w:rsidP="00A0640E">
            <w:pPr>
              <w:pStyle w:val="TableData"/>
            </w:pPr>
            <w:r>
              <w:t>20.96</w:t>
            </w:r>
          </w:p>
        </w:tc>
        <w:tc>
          <w:tcPr>
            <w:tcW w:w="0" w:type="auto"/>
            <w:vAlign w:val="center"/>
          </w:tcPr>
          <w:p w14:paraId="10AC4731" w14:textId="331280E3" w:rsidR="00A0640E" w:rsidRDefault="00A0640E" w:rsidP="00A0640E">
            <w:pPr>
              <w:pStyle w:val="TableData"/>
            </w:pPr>
            <w:r>
              <w:t>13.47</w:t>
            </w:r>
          </w:p>
        </w:tc>
        <w:tc>
          <w:tcPr>
            <w:tcW w:w="0" w:type="auto"/>
            <w:vAlign w:val="bottom"/>
          </w:tcPr>
          <w:p w14:paraId="34AC33EA" w14:textId="2BCFE2D9" w:rsidR="00A0640E" w:rsidRDefault="00A0640E" w:rsidP="00A0640E">
            <w:pPr>
              <w:pStyle w:val="TableData"/>
            </w:pPr>
            <w:r w:rsidRPr="00A0640E">
              <w:t>7.47</w:t>
            </w:r>
          </w:p>
        </w:tc>
      </w:tr>
      <w:tr w:rsidR="00A0640E" w14:paraId="0FA630A3" w14:textId="5DA045ED" w:rsidTr="00EA2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2A1AE5B4" w14:textId="152FDA69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18</m:t>
                </m:r>
              </m:oMath>
            </m:oMathPara>
          </w:p>
        </w:tc>
        <w:tc>
          <w:tcPr>
            <w:tcW w:w="0" w:type="auto"/>
            <w:vAlign w:val="center"/>
          </w:tcPr>
          <w:p w14:paraId="64EAE309" w14:textId="64438E26" w:rsidR="00A0640E" w:rsidRPr="00396FF7" w:rsidRDefault="00A0640E" w:rsidP="00A0640E">
            <w:pPr>
              <w:pStyle w:val="TableData"/>
            </w:pPr>
            <w:r w:rsidRPr="00396FF7">
              <w:t>17.97</w:t>
            </w:r>
          </w:p>
        </w:tc>
        <w:tc>
          <w:tcPr>
            <w:tcW w:w="0" w:type="auto"/>
            <w:vAlign w:val="center"/>
          </w:tcPr>
          <w:p w14:paraId="2214B666" w14:textId="2D469812" w:rsidR="00A0640E" w:rsidRDefault="00A0640E" w:rsidP="00A0640E">
            <w:pPr>
              <w:pStyle w:val="TableData"/>
            </w:pPr>
            <w:r>
              <w:t>12.92</w:t>
            </w:r>
          </w:p>
        </w:tc>
        <w:tc>
          <w:tcPr>
            <w:tcW w:w="0" w:type="auto"/>
            <w:vAlign w:val="bottom"/>
          </w:tcPr>
          <w:p w14:paraId="68A77168" w14:textId="3218CDA5" w:rsidR="00A0640E" w:rsidRDefault="00A0640E" w:rsidP="00A0640E">
            <w:pPr>
              <w:pStyle w:val="TableData"/>
            </w:pPr>
            <w:r w:rsidRPr="00A0640E">
              <w:t>5.06</w:t>
            </w:r>
          </w:p>
        </w:tc>
      </w:tr>
      <w:tr w:rsidR="00A0640E" w14:paraId="33F4DD95" w14:textId="4CC43D21" w:rsidTr="00EA2AFC">
        <w:trPr>
          <w:trHeight w:val="283"/>
          <w:jc w:val="center"/>
        </w:trPr>
        <w:tc>
          <w:tcPr>
            <w:tcW w:w="0" w:type="auto"/>
          </w:tcPr>
          <w:p w14:paraId="75A49EED" w14:textId="48FB87FF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15</m:t>
                </m:r>
              </m:oMath>
            </m:oMathPara>
          </w:p>
        </w:tc>
        <w:tc>
          <w:tcPr>
            <w:tcW w:w="0" w:type="auto"/>
            <w:vAlign w:val="center"/>
          </w:tcPr>
          <w:p w14:paraId="4771CF67" w14:textId="7B876F3D" w:rsidR="00A0640E" w:rsidRPr="00396FF7" w:rsidRDefault="00A0640E" w:rsidP="00A0640E">
            <w:pPr>
              <w:pStyle w:val="TableData"/>
            </w:pPr>
            <w:r w:rsidRPr="00396FF7">
              <w:t>14.90</w:t>
            </w:r>
          </w:p>
        </w:tc>
        <w:tc>
          <w:tcPr>
            <w:tcW w:w="0" w:type="auto"/>
            <w:vAlign w:val="center"/>
          </w:tcPr>
          <w:p w14:paraId="742E6C12" w14:textId="724E8D19" w:rsidR="00A0640E" w:rsidRDefault="00A0640E" w:rsidP="00A0640E">
            <w:pPr>
              <w:pStyle w:val="TableData"/>
            </w:pPr>
            <w:r>
              <w:t>12.22</w:t>
            </w:r>
          </w:p>
        </w:tc>
        <w:tc>
          <w:tcPr>
            <w:tcW w:w="0" w:type="auto"/>
            <w:vAlign w:val="bottom"/>
          </w:tcPr>
          <w:p w14:paraId="1F69F38E" w14:textId="207888BB" w:rsidR="00A0640E" w:rsidRDefault="00A0640E" w:rsidP="00A0640E">
            <w:pPr>
              <w:pStyle w:val="TableData"/>
            </w:pPr>
            <w:r w:rsidRPr="00A0640E">
              <w:t>2.68</w:t>
            </w:r>
          </w:p>
        </w:tc>
      </w:tr>
      <w:tr w:rsidR="00A0640E" w14:paraId="36D1A2B9" w14:textId="3D2F504B" w:rsidTr="00EA2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53E57E76" w14:textId="47F222FD" w:rsidR="00A0640E" w:rsidRDefault="00A0640E" w:rsidP="00A0640E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12</m:t>
                </m:r>
              </m:oMath>
            </m:oMathPara>
          </w:p>
        </w:tc>
        <w:tc>
          <w:tcPr>
            <w:tcW w:w="0" w:type="auto"/>
            <w:vAlign w:val="center"/>
          </w:tcPr>
          <w:p w14:paraId="26314CD6" w14:textId="6A199066" w:rsidR="00A0640E" w:rsidRPr="00396FF7" w:rsidRDefault="00A0640E" w:rsidP="00A0640E">
            <w:pPr>
              <w:pStyle w:val="TableData"/>
            </w:pPr>
            <w:r w:rsidRPr="00396FF7">
              <w:t>11.92</w:t>
            </w:r>
          </w:p>
        </w:tc>
        <w:tc>
          <w:tcPr>
            <w:tcW w:w="0" w:type="auto"/>
            <w:vAlign w:val="center"/>
          </w:tcPr>
          <w:p w14:paraId="4C5D6AA9" w14:textId="0C9F5018" w:rsidR="00A0640E" w:rsidRDefault="00A0640E" w:rsidP="00A0640E">
            <w:pPr>
              <w:pStyle w:val="TableData"/>
            </w:pPr>
            <w:r>
              <w:t>11.03</w:t>
            </w:r>
          </w:p>
        </w:tc>
        <w:tc>
          <w:tcPr>
            <w:tcW w:w="0" w:type="auto"/>
            <w:vAlign w:val="bottom"/>
          </w:tcPr>
          <w:p w14:paraId="5B282E80" w14:textId="7AA46591" w:rsidR="00A0640E" w:rsidRDefault="00A0640E" w:rsidP="00A0640E">
            <w:pPr>
              <w:pStyle w:val="TableData"/>
            </w:pPr>
            <w:r w:rsidRPr="00A0640E">
              <w:t>0.87</w:t>
            </w:r>
          </w:p>
        </w:tc>
      </w:tr>
      <w:tr w:rsidR="00A0640E" w14:paraId="3CF471E7" w14:textId="0224331C" w:rsidTr="00EA2AFC">
        <w:trPr>
          <w:trHeight w:val="283"/>
          <w:jc w:val="center"/>
        </w:trPr>
        <w:tc>
          <w:tcPr>
            <w:tcW w:w="0" w:type="auto"/>
          </w:tcPr>
          <w:p w14:paraId="26E06B79" w14:textId="215BFC1A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9</m:t>
                </m:r>
              </m:oMath>
            </m:oMathPara>
          </w:p>
        </w:tc>
        <w:tc>
          <w:tcPr>
            <w:tcW w:w="0" w:type="auto"/>
            <w:vAlign w:val="center"/>
          </w:tcPr>
          <w:p w14:paraId="0A87D4BB" w14:textId="00E6D199" w:rsidR="00A0640E" w:rsidRPr="00396FF7" w:rsidRDefault="00A0640E" w:rsidP="00A0640E">
            <w:pPr>
              <w:pStyle w:val="TableData"/>
            </w:pPr>
            <w:r w:rsidRPr="00396FF7">
              <w:t>9.04</w:t>
            </w:r>
          </w:p>
        </w:tc>
        <w:tc>
          <w:tcPr>
            <w:tcW w:w="0" w:type="auto"/>
            <w:vAlign w:val="center"/>
          </w:tcPr>
          <w:p w14:paraId="17F8C042" w14:textId="77460FF5" w:rsidR="00A0640E" w:rsidRDefault="00A0640E" w:rsidP="00A0640E">
            <w:pPr>
              <w:pStyle w:val="TableData"/>
            </w:pPr>
            <w:r>
              <w:t>8.47</w:t>
            </w:r>
          </w:p>
        </w:tc>
        <w:tc>
          <w:tcPr>
            <w:tcW w:w="0" w:type="auto"/>
            <w:vAlign w:val="bottom"/>
          </w:tcPr>
          <w:p w14:paraId="41C95B31" w14:textId="23572520" w:rsidR="00A0640E" w:rsidRDefault="00A0640E" w:rsidP="00A0640E">
            <w:pPr>
              <w:pStyle w:val="TableData"/>
            </w:pPr>
            <w:r w:rsidRPr="00A0640E">
              <w:t>0.54</w:t>
            </w:r>
          </w:p>
        </w:tc>
      </w:tr>
      <w:tr w:rsidR="00A0640E" w14:paraId="6BE34459" w14:textId="53CD83E5" w:rsidTr="00EA2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</w:tcPr>
          <w:p w14:paraId="3924A110" w14:textId="04E9C4F6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6</m:t>
                </m:r>
              </m:oMath>
            </m:oMathPara>
          </w:p>
        </w:tc>
        <w:tc>
          <w:tcPr>
            <w:tcW w:w="0" w:type="auto"/>
            <w:vAlign w:val="center"/>
          </w:tcPr>
          <w:p w14:paraId="4D43C2B9" w14:textId="63BFD7C3" w:rsidR="00A0640E" w:rsidRPr="00396FF7" w:rsidRDefault="00A0640E" w:rsidP="00A0640E">
            <w:pPr>
              <w:pStyle w:val="TableData"/>
            </w:pPr>
            <w:r w:rsidRPr="00396FF7">
              <w:t>5.97</w:t>
            </w:r>
          </w:p>
        </w:tc>
        <w:tc>
          <w:tcPr>
            <w:tcW w:w="0" w:type="auto"/>
            <w:vAlign w:val="center"/>
          </w:tcPr>
          <w:p w14:paraId="3B920554" w14:textId="0F4DA2C0" w:rsidR="00A0640E" w:rsidRDefault="00A0640E" w:rsidP="00A0640E">
            <w:pPr>
              <w:pStyle w:val="TableData"/>
            </w:pPr>
            <w:r>
              <w:t>5.42</w:t>
            </w:r>
          </w:p>
        </w:tc>
        <w:tc>
          <w:tcPr>
            <w:tcW w:w="0" w:type="auto"/>
            <w:vAlign w:val="bottom"/>
          </w:tcPr>
          <w:p w14:paraId="0E49C3AF" w14:textId="3C2DAE28" w:rsidR="00A0640E" w:rsidRDefault="00A0640E" w:rsidP="00A0640E">
            <w:pPr>
              <w:pStyle w:val="TableData"/>
            </w:pPr>
            <w:r w:rsidRPr="00A0640E">
              <w:t>0.51</w:t>
            </w:r>
          </w:p>
        </w:tc>
      </w:tr>
      <w:tr w:rsidR="00A0640E" w14:paraId="034E2F2C" w14:textId="525B2A37" w:rsidTr="00EA2AFC">
        <w:trPr>
          <w:trHeight w:val="283"/>
          <w:jc w:val="center"/>
        </w:trPr>
        <w:tc>
          <w:tcPr>
            <w:tcW w:w="0" w:type="auto"/>
          </w:tcPr>
          <w:p w14:paraId="15FCD1EE" w14:textId="066591C8" w:rsidR="00A0640E" w:rsidRDefault="00A0640E" w:rsidP="00A0640E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3</m:t>
                </m:r>
              </m:oMath>
            </m:oMathPara>
          </w:p>
        </w:tc>
        <w:tc>
          <w:tcPr>
            <w:tcW w:w="0" w:type="auto"/>
            <w:vAlign w:val="center"/>
          </w:tcPr>
          <w:p w14:paraId="1F0E60F8" w14:textId="6807943A" w:rsidR="00A0640E" w:rsidRPr="00396FF7" w:rsidRDefault="00A0640E" w:rsidP="00A0640E">
            <w:pPr>
              <w:pStyle w:val="TableData"/>
            </w:pPr>
            <w:r w:rsidRPr="00396FF7">
              <w:t>3.08</w:t>
            </w:r>
          </w:p>
        </w:tc>
        <w:tc>
          <w:tcPr>
            <w:tcW w:w="0" w:type="auto"/>
            <w:vAlign w:val="center"/>
          </w:tcPr>
          <w:p w14:paraId="05AAC4D7" w14:textId="60FEE902" w:rsidR="00A0640E" w:rsidRDefault="00A0640E" w:rsidP="00A0640E">
            <w:pPr>
              <w:pStyle w:val="TableData"/>
            </w:pPr>
            <w:r>
              <w:t>2.64</w:t>
            </w:r>
          </w:p>
        </w:tc>
        <w:tc>
          <w:tcPr>
            <w:tcW w:w="0" w:type="auto"/>
            <w:vAlign w:val="bottom"/>
          </w:tcPr>
          <w:p w14:paraId="0E6F715A" w14:textId="09CFB33F" w:rsidR="00A0640E" w:rsidRDefault="00A0640E" w:rsidP="00A0640E">
            <w:pPr>
              <w:pStyle w:val="TableData"/>
            </w:pPr>
            <w:r w:rsidRPr="00A0640E">
              <w:t>0.44</w:t>
            </w:r>
          </w:p>
        </w:tc>
      </w:tr>
    </w:tbl>
    <w:p w14:paraId="235C5811" w14:textId="77777777" w:rsidR="007440C8" w:rsidRDefault="007440C8" w:rsidP="007440C8"/>
    <w:tbl>
      <w:tblPr>
        <w:tblStyle w:val="TableGrid"/>
        <w:tblW w:w="0" w:type="auto"/>
        <w:tblLook w:val="0400" w:firstRow="0" w:lastRow="0" w:firstColumn="0" w:lastColumn="0" w:noHBand="0" w:noVBand="1"/>
      </w:tblPr>
      <w:tblGrid>
        <w:gridCol w:w="850"/>
        <w:gridCol w:w="9220"/>
      </w:tblGrid>
      <w:tr w:rsidR="007440C8" w14:paraId="11990410" w14:textId="77777777" w:rsidTr="00160403">
        <w:trPr>
          <w:trHeight w:val="2835"/>
        </w:trPr>
        <w:tc>
          <w:tcPr>
            <w:tcW w:w="846" w:type="dxa"/>
          </w:tcPr>
          <w:p w14:paraId="28AB5B3F" w14:textId="77777777" w:rsidR="007440C8" w:rsidRDefault="007440C8" w:rsidP="00160403">
            <w:r>
              <w:t>Notes:</w:t>
            </w:r>
          </w:p>
        </w:tc>
        <w:tc>
          <w:tcPr>
            <w:tcW w:w="9224" w:type="dxa"/>
          </w:tcPr>
          <w:p w14:paraId="50D835E9" w14:textId="499DA344" w:rsidR="007440C8" w:rsidRDefault="00E31F78" w:rsidP="00160403">
            <w:r>
              <w:t>Collaborated with Damon Park, Justin Tan, Data collected by Enze Xu.</w:t>
            </w:r>
          </w:p>
        </w:tc>
      </w:tr>
    </w:tbl>
    <w:p w14:paraId="6571EB92" w14:textId="51B23508" w:rsidR="00EF6F96" w:rsidRDefault="00EF6F96" w:rsidP="002C56B1"/>
    <w:p w14:paraId="3CA964D3" w14:textId="77777777" w:rsidR="00EF6F96" w:rsidRDefault="00EF6F96">
      <w:pPr>
        <w:spacing w:before="0" w:after="160" w:line="259" w:lineRule="auto"/>
        <w:jc w:val="left"/>
      </w:pPr>
      <w:r>
        <w:br w:type="page"/>
      </w:r>
    </w:p>
    <w:p w14:paraId="03A5C926" w14:textId="34C18963" w:rsidR="00473101" w:rsidRDefault="001055DF" w:rsidP="00473101">
      <w:pPr>
        <w:pStyle w:val="Heading3"/>
      </w:pPr>
      <w:bookmarkStart w:id="4" w:name="_Toc150715369"/>
      <w:bookmarkEnd w:id="2"/>
      <w:r>
        <w:lastRenderedPageBreak/>
        <w:t>Dynamic Loading Test</w:t>
      </w:r>
      <w:bookmarkEnd w:id="4"/>
      <w:r w:rsidR="0079160A">
        <w:t xml:space="preserve"> [</w:t>
      </w:r>
      <w:r w:rsidR="002957C0">
        <w:t>4</w:t>
      </w:r>
      <w:r w:rsidR="0079160A">
        <w:t>]</w:t>
      </w:r>
    </w:p>
    <w:p w14:paraId="1E8B5246" w14:textId="61DFF788" w:rsidR="00473101" w:rsidRPr="00473101" w:rsidRDefault="00473101" w:rsidP="004731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 w:rsidRPr="00473101">
        <w:rPr>
          <w:b/>
          <w:bCs/>
        </w:rPr>
        <w:t>WARNING:</w:t>
      </w:r>
    </w:p>
    <w:p w14:paraId="63A537F3" w14:textId="77777777" w:rsidR="00473101" w:rsidRDefault="00473101" w:rsidP="004731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Do not let the Voltage Regulator overheat. </w:t>
      </w:r>
    </w:p>
    <w:p w14:paraId="69FBF4E5" w14:textId="0A64C6B9" w:rsidR="00473101" w:rsidRDefault="00473101" w:rsidP="004731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Take measurements quickly and turn-off between measurements .</w:t>
      </w:r>
    </w:p>
    <w:p w14:paraId="35C26DC8" w14:textId="2651F80C" w:rsidR="009D2038" w:rsidRDefault="009D2038" w:rsidP="009D2038">
      <w:r>
        <w:t xml:space="preserve">This test validates the operation </w:t>
      </w:r>
      <w:r w:rsidR="006924F1">
        <w:t>of the voltage and current regulation</w:t>
      </w:r>
      <w:r w:rsidR="00ED5A22">
        <w:t xml:space="preserve"> with varying load</w:t>
      </w:r>
      <w:r w:rsidR="006924F1">
        <w:t>.</w:t>
      </w:r>
    </w:p>
    <w:p w14:paraId="3C4C7968" w14:textId="135B21DC" w:rsidR="00AE367D" w:rsidRDefault="009D2038" w:rsidP="007D24CC">
      <w:pPr>
        <w:pStyle w:val="IRNumberedList"/>
        <w:numPr>
          <w:ilvl w:val="0"/>
          <w:numId w:val="8"/>
        </w:numPr>
      </w:pPr>
      <w:r>
        <w:t xml:space="preserve">Power </w:t>
      </w:r>
      <w:r w:rsidR="00AE367D">
        <w:t xml:space="preserve">the </w:t>
      </w:r>
      <w:r w:rsidR="00D23CB7">
        <w:t xml:space="preserve">power supply </w:t>
      </w:r>
      <w:r w:rsidR="00821BE3">
        <w:t xml:space="preserve">circuit with </w:t>
      </w:r>
      <w:r w:rsidR="00A215CB">
        <w:t xml:space="preserve">the </w:t>
      </w:r>
      <w:r w:rsidR="00394FB7">
        <w:t>12.5 V from the 120/25V CT transformer.</w:t>
      </w:r>
    </w:p>
    <w:p w14:paraId="45D6711C" w14:textId="6B2B4604" w:rsidR="006924F1" w:rsidRDefault="00821BE3" w:rsidP="007D24CC">
      <w:pPr>
        <w:pStyle w:val="IRNumberedList"/>
        <w:numPr>
          <w:ilvl w:val="0"/>
          <w:numId w:val="8"/>
        </w:numPr>
      </w:pPr>
      <w:r>
        <w:t>Power the Voltage Reg</w:t>
      </w:r>
      <w:r w:rsidR="004E1B86">
        <w:t>ulator with the unregulated voltage and</w:t>
      </w:r>
      <w:r w:rsidR="009D2038">
        <w:t xml:space="preserve"> </w:t>
      </w:r>
      <w:r w:rsidR="004E1B86">
        <w:t>s</w:t>
      </w:r>
      <w:r w:rsidR="00AE367D">
        <w:t>et</w:t>
      </w:r>
      <w:r w:rsidR="009D203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</m:oMath>
      <w:r w:rsidR="00B67070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</m:oMath>
      <w:r w:rsidR="00B67070">
        <w:t>.</w:t>
      </w:r>
    </w:p>
    <w:p w14:paraId="67DDFA1A" w14:textId="3764E131" w:rsidR="009D2038" w:rsidRDefault="00A404F9" w:rsidP="00BA77D7">
      <w:pPr>
        <w:pStyle w:val="IRNumberedList"/>
        <w:numPr>
          <w:ilvl w:val="0"/>
          <w:numId w:val="15"/>
        </w:numPr>
      </w:pPr>
      <w:r>
        <w:t xml:space="preserve">Add a voltmeter </w:t>
      </w:r>
      <w:r w:rsidR="007E0D8A">
        <w:t xml:space="preserve">and ammeter to the output along with one oscilloscope probe at the input and </w:t>
      </w:r>
      <w:r w:rsidR="00E25D81">
        <w:t xml:space="preserve">another at the output. </w:t>
      </w:r>
    </w:p>
    <w:p w14:paraId="1C281C3F" w14:textId="308C6F94" w:rsidR="00E25D81" w:rsidRDefault="00E25D81" w:rsidP="00BA77D7">
      <w:pPr>
        <w:pStyle w:val="IRNumberedList"/>
        <w:numPr>
          <w:ilvl w:val="0"/>
          <w:numId w:val="15"/>
        </w:numPr>
      </w:pPr>
      <w:r>
        <w:t>Record the voltage output, current output, and the input and output ripple.</w:t>
      </w:r>
    </w:p>
    <w:p w14:paraId="27DFE19C" w14:textId="57559391" w:rsidR="00E25D81" w:rsidRDefault="00645BBD" w:rsidP="00BA77D7">
      <w:pPr>
        <w:pStyle w:val="IRNumberedList"/>
        <w:numPr>
          <w:ilvl w:val="0"/>
          <w:numId w:val="15"/>
        </w:numPr>
      </w:pPr>
      <w:r>
        <w:t>Add two 470 Ω resistors in parallel to the output and repeat step 3.</w:t>
      </w:r>
    </w:p>
    <w:p w14:paraId="06D577D1" w14:textId="2B345114" w:rsidR="00645BBD" w:rsidRDefault="00645BBD" w:rsidP="00BA77D7">
      <w:pPr>
        <w:pStyle w:val="IRNumberedList"/>
        <w:numPr>
          <w:ilvl w:val="0"/>
          <w:numId w:val="15"/>
        </w:numPr>
      </w:pPr>
      <w:r>
        <w:t>Repeat step 3 and 4 to complete the table.</w:t>
      </w:r>
    </w:p>
    <w:p w14:paraId="5074240D" w14:textId="26BDE961" w:rsidR="001055DF" w:rsidRDefault="00000000" w:rsidP="001055D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Unreg.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Lim</m:t>
              </m:r>
            </m:sub>
          </m:sSub>
          <m:r>
            <w:rPr>
              <w:rFonts w:ascii="Cambria Math" w:hAnsi="Cambria Math"/>
            </w:rPr>
            <m:t xml:space="preserve">=10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sub>
          </m:sSub>
          <m:r>
            <w:rPr>
              <w:rFonts w:ascii="Cambria Math" w:hAnsi="Cambria Math"/>
            </w:rPr>
            <m:t xml:space="preserve">=200 </m:t>
          </m:r>
          <m:r>
            <m:rPr>
              <m:nor/>
            </m:rPr>
            <w:rPr>
              <w:rFonts w:ascii="Cambria Math" w:hAnsi="Cambria Math"/>
            </w:rPr>
            <m:t>mA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,  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=470 </m:t>
          </m:r>
          <m:r>
            <m:rPr>
              <m:nor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×16</m:t>
          </m:r>
        </m:oMath>
      </m:oMathPara>
    </w:p>
    <w:p w14:paraId="14755829" w14:textId="7935BDBE" w:rsidR="00ED3120" w:rsidRDefault="00ED3120" w:rsidP="00ED3120">
      <w:pPr>
        <w:pStyle w:val="Caption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9221C">
        <w:rPr>
          <w:noProof/>
        </w:rPr>
        <w:t>6</w:t>
      </w:r>
      <w:r>
        <w:rPr>
          <w:noProof/>
        </w:rPr>
        <w:fldChar w:fldCharType="end"/>
      </w:r>
      <w:r>
        <w:t>: Dynamic Loading Test</w:t>
      </w:r>
      <w:r w:rsidR="0059221C">
        <w:t xml:space="preserve"> Data</w:t>
      </w:r>
    </w:p>
    <w:tbl>
      <w:tblPr>
        <w:tblStyle w:val="PlainTable1"/>
        <w:tblW w:w="0" w:type="auto"/>
        <w:jc w:val="center"/>
        <w:tblLook w:val="0420" w:firstRow="1" w:lastRow="0" w:firstColumn="0" w:lastColumn="0" w:noHBand="0" w:noVBand="1"/>
      </w:tblPr>
      <w:tblGrid>
        <w:gridCol w:w="2045"/>
        <w:gridCol w:w="834"/>
        <w:gridCol w:w="1182"/>
        <w:gridCol w:w="1182"/>
        <w:gridCol w:w="1461"/>
        <w:gridCol w:w="1561"/>
      </w:tblGrid>
      <w:tr w:rsidR="002F7A8F" w14:paraId="1A071278" w14:textId="2C50D4C8" w:rsidTr="006F70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697D2FBD" w14:textId="0831ADB9" w:rsidR="002F7A8F" w:rsidRPr="005D3FC0" w:rsidRDefault="002F7A8F" w:rsidP="002F7A8F">
            <w:pPr>
              <w:pStyle w:val="TableData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#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>of parallel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470 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834" w:type="dxa"/>
          </w:tcPr>
          <w:p w14:paraId="767CFF9B" w14:textId="190F6808" w:rsidR="002F7A8F" w:rsidRPr="00E1714E" w:rsidRDefault="00000000" w:rsidP="002F7A8F">
            <w:pPr>
              <w:pStyle w:val="TableData"/>
              <w:rPr>
                <w:rFonts w:ascii="Georgia Pro Cond" w:eastAsia="MS Gothic" w:hAnsi="Georgia Pro Cond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MS Gothic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MS Gothic" w:hAnsi="Cambria Math"/>
                      </w:rPr>
                      <m:t>R</m:t>
                    </m:r>
                    <m:ctrlPr>
                      <w:rPr>
                        <w:rFonts w:ascii="Cambria Math" w:eastAsia="MS Gothic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MS Gothic" w:hAnsi="Cambria Math"/>
                      </w:rPr>
                      <m:t>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MS Gothic" w:hAnsi="Cambria Math"/>
                  </w:rPr>
                  <m:t xml:space="preserve"> [</m:t>
                </m:r>
                <m:r>
                  <m:rPr>
                    <m:sty m:val="b"/>
                  </m:rPr>
                  <w:rPr>
                    <w:rFonts w:ascii="Cambria Math" w:eastAsia="MS Gothic" w:hAnsi="Cambria Math"/>
                  </w:rPr>
                  <m:t>Ω]</m:t>
                </m:r>
              </m:oMath>
            </m:oMathPara>
          </w:p>
        </w:tc>
        <w:tc>
          <w:tcPr>
            <w:tcW w:w="0" w:type="auto"/>
            <w:vAlign w:val="center"/>
          </w:tcPr>
          <w:p w14:paraId="37BD47BB" w14:textId="77777777" w:rsidR="002F7A8F" w:rsidRPr="00F34ECD" w:rsidRDefault="002F7A8F" w:rsidP="002F7A8F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7375A53A" w14:textId="77777777" w:rsidR="002F7A8F" w:rsidRPr="00F34ECD" w:rsidRDefault="00000000" w:rsidP="002F7A8F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0350892D" w14:textId="77777777" w:rsidR="002F7A8F" w:rsidRPr="00F34ECD" w:rsidRDefault="002F7A8F" w:rsidP="002F7A8F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43AB346D" w14:textId="77777777" w:rsidR="002F7A8F" w:rsidRPr="00F34ECD" w:rsidRDefault="00000000" w:rsidP="002F7A8F">
            <w:pPr>
              <w:pStyle w:val="TableData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0B4F7A7C" w14:textId="77777777" w:rsidR="002F7A8F" w:rsidRPr="00F34ECD" w:rsidRDefault="002F7A8F" w:rsidP="002F7A8F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696B482F" w14:textId="546488DD" w:rsidR="002F7A8F" w:rsidRDefault="00000000" w:rsidP="002F7A8F">
            <w:pPr>
              <w:pStyle w:val="TableData"/>
              <w:rPr>
                <w:rFonts w:eastAsia="MS Gothic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in(p-p)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3169F88A" w14:textId="77777777" w:rsidR="002F7A8F" w:rsidRPr="00F34ECD" w:rsidRDefault="002F7A8F" w:rsidP="002F7A8F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33FFB5C1" w14:textId="7C2759E4" w:rsidR="002F7A8F" w:rsidRDefault="00000000" w:rsidP="002F7A8F">
            <w:pPr>
              <w:pStyle w:val="TableData"/>
              <w:rPr>
                <w:rFonts w:eastAsia="MS Gothic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out(p-p)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2F7A8F" w14:paraId="14001431" w14:textId="5727BB78" w:rsidTr="006F7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1C5C3A0C" w14:textId="27DE109D" w:rsidR="002F7A8F" w:rsidRPr="00C457EC" w:rsidRDefault="002F7A8F" w:rsidP="002F7A8F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834" w:type="dxa"/>
          </w:tcPr>
          <w:p w14:paraId="3B30F2C6" w14:textId="6F558BB3" w:rsidR="002F7A8F" w:rsidRDefault="002F7A8F" w:rsidP="002F7A8F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∞</m:t>
                </m:r>
              </m:oMath>
            </m:oMathPara>
          </w:p>
        </w:tc>
        <w:tc>
          <w:tcPr>
            <w:tcW w:w="0" w:type="auto"/>
            <w:vAlign w:val="center"/>
          </w:tcPr>
          <w:p w14:paraId="38610696" w14:textId="27AFD7C2" w:rsidR="002F7A8F" w:rsidRPr="00C457EC" w:rsidRDefault="000A0336" w:rsidP="002F7A8F">
            <w:pPr>
              <w:pStyle w:val="TableData"/>
            </w:pPr>
            <w:r>
              <w:t>10.0</w:t>
            </w:r>
          </w:p>
        </w:tc>
        <w:tc>
          <w:tcPr>
            <w:tcW w:w="0" w:type="auto"/>
            <w:vAlign w:val="center"/>
          </w:tcPr>
          <w:p w14:paraId="7D467B96" w14:textId="141304D3" w:rsidR="002F7A8F" w:rsidRPr="00C457EC" w:rsidRDefault="000A0336" w:rsidP="002F7A8F">
            <w:pPr>
              <w:pStyle w:val="TableData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73285E0C" w14:textId="557A47C7" w:rsidR="002F7A8F" w:rsidRPr="00C457EC" w:rsidRDefault="000A0336" w:rsidP="002F7A8F">
            <w:pPr>
              <w:pStyle w:val="TableData"/>
            </w:pPr>
            <w:r>
              <w:t>0.805</w:t>
            </w:r>
          </w:p>
        </w:tc>
        <w:tc>
          <w:tcPr>
            <w:tcW w:w="0" w:type="auto"/>
            <w:vAlign w:val="center"/>
          </w:tcPr>
          <w:p w14:paraId="2A4FE122" w14:textId="08A60622" w:rsidR="002F7A8F" w:rsidRPr="00C457EC" w:rsidRDefault="000A0336" w:rsidP="002F7A8F">
            <w:pPr>
              <w:pStyle w:val="TableData"/>
            </w:pPr>
            <w:r>
              <w:t>0.615</w:t>
            </w:r>
          </w:p>
        </w:tc>
      </w:tr>
      <w:tr w:rsidR="002F7A8F" w14:paraId="5E7844A5" w14:textId="05DBC76E" w:rsidTr="00ED58C4">
        <w:trPr>
          <w:trHeight w:val="283"/>
          <w:jc w:val="center"/>
        </w:trPr>
        <w:tc>
          <w:tcPr>
            <w:tcW w:w="0" w:type="auto"/>
            <w:vAlign w:val="center"/>
          </w:tcPr>
          <w:p w14:paraId="62136873" w14:textId="08D08117" w:rsidR="002F7A8F" w:rsidRDefault="002F7A8F" w:rsidP="00645BBD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834" w:type="dxa"/>
          </w:tcPr>
          <w:p w14:paraId="62BB7B0A" w14:textId="638BFAB6" w:rsidR="002F7A8F" w:rsidRDefault="002F7A8F" w:rsidP="00645BBD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235</m:t>
                </m:r>
              </m:oMath>
            </m:oMathPara>
          </w:p>
        </w:tc>
        <w:tc>
          <w:tcPr>
            <w:tcW w:w="0" w:type="auto"/>
            <w:vAlign w:val="center"/>
          </w:tcPr>
          <w:p w14:paraId="5DE931E2" w14:textId="7DDFF6D7" w:rsidR="002F7A8F" w:rsidRDefault="00AA72D0" w:rsidP="00645BBD">
            <w:pPr>
              <w:pStyle w:val="TableData"/>
            </w:pPr>
            <w:r>
              <w:t>9.6</w:t>
            </w:r>
            <w:r w:rsidR="00A0640E">
              <w:t>0</w:t>
            </w:r>
          </w:p>
        </w:tc>
        <w:tc>
          <w:tcPr>
            <w:tcW w:w="0" w:type="auto"/>
            <w:vAlign w:val="center"/>
          </w:tcPr>
          <w:p w14:paraId="562B841E" w14:textId="49EF6F17" w:rsidR="002F7A8F" w:rsidRDefault="00AA72D0" w:rsidP="00645BBD">
            <w:pPr>
              <w:pStyle w:val="TableData"/>
            </w:pPr>
            <w:r>
              <w:t>.04</w:t>
            </w:r>
            <w:r w:rsidR="00A0640E">
              <w:t>0</w:t>
            </w:r>
          </w:p>
        </w:tc>
        <w:tc>
          <w:tcPr>
            <w:tcW w:w="0" w:type="auto"/>
          </w:tcPr>
          <w:p w14:paraId="0DC7E786" w14:textId="540C99A1" w:rsidR="002F7A8F" w:rsidRDefault="00AA72D0" w:rsidP="00645BBD">
            <w:pPr>
              <w:pStyle w:val="TableData"/>
            </w:pPr>
            <w:r>
              <w:t>1.007</w:t>
            </w:r>
          </w:p>
        </w:tc>
        <w:tc>
          <w:tcPr>
            <w:tcW w:w="0" w:type="auto"/>
          </w:tcPr>
          <w:p w14:paraId="5B7E8CA5" w14:textId="6B7DD29E" w:rsidR="002F7A8F" w:rsidRDefault="00AA72D0" w:rsidP="00645BBD">
            <w:pPr>
              <w:pStyle w:val="TableData"/>
            </w:pPr>
            <w:r>
              <w:t>0.82</w:t>
            </w:r>
            <w:r w:rsidR="00A0640E">
              <w:t>3</w:t>
            </w:r>
          </w:p>
        </w:tc>
      </w:tr>
      <w:tr w:rsidR="002F7A8F" w14:paraId="45679215" w14:textId="3B0D410F" w:rsidTr="00ED5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46EE4E4D" w14:textId="70CDA7CA" w:rsidR="002F7A8F" w:rsidRDefault="002F7A8F" w:rsidP="00645BBD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834" w:type="dxa"/>
          </w:tcPr>
          <w:p w14:paraId="226059B5" w14:textId="46CF3CDD" w:rsidR="002F7A8F" w:rsidRDefault="002F7A8F" w:rsidP="00645BBD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117.5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620F8D64" w14:textId="6A20BCD4" w:rsidR="002F7A8F" w:rsidRDefault="00AA72D0" w:rsidP="00645BBD">
            <w:pPr>
              <w:pStyle w:val="TableData"/>
            </w:pPr>
            <w:r>
              <w:t>9.3</w:t>
            </w:r>
            <w:r w:rsidR="00A0640E">
              <w:t>3</w:t>
            </w:r>
          </w:p>
        </w:tc>
        <w:tc>
          <w:tcPr>
            <w:tcW w:w="0" w:type="auto"/>
            <w:vAlign w:val="center"/>
          </w:tcPr>
          <w:p w14:paraId="09B02427" w14:textId="340E2544" w:rsidR="002F7A8F" w:rsidRDefault="00AA72D0" w:rsidP="00645BBD">
            <w:pPr>
              <w:pStyle w:val="TableData"/>
            </w:pPr>
            <w:r>
              <w:t>.07</w:t>
            </w:r>
            <w:r w:rsidR="00A0640E">
              <w:t>2</w:t>
            </w:r>
          </w:p>
        </w:tc>
        <w:tc>
          <w:tcPr>
            <w:tcW w:w="0" w:type="auto"/>
          </w:tcPr>
          <w:p w14:paraId="0EADEDA7" w14:textId="46582438" w:rsidR="002F7A8F" w:rsidRDefault="00AA72D0" w:rsidP="00645BBD">
            <w:pPr>
              <w:pStyle w:val="TableData"/>
            </w:pPr>
            <w:r>
              <w:t>1.410</w:t>
            </w:r>
          </w:p>
        </w:tc>
        <w:tc>
          <w:tcPr>
            <w:tcW w:w="0" w:type="auto"/>
          </w:tcPr>
          <w:p w14:paraId="0685C2CE" w14:textId="5C3B9744" w:rsidR="002F7A8F" w:rsidRDefault="00AA72D0" w:rsidP="00645BBD">
            <w:pPr>
              <w:pStyle w:val="TableData"/>
            </w:pPr>
            <w:r>
              <w:t>0.82</w:t>
            </w:r>
            <w:r w:rsidR="00A0640E">
              <w:t>3</w:t>
            </w:r>
          </w:p>
        </w:tc>
      </w:tr>
      <w:tr w:rsidR="002F7A8F" w14:paraId="6E609EB1" w14:textId="4AF9ECE8" w:rsidTr="00ED58C4">
        <w:trPr>
          <w:trHeight w:val="283"/>
          <w:jc w:val="center"/>
        </w:trPr>
        <w:tc>
          <w:tcPr>
            <w:tcW w:w="0" w:type="auto"/>
            <w:vAlign w:val="center"/>
          </w:tcPr>
          <w:p w14:paraId="315C0606" w14:textId="60E8A9C3" w:rsidR="002F7A8F" w:rsidRDefault="002F7A8F" w:rsidP="00645BBD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834" w:type="dxa"/>
          </w:tcPr>
          <w:p w14:paraId="7FA106F1" w14:textId="2F32E221" w:rsidR="002F7A8F" w:rsidRDefault="002F7A8F" w:rsidP="00645BBD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78.3</m:t>
                </m:r>
              </m:oMath>
            </m:oMathPara>
          </w:p>
        </w:tc>
        <w:tc>
          <w:tcPr>
            <w:tcW w:w="0" w:type="auto"/>
            <w:vAlign w:val="center"/>
          </w:tcPr>
          <w:p w14:paraId="21F68D20" w14:textId="5EEEA75B" w:rsidR="002F7A8F" w:rsidRDefault="00AA72D0" w:rsidP="00645BBD">
            <w:pPr>
              <w:pStyle w:val="TableData"/>
            </w:pPr>
            <w:r>
              <w:t>9.0</w:t>
            </w:r>
            <w:r w:rsidR="00A0640E">
              <w:t>9</w:t>
            </w:r>
          </w:p>
        </w:tc>
        <w:tc>
          <w:tcPr>
            <w:tcW w:w="0" w:type="auto"/>
            <w:vAlign w:val="center"/>
          </w:tcPr>
          <w:p w14:paraId="0A90C19F" w14:textId="166AD690" w:rsidR="002F7A8F" w:rsidRDefault="00AA72D0" w:rsidP="00645BBD">
            <w:pPr>
              <w:pStyle w:val="TableData"/>
            </w:pPr>
            <w:r>
              <w:t>.11</w:t>
            </w:r>
            <w:r w:rsidR="00A0640E">
              <w:t>0</w:t>
            </w:r>
          </w:p>
        </w:tc>
        <w:tc>
          <w:tcPr>
            <w:tcW w:w="0" w:type="auto"/>
          </w:tcPr>
          <w:p w14:paraId="5F5E5FB1" w14:textId="0B82061E" w:rsidR="002F7A8F" w:rsidRDefault="00AA72D0" w:rsidP="00645BBD">
            <w:pPr>
              <w:pStyle w:val="TableData"/>
            </w:pPr>
            <w:r>
              <w:t>1.410</w:t>
            </w:r>
          </w:p>
        </w:tc>
        <w:tc>
          <w:tcPr>
            <w:tcW w:w="0" w:type="auto"/>
          </w:tcPr>
          <w:p w14:paraId="710265BB" w14:textId="732395EE" w:rsidR="002F7A8F" w:rsidRDefault="00AA72D0" w:rsidP="00645BBD">
            <w:pPr>
              <w:pStyle w:val="TableData"/>
            </w:pPr>
            <w:r>
              <w:t>0.82</w:t>
            </w:r>
            <w:r w:rsidR="00A0640E">
              <w:t>3</w:t>
            </w:r>
          </w:p>
        </w:tc>
      </w:tr>
      <w:tr w:rsidR="002F7A8F" w14:paraId="36577667" w14:textId="1C65A582" w:rsidTr="00ED5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0BB4D368" w14:textId="2A73410C" w:rsidR="002F7A8F" w:rsidRDefault="002F7A8F" w:rsidP="00645BBD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834" w:type="dxa"/>
          </w:tcPr>
          <w:p w14:paraId="4CB35FF5" w14:textId="0433DB02" w:rsidR="002F7A8F" w:rsidRDefault="002F7A8F" w:rsidP="00645BBD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58.8</m:t>
                </m:r>
              </m:oMath>
            </m:oMathPara>
          </w:p>
        </w:tc>
        <w:tc>
          <w:tcPr>
            <w:tcW w:w="0" w:type="auto"/>
            <w:vAlign w:val="center"/>
          </w:tcPr>
          <w:p w14:paraId="4497E9C9" w14:textId="411C6B4D" w:rsidR="002F7A8F" w:rsidRDefault="00AA72D0" w:rsidP="00645BBD">
            <w:pPr>
              <w:pStyle w:val="TableData"/>
            </w:pPr>
            <w:r>
              <w:t>9.</w:t>
            </w:r>
            <w:r w:rsidR="00A0640E">
              <w:t>37</w:t>
            </w:r>
          </w:p>
        </w:tc>
        <w:tc>
          <w:tcPr>
            <w:tcW w:w="0" w:type="auto"/>
            <w:vAlign w:val="center"/>
          </w:tcPr>
          <w:p w14:paraId="12F0AE32" w14:textId="7C9E738A" w:rsidR="002F7A8F" w:rsidRDefault="00AA72D0" w:rsidP="00645BBD">
            <w:pPr>
              <w:pStyle w:val="TableData"/>
            </w:pPr>
            <w:r>
              <w:t>.15</w:t>
            </w:r>
            <w:r w:rsidR="00A0640E">
              <w:t>4</w:t>
            </w:r>
          </w:p>
        </w:tc>
        <w:tc>
          <w:tcPr>
            <w:tcW w:w="0" w:type="auto"/>
          </w:tcPr>
          <w:p w14:paraId="7B101EBF" w14:textId="0D2AD5C9" w:rsidR="002F7A8F" w:rsidRDefault="00AA72D0" w:rsidP="00645BBD">
            <w:pPr>
              <w:pStyle w:val="TableData"/>
            </w:pPr>
            <w:r>
              <w:t>1.81</w:t>
            </w:r>
            <w:r w:rsidR="00A0640E">
              <w:t>2</w:t>
            </w:r>
          </w:p>
        </w:tc>
        <w:tc>
          <w:tcPr>
            <w:tcW w:w="0" w:type="auto"/>
          </w:tcPr>
          <w:p w14:paraId="028B2B18" w14:textId="0874B360" w:rsidR="002F7A8F" w:rsidRDefault="00AA72D0" w:rsidP="00645BBD">
            <w:pPr>
              <w:pStyle w:val="TableData"/>
            </w:pPr>
            <w:r>
              <w:t>0.82</w:t>
            </w:r>
            <w:r w:rsidR="00A0640E">
              <w:t>3</w:t>
            </w:r>
          </w:p>
        </w:tc>
      </w:tr>
      <w:tr w:rsidR="002F7A8F" w14:paraId="7E484D9E" w14:textId="1A552FF1" w:rsidTr="00ED58C4">
        <w:trPr>
          <w:trHeight w:val="283"/>
          <w:jc w:val="center"/>
        </w:trPr>
        <w:tc>
          <w:tcPr>
            <w:tcW w:w="0" w:type="auto"/>
            <w:vAlign w:val="center"/>
          </w:tcPr>
          <w:p w14:paraId="1FB62E91" w14:textId="688CB174" w:rsidR="002F7A8F" w:rsidRDefault="002F7A8F" w:rsidP="005D3FC0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  <w:tc>
          <w:tcPr>
            <w:tcW w:w="834" w:type="dxa"/>
          </w:tcPr>
          <w:p w14:paraId="51710F72" w14:textId="33F42AD9" w:rsidR="002F7A8F" w:rsidRDefault="002F7A8F" w:rsidP="005D3FC0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47</m:t>
                </m:r>
              </m:oMath>
            </m:oMathPara>
          </w:p>
        </w:tc>
        <w:tc>
          <w:tcPr>
            <w:tcW w:w="0" w:type="auto"/>
            <w:vAlign w:val="center"/>
          </w:tcPr>
          <w:p w14:paraId="249304C5" w14:textId="622511CF" w:rsidR="002F7A8F" w:rsidRDefault="000A0336" w:rsidP="005D3FC0">
            <w:pPr>
              <w:pStyle w:val="TableData"/>
            </w:pPr>
            <w:r>
              <w:t>8.</w:t>
            </w:r>
            <w:r w:rsidR="00A0640E">
              <w:t>48</w:t>
            </w:r>
          </w:p>
        </w:tc>
        <w:tc>
          <w:tcPr>
            <w:tcW w:w="0" w:type="auto"/>
            <w:vAlign w:val="center"/>
          </w:tcPr>
          <w:p w14:paraId="372AC159" w14:textId="6B6AC5A5" w:rsidR="002F7A8F" w:rsidRDefault="000A0336" w:rsidP="005D3FC0">
            <w:pPr>
              <w:pStyle w:val="TableData"/>
            </w:pPr>
            <w:r>
              <w:t>.180</w:t>
            </w:r>
          </w:p>
        </w:tc>
        <w:tc>
          <w:tcPr>
            <w:tcW w:w="0" w:type="auto"/>
          </w:tcPr>
          <w:p w14:paraId="2E62670E" w14:textId="35884E36" w:rsidR="002F7A8F" w:rsidRDefault="000A0336" w:rsidP="005D3FC0">
            <w:pPr>
              <w:pStyle w:val="TableData"/>
            </w:pPr>
            <w:r>
              <w:t>1.81</w:t>
            </w:r>
            <w:r w:rsidR="00A0640E">
              <w:t>1</w:t>
            </w:r>
          </w:p>
        </w:tc>
        <w:tc>
          <w:tcPr>
            <w:tcW w:w="0" w:type="auto"/>
          </w:tcPr>
          <w:p w14:paraId="511CF509" w14:textId="52A66FBC" w:rsidR="002F7A8F" w:rsidRDefault="000A0336" w:rsidP="005D3FC0">
            <w:pPr>
              <w:pStyle w:val="TableData"/>
            </w:pPr>
            <w:r>
              <w:t>0.82</w:t>
            </w:r>
            <w:r w:rsidR="00A0640E">
              <w:t>3</w:t>
            </w:r>
          </w:p>
        </w:tc>
      </w:tr>
      <w:tr w:rsidR="002F7A8F" w14:paraId="33C5DCAA" w14:textId="305345C4" w:rsidTr="00ED5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769EE69C" w14:textId="6282804B" w:rsidR="002F7A8F" w:rsidRDefault="002F7A8F" w:rsidP="005D3FC0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12</m:t>
                </m:r>
              </m:oMath>
            </m:oMathPara>
          </w:p>
        </w:tc>
        <w:tc>
          <w:tcPr>
            <w:tcW w:w="834" w:type="dxa"/>
          </w:tcPr>
          <w:p w14:paraId="0BAFD9D3" w14:textId="0D537F1A" w:rsidR="002F7A8F" w:rsidRDefault="002F7A8F" w:rsidP="005D3FC0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39.2</m:t>
                </m:r>
              </m:oMath>
            </m:oMathPara>
          </w:p>
        </w:tc>
        <w:tc>
          <w:tcPr>
            <w:tcW w:w="0" w:type="auto"/>
            <w:vAlign w:val="center"/>
          </w:tcPr>
          <w:p w14:paraId="423C9A8F" w14:textId="62984B1D" w:rsidR="002F7A8F" w:rsidRDefault="000A0336" w:rsidP="005D3FC0">
            <w:pPr>
              <w:pStyle w:val="TableData"/>
            </w:pPr>
            <w:r>
              <w:t>7.</w:t>
            </w:r>
            <w:r w:rsidR="00A0640E">
              <w:t>24</w:t>
            </w:r>
          </w:p>
        </w:tc>
        <w:tc>
          <w:tcPr>
            <w:tcW w:w="0" w:type="auto"/>
            <w:vAlign w:val="center"/>
          </w:tcPr>
          <w:p w14:paraId="2A0242B5" w14:textId="30BC8FE3" w:rsidR="002F7A8F" w:rsidRDefault="000A0336" w:rsidP="005D3FC0">
            <w:pPr>
              <w:pStyle w:val="TableData"/>
            </w:pPr>
            <w:r>
              <w:t>.18</w:t>
            </w:r>
            <w:r w:rsidR="00A0640E">
              <w:t>3</w:t>
            </w:r>
          </w:p>
        </w:tc>
        <w:tc>
          <w:tcPr>
            <w:tcW w:w="0" w:type="auto"/>
          </w:tcPr>
          <w:p w14:paraId="2CD0B9F3" w14:textId="2260A2CE" w:rsidR="002F7A8F" w:rsidRDefault="000A0336" w:rsidP="005D3FC0">
            <w:pPr>
              <w:pStyle w:val="TableData"/>
            </w:pPr>
            <w:r>
              <w:t>1.81</w:t>
            </w:r>
            <w:r w:rsidR="00A0640E">
              <w:t>3</w:t>
            </w:r>
          </w:p>
        </w:tc>
        <w:tc>
          <w:tcPr>
            <w:tcW w:w="0" w:type="auto"/>
          </w:tcPr>
          <w:p w14:paraId="05A8422E" w14:textId="293AA7F6" w:rsidR="002F7A8F" w:rsidRDefault="000A0336" w:rsidP="005D3FC0">
            <w:pPr>
              <w:pStyle w:val="TableData"/>
            </w:pPr>
            <w:r>
              <w:t>0.82</w:t>
            </w:r>
            <w:r w:rsidR="00A0640E">
              <w:t>3</w:t>
            </w:r>
          </w:p>
        </w:tc>
      </w:tr>
      <w:tr w:rsidR="002F7A8F" w14:paraId="4FB20C1E" w14:textId="1D136087" w:rsidTr="00ED58C4">
        <w:trPr>
          <w:trHeight w:val="283"/>
          <w:jc w:val="center"/>
        </w:trPr>
        <w:tc>
          <w:tcPr>
            <w:tcW w:w="0" w:type="auto"/>
            <w:vAlign w:val="center"/>
          </w:tcPr>
          <w:p w14:paraId="46656DAA" w14:textId="41D17E96" w:rsidR="002F7A8F" w:rsidRDefault="002F7A8F" w:rsidP="005D3FC0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14</m:t>
                </m:r>
              </m:oMath>
            </m:oMathPara>
          </w:p>
        </w:tc>
        <w:tc>
          <w:tcPr>
            <w:tcW w:w="834" w:type="dxa"/>
          </w:tcPr>
          <w:p w14:paraId="26E5C5DF" w14:textId="7E7702DE" w:rsidR="002F7A8F" w:rsidRDefault="002F7A8F" w:rsidP="005D3FC0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33.6</m:t>
                </m:r>
              </m:oMath>
            </m:oMathPara>
          </w:p>
        </w:tc>
        <w:tc>
          <w:tcPr>
            <w:tcW w:w="0" w:type="auto"/>
            <w:vAlign w:val="center"/>
          </w:tcPr>
          <w:p w14:paraId="3982D193" w14:textId="7E5982B1" w:rsidR="002F7A8F" w:rsidRDefault="000A0336" w:rsidP="005D3FC0">
            <w:pPr>
              <w:pStyle w:val="TableData"/>
            </w:pPr>
            <w:r>
              <w:t>6.</w:t>
            </w:r>
            <w:r w:rsidR="00A0640E">
              <w:t>29</w:t>
            </w:r>
          </w:p>
        </w:tc>
        <w:tc>
          <w:tcPr>
            <w:tcW w:w="0" w:type="auto"/>
            <w:vAlign w:val="center"/>
          </w:tcPr>
          <w:p w14:paraId="6AAED1C3" w14:textId="38B662DE" w:rsidR="002F7A8F" w:rsidRDefault="000A0336" w:rsidP="005D3FC0">
            <w:pPr>
              <w:pStyle w:val="TableData"/>
            </w:pPr>
            <w:r>
              <w:t>.187</w:t>
            </w:r>
          </w:p>
        </w:tc>
        <w:tc>
          <w:tcPr>
            <w:tcW w:w="0" w:type="auto"/>
          </w:tcPr>
          <w:p w14:paraId="777AE7E9" w14:textId="7485E8A1" w:rsidR="002F7A8F" w:rsidRDefault="000A0336" w:rsidP="005D3FC0">
            <w:pPr>
              <w:pStyle w:val="TableData"/>
            </w:pPr>
            <w:r>
              <w:t>2.01</w:t>
            </w:r>
            <w:r w:rsidR="00A0640E">
              <w:t>8</w:t>
            </w:r>
          </w:p>
        </w:tc>
        <w:tc>
          <w:tcPr>
            <w:tcW w:w="0" w:type="auto"/>
          </w:tcPr>
          <w:p w14:paraId="0B6AD8F0" w14:textId="1E7BECE8" w:rsidR="002F7A8F" w:rsidRDefault="000A0336" w:rsidP="005D3FC0">
            <w:pPr>
              <w:pStyle w:val="TableData"/>
            </w:pPr>
            <w:r>
              <w:t>0.82</w:t>
            </w:r>
            <w:r w:rsidR="00A0640E">
              <w:t>3</w:t>
            </w:r>
          </w:p>
        </w:tc>
      </w:tr>
      <w:tr w:rsidR="002F7A8F" w14:paraId="0FEC1DE1" w14:textId="3EA9B862" w:rsidTr="00ED5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2ACE8B61" w14:textId="1CF20581" w:rsidR="002F7A8F" w:rsidRDefault="002F7A8F" w:rsidP="005D3FC0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16</m:t>
                </m:r>
              </m:oMath>
            </m:oMathPara>
          </w:p>
        </w:tc>
        <w:tc>
          <w:tcPr>
            <w:tcW w:w="834" w:type="dxa"/>
          </w:tcPr>
          <w:p w14:paraId="5654CAAA" w14:textId="5518BEF5" w:rsidR="002F7A8F" w:rsidRDefault="002F7A8F" w:rsidP="005D3FC0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29.4</m:t>
                </m:r>
              </m:oMath>
            </m:oMathPara>
          </w:p>
        </w:tc>
        <w:tc>
          <w:tcPr>
            <w:tcW w:w="0" w:type="auto"/>
            <w:vAlign w:val="center"/>
          </w:tcPr>
          <w:p w14:paraId="4B5D5F0A" w14:textId="68208E05" w:rsidR="002F7A8F" w:rsidRDefault="000A0336" w:rsidP="005D3FC0">
            <w:pPr>
              <w:pStyle w:val="TableData"/>
            </w:pPr>
            <w:r>
              <w:t>5.</w:t>
            </w:r>
            <w:r w:rsidR="00A0640E">
              <w:t>60</w:t>
            </w:r>
          </w:p>
        </w:tc>
        <w:tc>
          <w:tcPr>
            <w:tcW w:w="0" w:type="auto"/>
            <w:vAlign w:val="center"/>
          </w:tcPr>
          <w:p w14:paraId="5813F007" w14:textId="6CBDB53C" w:rsidR="002F7A8F" w:rsidRDefault="000A0336" w:rsidP="005D3FC0">
            <w:pPr>
              <w:pStyle w:val="TableData"/>
            </w:pPr>
            <w:r>
              <w:t>.18</w:t>
            </w:r>
            <w:r w:rsidR="00A0640E">
              <w:t>9</w:t>
            </w:r>
          </w:p>
        </w:tc>
        <w:tc>
          <w:tcPr>
            <w:tcW w:w="0" w:type="auto"/>
          </w:tcPr>
          <w:p w14:paraId="027B3AB5" w14:textId="4EACBA9E" w:rsidR="002F7A8F" w:rsidRDefault="000A0336" w:rsidP="005D3FC0">
            <w:pPr>
              <w:pStyle w:val="TableData"/>
            </w:pPr>
            <w:r>
              <w:t>2.01</w:t>
            </w:r>
            <w:r w:rsidR="00A0640E">
              <w:t>8</w:t>
            </w:r>
          </w:p>
        </w:tc>
        <w:tc>
          <w:tcPr>
            <w:tcW w:w="0" w:type="auto"/>
          </w:tcPr>
          <w:p w14:paraId="10135C93" w14:textId="0C71536A" w:rsidR="002F7A8F" w:rsidRDefault="000A0336" w:rsidP="005D3FC0">
            <w:pPr>
              <w:pStyle w:val="TableData"/>
            </w:pPr>
            <w:r>
              <w:t>0.61</w:t>
            </w:r>
            <w:r w:rsidR="00A0640E">
              <w:t>2</w:t>
            </w:r>
          </w:p>
        </w:tc>
      </w:tr>
    </w:tbl>
    <w:tbl>
      <w:tblPr>
        <w:tblStyle w:val="TableGrid"/>
        <w:tblpPr w:leftFromText="180" w:rightFromText="180" w:vertAnchor="text" w:horzAnchor="margin" w:tblpY="354"/>
        <w:tblW w:w="0" w:type="auto"/>
        <w:tblLook w:val="0400" w:firstRow="0" w:lastRow="0" w:firstColumn="0" w:lastColumn="0" w:noHBand="0" w:noVBand="1"/>
      </w:tblPr>
      <w:tblGrid>
        <w:gridCol w:w="850"/>
        <w:gridCol w:w="9220"/>
      </w:tblGrid>
      <w:tr w:rsidR="005D77CC" w14:paraId="44F07A40" w14:textId="77777777" w:rsidTr="005D77CC">
        <w:trPr>
          <w:trHeight w:val="2835"/>
        </w:trPr>
        <w:tc>
          <w:tcPr>
            <w:tcW w:w="850" w:type="dxa"/>
          </w:tcPr>
          <w:p w14:paraId="072A64DB" w14:textId="77777777" w:rsidR="005D77CC" w:rsidRDefault="005D77CC" w:rsidP="005D77CC">
            <w:bookmarkStart w:id="5" w:name="_Toc150715370"/>
            <w:r>
              <w:lastRenderedPageBreak/>
              <w:t>Notes:</w:t>
            </w:r>
          </w:p>
        </w:tc>
        <w:tc>
          <w:tcPr>
            <w:tcW w:w="9220" w:type="dxa"/>
          </w:tcPr>
          <w:p w14:paraId="006BDC56" w14:textId="3F8D45E3" w:rsidR="005D77CC" w:rsidRDefault="00E31F78" w:rsidP="005D77CC">
            <w:r>
              <w:t>Collaborated with Damon Park, Justin Tan, Data collected by Enze Xu.</w:t>
            </w:r>
          </w:p>
        </w:tc>
      </w:tr>
    </w:tbl>
    <w:p w14:paraId="6314386B" w14:textId="77777777" w:rsidR="00704454" w:rsidRDefault="00704454" w:rsidP="00704454"/>
    <w:p w14:paraId="33580DC5" w14:textId="77777777" w:rsidR="00704454" w:rsidRDefault="00704454" w:rsidP="00704454"/>
    <w:p w14:paraId="54150094" w14:textId="77777777" w:rsidR="00704454" w:rsidRDefault="00704454" w:rsidP="00704454">
      <w:pPr>
        <w:spacing w:before="0" w:after="160" w:line="259" w:lineRule="auto"/>
        <w:jc w:val="left"/>
      </w:pPr>
      <w:r>
        <w:br w:type="page"/>
      </w:r>
    </w:p>
    <w:p w14:paraId="5D69C176" w14:textId="72638F7B" w:rsidR="001055DF" w:rsidRPr="00601514" w:rsidRDefault="001055DF" w:rsidP="001055DF">
      <w:pPr>
        <w:pStyle w:val="Heading3"/>
      </w:pPr>
      <w:bookmarkStart w:id="6" w:name="_Toc150715372"/>
      <w:bookmarkEnd w:id="5"/>
      <w:r>
        <w:lastRenderedPageBreak/>
        <w:t>Motor Driver Operation Test</w:t>
      </w:r>
      <w:bookmarkEnd w:id="6"/>
      <w:r w:rsidR="00601514">
        <w:t xml:space="preserve"> [3]</w:t>
      </w:r>
    </w:p>
    <w:p w14:paraId="3A0B2EDB" w14:textId="77777777" w:rsidR="006928E4" w:rsidRDefault="006928E4" w:rsidP="006928E4">
      <w:r>
        <w:t>This test validates the operation of the voltage and current regulation.</w:t>
      </w:r>
    </w:p>
    <w:p w14:paraId="665CA889" w14:textId="66AC901B" w:rsidR="006928E4" w:rsidRDefault="007969C9" w:rsidP="007D24CC">
      <w:pPr>
        <w:pStyle w:val="IRNumberedList"/>
        <w:numPr>
          <w:ilvl w:val="0"/>
          <w:numId w:val="12"/>
        </w:numPr>
      </w:pPr>
      <w:r>
        <w:t>Connect</w:t>
      </w:r>
      <w:r w:rsidR="006928E4">
        <w:t xml:space="preserve"> the load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6928E4">
        <w:t xml:space="preserve"> to the </w:t>
      </w:r>
      <w:r>
        <w:t>motor driver</w:t>
      </w:r>
      <w:r w:rsidR="006928E4">
        <w:t xml:space="preserve"> output.</w:t>
      </w:r>
    </w:p>
    <w:p w14:paraId="77D2D714" w14:textId="5A646EA1" w:rsidR="00695F7A" w:rsidRDefault="00FF612C" w:rsidP="007D24CC">
      <w:pPr>
        <w:pStyle w:val="IRNumberedList"/>
        <w:numPr>
          <w:ilvl w:val="0"/>
          <w:numId w:val="3"/>
        </w:numPr>
      </w:pPr>
      <w:r>
        <w:t xml:space="preserve">Arrange the meter such that </w:t>
      </w:r>
      <w:r w:rsidR="0003298C">
        <w:t xml:space="preserve">they read positive </w:t>
      </w:r>
      <w:r>
        <w:t xml:space="preserve">when </w:t>
      </w:r>
      <m:oMath>
        <m:r>
          <w:rPr>
            <w:rFonts w:ascii="Cambria Math" w:hAnsi="Cambria Math"/>
          </w:rPr>
          <m:t>D</m:t>
        </m:r>
      </m:oMath>
      <w:r>
        <w:t xml:space="preserve"> = 0</w:t>
      </w:r>
      <w:r w:rsidR="0003298C">
        <w:t>.</w:t>
      </w:r>
      <w:r>
        <w:t xml:space="preserve"> </w:t>
      </w:r>
    </w:p>
    <w:p w14:paraId="5ADF0D39" w14:textId="2339B49E" w:rsidR="006928E4" w:rsidRDefault="007969C9" w:rsidP="007D24CC">
      <w:pPr>
        <w:pStyle w:val="IRNumberedList"/>
        <w:numPr>
          <w:ilvl w:val="0"/>
          <w:numId w:val="3"/>
        </w:numPr>
      </w:pPr>
      <w:r>
        <w:t xml:space="preserve">Toggle the signals B, D, and S and record the power </w:t>
      </w:r>
      <w:r w:rsidR="007C2C36">
        <w:t>in and out.</w:t>
      </w:r>
    </w:p>
    <w:p w14:paraId="4862240A" w14:textId="2DA9FF83" w:rsidR="007C2C36" w:rsidRPr="006928E4" w:rsidRDefault="007C2C36" w:rsidP="007D24CC">
      <w:pPr>
        <w:pStyle w:val="IRNumberedList"/>
        <w:numPr>
          <w:ilvl w:val="0"/>
          <w:numId w:val="3"/>
        </w:numPr>
      </w:pPr>
      <w:r>
        <w:t>Record any observations</w:t>
      </w:r>
      <w:r w:rsidR="00511838">
        <w:t xml:space="preserve"> in motor behavior.</w:t>
      </w:r>
    </w:p>
    <w:p w14:paraId="3D2FB8E3" w14:textId="77777777" w:rsidR="001055DF" w:rsidRPr="00476633" w:rsidRDefault="00000000" w:rsidP="001055D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 xml:space="preserve">=12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Logic 0=0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Logic 1=3.3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Motor</m:t>
          </m:r>
        </m:oMath>
      </m:oMathPara>
    </w:p>
    <w:p w14:paraId="0347F5D0" w14:textId="3D1BFAA7" w:rsidR="00C602AF" w:rsidRDefault="00C602AF" w:rsidP="0059221C">
      <w:pPr>
        <w:pStyle w:val="Caption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9221C">
        <w:rPr>
          <w:noProof/>
        </w:rPr>
        <w:t>7</w:t>
      </w:r>
      <w:r>
        <w:rPr>
          <w:noProof/>
        </w:rPr>
        <w:fldChar w:fldCharType="end"/>
      </w:r>
      <w:r w:rsidR="0059221C">
        <w:t>: Motor Driver Operation Test Data</w:t>
      </w:r>
    </w:p>
    <w:tbl>
      <w:tblPr>
        <w:tblStyle w:val="PlainTable1"/>
        <w:tblW w:w="10934" w:type="dxa"/>
        <w:jc w:val="center"/>
        <w:tblLook w:val="0420" w:firstRow="1" w:lastRow="0" w:firstColumn="0" w:lastColumn="0" w:noHBand="0" w:noVBand="1"/>
      </w:tblPr>
      <w:tblGrid>
        <w:gridCol w:w="667"/>
        <w:gridCol w:w="673"/>
        <w:gridCol w:w="633"/>
        <w:gridCol w:w="1182"/>
        <w:gridCol w:w="1182"/>
        <w:gridCol w:w="1182"/>
        <w:gridCol w:w="1182"/>
        <w:gridCol w:w="1241"/>
        <w:gridCol w:w="1241"/>
        <w:gridCol w:w="1751"/>
      </w:tblGrid>
      <w:tr w:rsidR="003853AF" w:rsidRPr="00E205C9" w14:paraId="2B9432D2" w14:textId="77777777" w:rsidTr="00C86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6AD4C151" w14:textId="77777777" w:rsidR="00511838" w:rsidRDefault="00511838" w:rsidP="00C86FAB">
            <w:pPr>
              <w:pStyle w:val="TableData"/>
              <w:jc w:val="center"/>
              <w:rPr>
                <w:b w:val="0"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7F092CFE" w14:textId="77777777" w:rsidR="00511838" w:rsidRPr="000E4ECA" w:rsidRDefault="00511838" w:rsidP="00C86FAB">
            <w:pPr>
              <w:pStyle w:val="TableData"/>
              <w:jc w:val="center"/>
              <w:rPr>
                <w:b w:val="0"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1E10141F" w14:textId="77777777" w:rsidR="00511838" w:rsidRPr="006D3EE9" w:rsidRDefault="00511838" w:rsidP="00C86FAB">
            <w:pPr>
              <w:pStyle w:val="TableData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E138CE3" w14:textId="77777777" w:rsidR="00511838" w:rsidRPr="00F34ECD" w:rsidRDefault="00511838" w:rsidP="00C86FAB">
            <w:pPr>
              <w:pStyle w:val="TableData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7D191F86" w14:textId="3680DA42" w:rsidR="00511838" w:rsidRDefault="00000000" w:rsidP="00C86FAB">
            <w:pPr>
              <w:pStyle w:val="TableData"/>
              <w:jc w:val="center"/>
              <w:rPr>
                <w:rFonts w:ascii="Georgia Pro Cond" w:eastAsia="MS Gothic" w:hAnsi="Georgia Pro Cond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004680AD" w14:textId="77777777" w:rsidR="00511838" w:rsidRPr="00F34ECD" w:rsidRDefault="00511838" w:rsidP="00C86FAB">
            <w:pPr>
              <w:pStyle w:val="TableData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54F4E83D" w14:textId="4BCFFA32" w:rsidR="00511838" w:rsidRDefault="00000000" w:rsidP="00C86FAB">
            <w:pPr>
              <w:pStyle w:val="TableData"/>
              <w:jc w:val="center"/>
              <w:rPr>
                <w:rFonts w:ascii="Georgia Pro Cond" w:eastAsia="MS Gothic" w:hAnsi="Georgia Pro Cond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69E0A8E0" w14:textId="7BC879C8" w:rsidR="00511838" w:rsidRPr="00F34ECD" w:rsidRDefault="00511838" w:rsidP="00C86FAB">
            <w:pPr>
              <w:pStyle w:val="TableData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6ABB7B61" w14:textId="77777777" w:rsidR="00511838" w:rsidRDefault="00000000" w:rsidP="00C86FAB">
            <w:pPr>
              <w:pStyle w:val="TableDat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FE4BDB8" w14:textId="77777777" w:rsidR="00511838" w:rsidRPr="00F34ECD" w:rsidRDefault="00511838" w:rsidP="00C86FAB">
            <w:pPr>
              <w:pStyle w:val="TableData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7CF4FF3D" w14:textId="39F706B3" w:rsidR="00511838" w:rsidRDefault="00000000" w:rsidP="00C86FAB">
            <w:pPr>
              <w:pStyle w:val="TableData"/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39E41F15" w14:textId="0CF47801" w:rsidR="0079727F" w:rsidRPr="0079727F" w:rsidRDefault="00D40993" w:rsidP="00C86FAB">
            <w:pPr>
              <w:pStyle w:val="TableData"/>
              <w:jc w:val="center"/>
              <w:rPr>
                <w:rFonts w:cs="Arial"/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Calculated</m:t>
                </m:r>
              </m:oMath>
            </m:oMathPara>
          </w:p>
          <w:p w14:paraId="1D638783" w14:textId="084B514A" w:rsidR="0079727F" w:rsidRPr="0079727F" w:rsidRDefault="0010000F" w:rsidP="00C86FAB">
            <w:pPr>
              <w:pStyle w:val="TableData"/>
              <w:jc w:val="center"/>
              <w:rPr>
                <w:rFonts w:cs="Arial"/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Cambria Math" w:cs="Arial"/>
                  </w:rPr>
                  <m:t>Loss</m:t>
                </m:r>
              </m:oMath>
            </m:oMathPara>
          </w:p>
          <w:p w14:paraId="5DF0D526" w14:textId="41FDA365" w:rsidR="00511838" w:rsidRPr="00E749E6" w:rsidRDefault="00000000" w:rsidP="00C86FAB">
            <w:pPr>
              <w:pStyle w:val="TableData"/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P</m:t>
                    </m:r>
                    <m:ctrlPr>
                      <w:rPr>
                        <w:rFonts w:ascii="Cambria Math" w:hAnsi="Cambria Math" w:cs="Arial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Loss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 xml:space="preserve"> [</m:t>
                </m:r>
                <m:r>
                  <m:rPr>
                    <m:nor/>
                  </m:rPr>
                  <w:rPr>
                    <w:rFonts w:ascii="Cambria Math" w:hAnsi="Cambria Math" w:cs="Arial"/>
                  </w:rPr>
                  <m:t>W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]</m:t>
                </m:r>
              </m:oMath>
            </m:oMathPara>
          </w:p>
        </w:tc>
        <w:tc>
          <w:tcPr>
            <w:tcW w:w="0" w:type="auto"/>
            <w:vAlign w:val="center"/>
          </w:tcPr>
          <w:p w14:paraId="65148C36" w14:textId="77777777" w:rsidR="0010000F" w:rsidRPr="0079727F" w:rsidRDefault="0010000F" w:rsidP="00C86FAB">
            <w:pPr>
              <w:pStyle w:val="TableData"/>
              <w:jc w:val="center"/>
              <w:rPr>
                <w:rFonts w:cs="Arial"/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Calculated</m:t>
                </m:r>
              </m:oMath>
            </m:oMathPara>
          </w:p>
          <w:p w14:paraId="6053F132" w14:textId="77777777" w:rsidR="0010000F" w:rsidRPr="0079727F" w:rsidRDefault="0010000F" w:rsidP="00C86FAB">
            <w:pPr>
              <w:pStyle w:val="TableData"/>
              <w:jc w:val="center"/>
              <w:rPr>
                <w:rFonts w:cs="Arial"/>
                <w:b w:val="0"/>
                <w:bCs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Cambria Math" w:cs="Arial"/>
                  </w:rPr>
                  <m:t>Efficiency</m:t>
                </m:r>
              </m:oMath>
            </m:oMathPara>
          </w:p>
          <w:p w14:paraId="0415B425" w14:textId="0F58F57E" w:rsidR="00511838" w:rsidRPr="006D3EE9" w:rsidRDefault="0010000F" w:rsidP="00C86FAB">
            <w:pPr>
              <w:pStyle w:val="TableData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η [%]</m:t>
                </m:r>
              </m:oMath>
            </m:oMathPara>
          </w:p>
        </w:tc>
        <w:tc>
          <w:tcPr>
            <w:tcW w:w="0" w:type="auto"/>
            <w:vAlign w:val="center"/>
          </w:tcPr>
          <w:p w14:paraId="4FAC99C6" w14:textId="77777777" w:rsidR="00511838" w:rsidRPr="00E205C9" w:rsidRDefault="00511838" w:rsidP="00C86FAB">
            <w:pPr>
              <w:pStyle w:val="TableData"/>
              <w:jc w:val="center"/>
              <w:rPr>
                <w:rFonts w:ascii="Georgia Pro Cond" w:eastAsia="MS Gothic" w:hAnsi="Georgia Pro Cond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MS Gothic" w:hAnsi="Cambria Math"/>
                  </w:rPr>
                  <m:t>Motor Behavior</m:t>
                </m:r>
              </m:oMath>
            </m:oMathPara>
          </w:p>
        </w:tc>
      </w:tr>
      <w:tr w:rsidR="00C86FAB" w14:paraId="400EFDD3" w14:textId="77777777" w:rsidTr="00C86F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6F6E7FB9" w14:textId="77777777" w:rsidR="00C86FAB" w:rsidRDefault="00C86FAB" w:rsidP="00C86FAB">
            <w:pPr>
              <w:pStyle w:val="TableData"/>
              <w:jc w:val="center"/>
              <w:rPr>
                <w:rFonts w:ascii="Georgia Pro Cond" w:eastAsia="MS Gothic" w:hAnsi="Georgia Pro Cond"/>
              </w:rPr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7D26C973" w14:textId="77777777" w:rsidR="00C86FAB" w:rsidRPr="00C457EC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40B3AAF" w14:textId="77777777" w:rsidR="00C86FAB" w:rsidRPr="00C457EC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68720684" w14:textId="516915B3" w:rsidR="00C86FAB" w:rsidRPr="00C457EC" w:rsidRDefault="00C86FAB" w:rsidP="00C86FAB">
            <w:pPr>
              <w:pStyle w:val="TableData"/>
              <w:jc w:val="center"/>
            </w:pPr>
            <w:r>
              <w:t>12.38</w:t>
            </w:r>
          </w:p>
        </w:tc>
        <w:tc>
          <w:tcPr>
            <w:tcW w:w="0" w:type="auto"/>
            <w:vAlign w:val="center"/>
          </w:tcPr>
          <w:p w14:paraId="605EEAA2" w14:textId="78F77E1F" w:rsidR="00C86FAB" w:rsidRPr="00C457EC" w:rsidRDefault="00C86FAB" w:rsidP="00C86FAB">
            <w:pPr>
              <w:pStyle w:val="TableData"/>
              <w:jc w:val="center"/>
            </w:pPr>
            <w:r>
              <w:t>1.62</w:t>
            </w:r>
          </w:p>
        </w:tc>
        <w:tc>
          <w:tcPr>
            <w:tcW w:w="0" w:type="auto"/>
            <w:vAlign w:val="center"/>
          </w:tcPr>
          <w:p w14:paraId="4DD739CB" w14:textId="483BD183" w:rsidR="00C86FAB" w:rsidRPr="00C457EC" w:rsidRDefault="00C86FAB" w:rsidP="00C86FAB">
            <w:pPr>
              <w:pStyle w:val="TableData"/>
              <w:jc w:val="center"/>
            </w:pPr>
            <w:r>
              <w:t>0.599</w:t>
            </w:r>
          </w:p>
        </w:tc>
        <w:tc>
          <w:tcPr>
            <w:tcW w:w="0" w:type="auto"/>
            <w:vAlign w:val="center"/>
          </w:tcPr>
          <w:p w14:paraId="4B2A5876" w14:textId="66D65682" w:rsidR="00C86FAB" w:rsidRPr="00C457EC" w:rsidRDefault="00C86FAB" w:rsidP="00C86FAB">
            <w:pPr>
              <w:pStyle w:val="TableData"/>
              <w:jc w:val="center"/>
            </w:pPr>
            <w:r>
              <w:t>0.49</w:t>
            </w:r>
          </w:p>
        </w:tc>
        <w:tc>
          <w:tcPr>
            <w:tcW w:w="0" w:type="auto"/>
            <w:vAlign w:val="center"/>
          </w:tcPr>
          <w:p w14:paraId="3290940A" w14:textId="1053694D" w:rsidR="00C86FAB" w:rsidRPr="00C457EC" w:rsidRDefault="00C86FAB" w:rsidP="00C86FAB">
            <w:pPr>
              <w:pStyle w:val="TableData"/>
              <w:jc w:val="center"/>
            </w:pPr>
            <w:r w:rsidRPr="00C86FAB">
              <w:t>19.76209</w:t>
            </w:r>
          </w:p>
        </w:tc>
        <w:tc>
          <w:tcPr>
            <w:tcW w:w="0" w:type="auto"/>
            <w:vAlign w:val="center"/>
          </w:tcPr>
          <w:p w14:paraId="54D10201" w14:textId="215A6E96" w:rsidR="00C86FAB" w:rsidRPr="00C457EC" w:rsidRDefault="00C86FAB" w:rsidP="00C86FAB">
            <w:pPr>
              <w:pStyle w:val="TableData"/>
              <w:jc w:val="center"/>
            </w:pPr>
            <w:r w:rsidRPr="00C86FAB">
              <w:t>1.46%</w:t>
            </w:r>
          </w:p>
        </w:tc>
        <w:tc>
          <w:tcPr>
            <w:tcW w:w="0" w:type="auto"/>
            <w:vAlign w:val="center"/>
          </w:tcPr>
          <w:p w14:paraId="7146B15C" w14:textId="743599D2" w:rsidR="00C86FAB" w:rsidRPr="00C457EC" w:rsidRDefault="003949F2" w:rsidP="00C86FAB">
            <w:pPr>
              <w:pStyle w:val="TableData"/>
            </w:pPr>
            <w:r>
              <w:t>No turning</w:t>
            </w:r>
            <w:r w:rsidR="005D77CC">
              <w:t>, no brake torque</w:t>
            </w:r>
          </w:p>
        </w:tc>
      </w:tr>
      <w:tr w:rsidR="00C86FAB" w14:paraId="25E3D2FC" w14:textId="77777777" w:rsidTr="00C86FAB">
        <w:trPr>
          <w:trHeight w:val="283"/>
          <w:jc w:val="center"/>
        </w:trPr>
        <w:tc>
          <w:tcPr>
            <w:tcW w:w="0" w:type="auto"/>
            <w:vAlign w:val="center"/>
          </w:tcPr>
          <w:p w14:paraId="1A2C549B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31B686B1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4259F99C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5D06094" w14:textId="6832BDE0" w:rsidR="00C86FAB" w:rsidRDefault="00C86FAB" w:rsidP="00C86FAB">
            <w:pPr>
              <w:pStyle w:val="TableData"/>
              <w:jc w:val="center"/>
            </w:pPr>
            <w:r>
              <w:t>12.36</w:t>
            </w:r>
          </w:p>
        </w:tc>
        <w:tc>
          <w:tcPr>
            <w:tcW w:w="0" w:type="auto"/>
            <w:vAlign w:val="center"/>
          </w:tcPr>
          <w:p w14:paraId="370AA8F3" w14:textId="44EE83D3" w:rsidR="00C86FAB" w:rsidRDefault="00C86FAB" w:rsidP="00C86FAB">
            <w:pPr>
              <w:pStyle w:val="TableData"/>
              <w:jc w:val="center"/>
            </w:pPr>
            <w:r>
              <w:t>99.50</w:t>
            </w:r>
          </w:p>
        </w:tc>
        <w:tc>
          <w:tcPr>
            <w:tcW w:w="0" w:type="auto"/>
            <w:vAlign w:val="center"/>
          </w:tcPr>
          <w:p w14:paraId="10C9B030" w14:textId="763F4923" w:rsidR="00C86FAB" w:rsidRDefault="00C86FAB" w:rsidP="00C86FAB">
            <w:pPr>
              <w:pStyle w:val="TableData"/>
              <w:jc w:val="center"/>
            </w:pPr>
            <w:r>
              <w:t>10.29</w:t>
            </w:r>
          </w:p>
        </w:tc>
        <w:tc>
          <w:tcPr>
            <w:tcW w:w="0" w:type="auto"/>
            <w:vAlign w:val="center"/>
          </w:tcPr>
          <w:p w14:paraId="2352229E" w14:textId="27FA4A8A" w:rsidR="00C86FAB" w:rsidRDefault="00C86FAB" w:rsidP="00C86FAB">
            <w:pPr>
              <w:pStyle w:val="TableData"/>
              <w:jc w:val="center"/>
            </w:pPr>
            <w:r>
              <w:t>80.38</w:t>
            </w:r>
          </w:p>
        </w:tc>
        <w:tc>
          <w:tcPr>
            <w:tcW w:w="0" w:type="auto"/>
            <w:vAlign w:val="center"/>
          </w:tcPr>
          <w:p w14:paraId="2106C032" w14:textId="490826EF" w:rsidR="00C86FAB" w:rsidRDefault="00C86FAB" w:rsidP="00C86FAB">
            <w:pPr>
              <w:pStyle w:val="TableData"/>
              <w:jc w:val="center"/>
            </w:pPr>
            <w:r w:rsidRPr="00C86FAB">
              <w:t>402.7098</w:t>
            </w:r>
          </w:p>
        </w:tc>
        <w:tc>
          <w:tcPr>
            <w:tcW w:w="0" w:type="auto"/>
            <w:vAlign w:val="center"/>
          </w:tcPr>
          <w:p w14:paraId="2478E51A" w14:textId="25513CFF" w:rsidR="00C86FAB" w:rsidRDefault="00C86FAB" w:rsidP="00C86FAB">
            <w:pPr>
              <w:pStyle w:val="TableData"/>
              <w:jc w:val="center"/>
            </w:pPr>
            <w:r w:rsidRPr="00C86FAB">
              <w:t>67.25%</w:t>
            </w:r>
          </w:p>
        </w:tc>
        <w:tc>
          <w:tcPr>
            <w:tcW w:w="0" w:type="auto"/>
            <w:vAlign w:val="center"/>
          </w:tcPr>
          <w:p w14:paraId="4CF9CABF" w14:textId="2B196597" w:rsidR="00C86FAB" w:rsidRDefault="00C86FAB" w:rsidP="00C86FAB">
            <w:pPr>
              <w:pStyle w:val="TableData"/>
            </w:pPr>
            <w:r>
              <w:t>Mo</w:t>
            </w:r>
            <w:r w:rsidR="003949F2">
              <w:t>tor turns</w:t>
            </w:r>
          </w:p>
        </w:tc>
      </w:tr>
      <w:tr w:rsidR="00C86FAB" w14:paraId="6C8BC19F" w14:textId="77777777" w:rsidTr="00C86F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3021DFF8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E99FF71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4E95D6E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3A6DE79A" w14:textId="699693D8" w:rsidR="00C86FAB" w:rsidRDefault="00C86FAB" w:rsidP="00C86FAB">
            <w:pPr>
              <w:pStyle w:val="TableData"/>
              <w:jc w:val="center"/>
            </w:pPr>
            <w:r>
              <w:t>12.37</w:t>
            </w:r>
          </w:p>
        </w:tc>
        <w:tc>
          <w:tcPr>
            <w:tcW w:w="0" w:type="auto"/>
            <w:vAlign w:val="center"/>
          </w:tcPr>
          <w:p w14:paraId="0B40A001" w14:textId="0691CC45" w:rsidR="00C86FAB" w:rsidRDefault="00C86FAB" w:rsidP="00C86FAB">
            <w:pPr>
              <w:pStyle w:val="TableData"/>
              <w:jc w:val="center"/>
            </w:pPr>
            <w:r>
              <w:t>1.67</w:t>
            </w:r>
          </w:p>
        </w:tc>
        <w:tc>
          <w:tcPr>
            <w:tcW w:w="0" w:type="auto"/>
            <w:vAlign w:val="center"/>
          </w:tcPr>
          <w:p w14:paraId="57B21475" w14:textId="6A785F1B" w:rsidR="00C86FAB" w:rsidRDefault="00C86FAB" w:rsidP="00C86FAB">
            <w:pPr>
              <w:pStyle w:val="TableData"/>
              <w:jc w:val="center"/>
            </w:pPr>
            <w:r>
              <w:t>0.592</w:t>
            </w:r>
          </w:p>
        </w:tc>
        <w:tc>
          <w:tcPr>
            <w:tcW w:w="0" w:type="auto"/>
            <w:vAlign w:val="center"/>
          </w:tcPr>
          <w:p w14:paraId="6E9EBAC5" w14:textId="3CBDDBE1" w:rsidR="00C86FAB" w:rsidRDefault="00C86FAB" w:rsidP="00C86FAB">
            <w:pPr>
              <w:pStyle w:val="TableData"/>
              <w:jc w:val="center"/>
            </w:pPr>
            <w:r>
              <w:t>-0.52</w:t>
            </w:r>
          </w:p>
        </w:tc>
        <w:tc>
          <w:tcPr>
            <w:tcW w:w="0" w:type="auto"/>
            <w:vAlign w:val="center"/>
          </w:tcPr>
          <w:p w14:paraId="5A7004BC" w14:textId="67FA40A8" w:rsidR="00C86FAB" w:rsidRDefault="00C86FAB" w:rsidP="00C86FAB">
            <w:pPr>
              <w:pStyle w:val="TableData"/>
              <w:jc w:val="center"/>
            </w:pPr>
            <w:r w:rsidRPr="00C86FAB">
              <w:t>20.35006</w:t>
            </w:r>
          </w:p>
        </w:tc>
        <w:tc>
          <w:tcPr>
            <w:tcW w:w="0" w:type="auto"/>
            <w:vAlign w:val="center"/>
          </w:tcPr>
          <w:p w14:paraId="65C7C1FD" w14:textId="389DC792" w:rsidR="00C86FAB" w:rsidRDefault="00C86FAB" w:rsidP="00C86FAB">
            <w:pPr>
              <w:pStyle w:val="TableData"/>
              <w:jc w:val="center"/>
            </w:pPr>
            <w:r w:rsidRPr="00C86FAB">
              <w:t>1.49%</w:t>
            </w:r>
          </w:p>
        </w:tc>
        <w:tc>
          <w:tcPr>
            <w:tcW w:w="0" w:type="auto"/>
            <w:vAlign w:val="center"/>
          </w:tcPr>
          <w:p w14:paraId="3B69FFEC" w14:textId="335C7BF7" w:rsidR="00C86FAB" w:rsidRDefault="003949F2" w:rsidP="00C86FAB">
            <w:pPr>
              <w:pStyle w:val="TableData"/>
            </w:pPr>
            <w:r>
              <w:t>No turning</w:t>
            </w:r>
            <w:r w:rsidR="005D77CC">
              <w:t>, no brake torque</w:t>
            </w:r>
          </w:p>
        </w:tc>
      </w:tr>
      <w:tr w:rsidR="00C86FAB" w14:paraId="51A535DE" w14:textId="77777777" w:rsidTr="00C86FAB">
        <w:trPr>
          <w:trHeight w:val="283"/>
          <w:jc w:val="center"/>
        </w:trPr>
        <w:tc>
          <w:tcPr>
            <w:tcW w:w="0" w:type="auto"/>
            <w:vAlign w:val="center"/>
          </w:tcPr>
          <w:p w14:paraId="488FD624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116F3C6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7892E4D1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6A34BD04" w14:textId="28EA52B1" w:rsidR="00C86FAB" w:rsidRDefault="00C86FAB" w:rsidP="00C86FAB">
            <w:pPr>
              <w:pStyle w:val="TableData"/>
              <w:jc w:val="center"/>
            </w:pPr>
            <w:r>
              <w:t>12.36</w:t>
            </w:r>
          </w:p>
        </w:tc>
        <w:tc>
          <w:tcPr>
            <w:tcW w:w="0" w:type="auto"/>
            <w:vAlign w:val="center"/>
          </w:tcPr>
          <w:p w14:paraId="47A7353E" w14:textId="6C6911DC" w:rsidR="00C86FAB" w:rsidRDefault="00C86FAB" w:rsidP="00C86FAB">
            <w:pPr>
              <w:pStyle w:val="TableData"/>
              <w:jc w:val="center"/>
            </w:pPr>
            <w:r>
              <w:t>117.18</w:t>
            </w:r>
          </w:p>
        </w:tc>
        <w:tc>
          <w:tcPr>
            <w:tcW w:w="0" w:type="auto"/>
            <w:vAlign w:val="center"/>
          </w:tcPr>
          <w:p w14:paraId="366129BA" w14:textId="4D73115E" w:rsidR="00C86FAB" w:rsidRDefault="00C86FAB" w:rsidP="00C86FAB">
            <w:pPr>
              <w:pStyle w:val="TableData"/>
              <w:jc w:val="center"/>
            </w:pPr>
            <w:r>
              <w:t>-9.10</w:t>
            </w:r>
          </w:p>
        </w:tc>
        <w:tc>
          <w:tcPr>
            <w:tcW w:w="0" w:type="auto"/>
            <w:vAlign w:val="center"/>
          </w:tcPr>
          <w:p w14:paraId="523E9A02" w14:textId="119ADFAC" w:rsidR="00C86FAB" w:rsidRDefault="00C86FAB" w:rsidP="00C86FAB">
            <w:pPr>
              <w:pStyle w:val="TableData"/>
              <w:jc w:val="center"/>
            </w:pPr>
            <w:r>
              <w:t>-100.69</w:t>
            </w:r>
          </w:p>
        </w:tc>
        <w:tc>
          <w:tcPr>
            <w:tcW w:w="0" w:type="auto"/>
            <w:vAlign w:val="center"/>
          </w:tcPr>
          <w:p w14:paraId="46A71784" w14:textId="43259918" w:rsidR="00C86FAB" w:rsidRDefault="00C86FAB" w:rsidP="00C86FAB">
            <w:pPr>
              <w:pStyle w:val="TableData"/>
              <w:jc w:val="center"/>
            </w:pPr>
            <w:r w:rsidRPr="00C86FAB">
              <w:t>532.0658</w:t>
            </w:r>
          </w:p>
        </w:tc>
        <w:tc>
          <w:tcPr>
            <w:tcW w:w="0" w:type="auto"/>
            <w:vAlign w:val="center"/>
          </w:tcPr>
          <w:p w14:paraId="488A8B87" w14:textId="17FE0A14" w:rsidR="00C86FAB" w:rsidRDefault="00C86FAB" w:rsidP="00C86FAB">
            <w:pPr>
              <w:pStyle w:val="TableData"/>
              <w:jc w:val="center"/>
            </w:pPr>
            <w:r w:rsidRPr="00C86FAB">
              <w:t>63.26%</w:t>
            </w:r>
          </w:p>
        </w:tc>
        <w:tc>
          <w:tcPr>
            <w:tcW w:w="0" w:type="auto"/>
            <w:vAlign w:val="center"/>
          </w:tcPr>
          <w:p w14:paraId="06179469" w14:textId="02266DE9" w:rsidR="00C86FAB" w:rsidRDefault="003949F2" w:rsidP="00C86FAB">
            <w:pPr>
              <w:pStyle w:val="TableData"/>
            </w:pPr>
            <w:r>
              <w:t>Motor turns in opposite direction</w:t>
            </w:r>
          </w:p>
        </w:tc>
      </w:tr>
      <w:tr w:rsidR="00C86FAB" w14:paraId="205A5E8D" w14:textId="77777777" w:rsidTr="00C86F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4A10688E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7287E06E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61B9DBC9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CB46E1D" w14:textId="013FF160" w:rsidR="00C86FAB" w:rsidRDefault="00C86FAB" w:rsidP="00C86FAB">
            <w:pPr>
              <w:pStyle w:val="TableData"/>
              <w:jc w:val="center"/>
            </w:pPr>
            <w:r>
              <w:t>12.39</w:t>
            </w:r>
          </w:p>
        </w:tc>
        <w:tc>
          <w:tcPr>
            <w:tcW w:w="0" w:type="auto"/>
            <w:vAlign w:val="center"/>
          </w:tcPr>
          <w:p w14:paraId="082DD88F" w14:textId="425CCA05" w:rsidR="00C86FAB" w:rsidRDefault="00C86FAB" w:rsidP="00C86FAB">
            <w:pPr>
              <w:pStyle w:val="TableData"/>
              <w:jc w:val="center"/>
            </w:pPr>
            <w:r>
              <w:t>1.70</w:t>
            </w:r>
          </w:p>
        </w:tc>
        <w:tc>
          <w:tcPr>
            <w:tcW w:w="0" w:type="auto"/>
            <w:vAlign w:val="center"/>
          </w:tcPr>
          <w:p w14:paraId="3231A9BA" w14:textId="599C8F39" w:rsidR="00C86FAB" w:rsidRDefault="00C86FAB" w:rsidP="00C86FAB">
            <w:pPr>
              <w:pStyle w:val="TableData"/>
              <w:jc w:val="center"/>
            </w:pPr>
            <w:r>
              <w:t>0.589</w:t>
            </w:r>
          </w:p>
        </w:tc>
        <w:tc>
          <w:tcPr>
            <w:tcW w:w="0" w:type="auto"/>
            <w:vAlign w:val="center"/>
          </w:tcPr>
          <w:p w14:paraId="1F75ECEA" w14:textId="662F6734" w:rsidR="00C86FAB" w:rsidRDefault="00C86FAB" w:rsidP="00C86FAB">
            <w:pPr>
              <w:pStyle w:val="TableData"/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0A0E868E" w14:textId="04AF7189" w:rsidR="00C86FAB" w:rsidRDefault="00C86FAB" w:rsidP="00C86FAB">
            <w:pPr>
              <w:pStyle w:val="TableData"/>
              <w:jc w:val="center"/>
            </w:pPr>
            <w:r w:rsidRPr="00C86FAB">
              <w:t>21.063</w:t>
            </w:r>
          </w:p>
        </w:tc>
        <w:tc>
          <w:tcPr>
            <w:tcW w:w="0" w:type="auto"/>
            <w:vAlign w:val="center"/>
          </w:tcPr>
          <w:p w14:paraId="36491A24" w14:textId="07D5532C" w:rsidR="00C86FAB" w:rsidRDefault="00C86FAB" w:rsidP="00C86FAB">
            <w:pPr>
              <w:pStyle w:val="TableData"/>
              <w:jc w:val="center"/>
            </w:pPr>
            <w:r w:rsidRPr="00C86FAB">
              <w:t>0.00%</w:t>
            </w:r>
          </w:p>
        </w:tc>
        <w:tc>
          <w:tcPr>
            <w:tcW w:w="0" w:type="auto"/>
            <w:vAlign w:val="center"/>
          </w:tcPr>
          <w:p w14:paraId="2D7C9B30" w14:textId="2494FCC3" w:rsidR="00C86FAB" w:rsidRDefault="00C86FAB" w:rsidP="00C86FAB">
            <w:pPr>
              <w:pStyle w:val="TableData"/>
            </w:pPr>
            <w:r>
              <w:t>Motor Stop hard to turn in one direction by hand</w:t>
            </w:r>
          </w:p>
        </w:tc>
      </w:tr>
      <w:tr w:rsidR="00C86FAB" w14:paraId="1C35DEB8" w14:textId="77777777" w:rsidTr="00C86FAB">
        <w:trPr>
          <w:trHeight w:val="283"/>
          <w:jc w:val="center"/>
        </w:trPr>
        <w:tc>
          <w:tcPr>
            <w:tcW w:w="0" w:type="auto"/>
            <w:vAlign w:val="center"/>
          </w:tcPr>
          <w:p w14:paraId="45EA0018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3D126D63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06FB528C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065356" w14:textId="0E5B2C7C" w:rsidR="00C86FAB" w:rsidRDefault="00C86FAB" w:rsidP="00C86FAB">
            <w:pPr>
              <w:pStyle w:val="TableData"/>
              <w:jc w:val="center"/>
            </w:pPr>
            <w:r>
              <w:t>12.39</w:t>
            </w:r>
          </w:p>
        </w:tc>
        <w:tc>
          <w:tcPr>
            <w:tcW w:w="0" w:type="auto"/>
            <w:vAlign w:val="center"/>
          </w:tcPr>
          <w:p w14:paraId="6F10A45E" w14:textId="58662771" w:rsidR="00C86FAB" w:rsidRDefault="00C86FAB" w:rsidP="00C86FAB">
            <w:pPr>
              <w:pStyle w:val="TableData"/>
              <w:jc w:val="center"/>
            </w:pPr>
            <w:r>
              <w:t>1.70</w:t>
            </w:r>
          </w:p>
        </w:tc>
        <w:tc>
          <w:tcPr>
            <w:tcW w:w="0" w:type="auto"/>
            <w:vAlign w:val="center"/>
          </w:tcPr>
          <w:p w14:paraId="729A87B1" w14:textId="3B30CBB7" w:rsidR="00C86FAB" w:rsidRDefault="00C86FAB" w:rsidP="00C86FAB">
            <w:pPr>
              <w:pStyle w:val="TableData"/>
              <w:jc w:val="center"/>
            </w:pPr>
            <w:r>
              <w:t>0.589</w:t>
            </w:r>
          </w:p>
        </w:tc>
        <w:tc>
          <w:tcPr>
            <w:tcW w:w="0" w:type="auto"/>
            <w:vAlign w:val="center"/>
          </w:tcPr>
          <w:p w14:paraId="32413CD2" w14:textId="5A03F01D" w:rsidR="00C86FAB" w:rsidRDefault="00C86FAB" w:rsidP="00C86FAB">
            <w:pPr>
              <w:pStyle w:val="TableData"/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0BC7233A" w14:textId="68F1E0BA" w:rsidR="00C86FAB" w:rsidRDefault="00C86FAB" w:rsidP="00C86FAB">
            <w:pPr>
              <w:pStyle w:val="TableData"/>
              <w:jc w:val="center"/>
            </w:pPr>
            <w:r w:rsidRPr="00C86FAB">
              <w:t>21.063</w:t>
            </w:r>
          </w:p>
        </w:tc>
        <w:tc>
          <w:tcPr>
            <w:tcW w:w="0" w:type="auto"/>
            <w:vAlign w:val="center"/>
          </w:tcPr>
          <w:p w14:paraId="2D549267" w14:textId="1DE4716A" w:rsidR="00C86FAB" w:rsidRDefault="00C86FAB" w:rsidP="00C86FAB">
            <w:pPr>
              <w:pStyle w:val="TableData"/>
              <w:jc w:val="center"/>
            </w:pPr>
            <w:r w:rsidRPr="00C86FAB">
              <w:t>0.00%</w:t>
            </w:r>
          </w:p>
        </w:tc>
        <w:tc>
          <w:tcPr>
            <w:tcW w:w="0" w:type="auto"/>
            <w:vAlign w:val="center"/>
          </w:tcPr>
          <w:p w14:paraId="2081520F" w14:textId="692A230C" w:rsidR="00C86FAB" w:rsidRDefault="00C86FAB" w:rsidP="00C86FAB">
            <w:pPr>
              <w:pStyle w:val="TableData"/>
            </w:pPr>
            <w:r>
              <w:t>Motor Stop hard to turn in one direction by hand</w:t>
            </w:r>
          </w:p>
        </w:tc>
      </w:tr>
      <w:tr w:rsidR="00C86FAB" w14:paraId="697B4061" w14:textId="77777777" w:rsidTr="00C86F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59AE0771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046068A6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019B5FAE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eastAsia="MS Gothic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0B17FC0" w14:textId="54909EA3" w:rsidR="00C86FAB" w:rsidRDefault="00C86FAB" w:rsidP="00C86FAB">
            <w:pPr>
              <w:pStyle w:val="TableData"/>
              <w:jc w:val="center"/>
            </w:pPr>
            <w:r>
              <w:t>12.39</w:t>
            </w:r>
          </w:p>
        </w:tc>
        <w:tc>
          <w:tcPr>
            <w:tcW w:w="0" w:type="auto"/>
            <w:vAlign w:val="center"/>
          </w:tcPr>
          <w:p w14:paraId="1185DE50" w14:textId="7DFF75EA" w:rsidR="00C86FAB" w:rsidRDefault="00C86FAB" w:rsidP="00C86FAB">
            <w:pPr>
              <w:pStyle w:val="TableData"/>
              <w:jc w:val="center"/>
            </w:pPr>
            <w:r>
              <w:t>1.77</w:t>
            </w:r>
          </w:p>
        </w:tc>
        <w:tc>
          <w:tcPr>
            <w:tcW w:w="0" w:type="auto"/>
            <w:vAlign w:val="center"/>
          </w:tcPr>
          <w:p w14:paraId="40B2529A" w14:textId="51A2BCD1" w:rsidR="00C86FAB" w:rsidRDefault="00C86FAB" w:rsidP="00C86FAB">
            <w:pPr>
              <w:pStyle w:val="TableData"/>
              <w:jc w:val="center"/>
            </w:pPr>
            <w:r>
              <w:t>0.589</w:t>
            </w:r>
          </w:p>
        </w:tc>
        <w:tc>
          <w:tcPr>
            <w:tcW w:w="0" w:type="auto"/>
            <w:vAlign w:val="center"/>
          </w:tcPr>
          <w:p w14:paraId="0A5F439B" w14:textId="6B328F37" w:rsidR="00C86FAB" w:rsidRDefault="00C86FAB" w:rsidP="00C86FAB">
            <w:pPr>
              <w:pStyle w:val="TableData"/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03B1508D" w14:textId="2163AC3E" w:rsidR="00C86FAB" w:rsidRDefault="00C86FAB" w:rsidP="00C86FAB">
            <w:pPr>
              <w:pStyle w:val="TableData"/>
              <w:jc w:val="center"/>
            </w:pPr>
            <w:r w:rsidRPr="00C86FAB">
              <w:t>21.9303</w:t>
            </w:r>
          </w:p>
        </w:tc>
        <w:tc>
          <w:tcPr>
            <w:tcW w:w="0" w:type="auto"/>
            <w:vAlign w:val="center"/>
          </w:tcPr>
          <w:p w14:paraId="1417C739" w14:textId="5FDFAC59" w:rsidR="00C86FAB" w:rsidRDefault="00C86FAB" w:rsidP="00C86FAB">
            <w:pPr>
              <w:pStyle w:val="TableData"/>
              <w:jc w:val="center"/>
            </w:pPr>
            <w:r w:rsidRPr="00C86FAB">
              <w:t>0.00%</w:t>
            </w:r>
          </w:p>
        </w:tc>
        <w:tc>
          <w:tcPr>
            <w:tcW w:w="0" w:type="auto"/>
            <w:vAlign w:val="center"/>
          </w:tcPr>
          <w:p w14:paraId="6F429C83" w14:textId="5D725F2C" w:rsidR="00C86FAB" w:rsidRDefault="00C86FAB" w:rsidP="00C86FAB">
            <w:pPr>
              <w:pStyle w:val="TableData"/>
            </w:pPr>
            <w:r>
              <w:t>Motor Stop hard to turn in the other direction by hand</w:t>
            </w:r>
          </w:p>
        </w:tc>
      </w:tr>
      <w:tr w:rsidR="00C86FAB" w14:paraId="7A994AD2" w14:textId="77777777" w:rsidTr="00C86FAB">
        <w:trPr>
          <w:trHeight w:val="283"/>
          <w:jc w:val="center"/>
        </w:trPr>
        <w:tc>
          <w:tcPr>
            <w:tcW w:w="0" w:type="auto"/>
            <w:vAlign w:val="center"/>
          </w:tcPr>
          <w:p w14:paraId="3861AD91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64C75D6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0E514446" w14:textId="77777777" w:rsidR="00C86FAB" w:rsidRDefault="00C86FAB" w:rsidP="00C86FAB">
            <w:pPr>
              <w:pStyle w:val="TableDat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vAlign w:val="center"/>
          </w:tcPr>
          <w:p w14:paraId="64E8C30E" w14:textId="3B5E98A9" w:rsidR="00C86FAB" w:rsidRDefault="00C86FAB" w:rsidP="00C86FAB">
            <w:pPr>
              <w:pStyle w:val="TableData"/>
              <w:jc w:val="center"/>
            </w:pPr>
            <w:r>
              <w:t>12.39</w:t>
            </w:r>
          </w:p>
        </w:tc>
        <w:tc>
          <w:tcPr>
            <w:tcW w:w="0" w:type="auto"/>
            <w:vAlign w:val="center"/>
          </w:tcPr>
          <w:p w14:paraId="20F90D54" w14:textId="4B08DF8D" w:rsidR="00C86FAB" w:rsidRDefault="00C86FAB" w:rsidP="00C86FAB">
            <w:pPr>
              <w:pStyle w:val="TableData"/>
              <w:jc w:val="center"/>
            </w:pPr>
            <w:r>
              <w:t>1.78</w:t>
            </w:r>
          </w:p>
        </w:tc>
        <w:tc>
          <w:tcPr>
            <w:tcW w:w="0" w:type="auto"/>
            <w:vAlign w:val="center"/>
          </w:tcPr>
          <w:p w14:paraId="5EB4E760" w14:textId="4A97A1C4" w:rsidR="00C86FAB" w:rsidRDefault="00C86FAB" w:rsidP="00C86FAB">
            <w:pPr>
              <w:pStyle w:val="TableData"/>
              <w:jc w:val="center"/>
            </w:pPr>
            <w:r>
              <w:t>0.590</w:t>
            </w:r>
          </w:p>
        </w:tc>
        <w:tc>
          <w:tcPr>
            <w:tcW w:w="0" w:type="auto"/>
            <w:vAlign w:val="center"/>
          </w:tcPr>
          <w:p w14:paraId="5CFE6ACD" w14:textId="3625AE1A" w:rsidR="00C86FAB" w:rsidRDefault="00C86FAB" w:rsidP="00C86FAB">
            <w:pPr>
              <w:pStyle w:val="TableData"/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27542745" w14:textId="5AC1F838" w:rsidR="00C86FAB" w:rsidRDefault="00C86FAB" w:rsidP="00C86FAB">
            <w:pPr>
              <w:pStyle w:val="TableData"/>
              <w:jc w:val="center"/>
            </w:pPr>
            <w:r w:rsidRPr="00C86FAB">
              <w:t>22.0542</w:t>
            </w:r>
          </w:p>
        </w:tc>
        <w:tc>
          <w:tcPr>
            <w:tcW w:w="0" w:type="auto"/>
            <w:vAlign w:val="center"/>
          </w:tcPr>
          <w:p w14:paraId="5D1D45AF" w14:textId="22E3BF0E" w:rsidR="00C86FAB" w:rsidRDefault="00C86FAB" w:rsidP="00C86FAB">
            <w:pPr>
              <w:pStyle w:val="TableData"/>
              <w:jc w:val="center"/>
            </w:pPr>
            <w:r w:rsidRPr="00C86FAB">
              <w:t>0.00%</w:t>
            </w:r>
          </w:p>
        </w:tc>
        <w:tc>
          <w:tcPr>
            <w:tcW w:w="0" w:type="auto"/>
            <w:vAlign w:val="center"/>
          </w:tcPr>
          <w:p w14:paraId="4707356C" w14:textId="051A2702" w:rsidR="00C86FAB" w:rsidRDefault="00C86FAB" w:rsidP="00C86FAB">
            <w:pPr>
              <w:pStyle w:val="TableData"/>
            </w:pPr>
            <w:r>
              <w:t>Motor Stop hard to turn in the other direction by hand</w:t>
            </w:r>
          </w:p>
        </w:tc>
      </w:tr>
    </w:tbl>
    <w:p w14:paraId="65D84B47" w14:textId="77777777" w:rsidR="001055DF" w:rsidRDefault="001055DF" w:rsidP="001055DF"/>
    <w:tbl>
      <w:tblPr>
        <w:tblStyle w:val="TableGrid"/>
        <w:tblW w:w="0" w:type="auto"/>
        <w:tblLook w:val="0400" w:firstRow="0" w:lastRow="0" w:firstColumn="0" w:lastColumn="0" w:noHBand="0" w:noVBand="1"/>
      </w:tblPr>
      <w:tblGrid>
        <w:gridCol w:w="850"/>
        <w:gridCol w:w="9220"/>
      </w:tblGrid>
      <w:tr w:rsidR="00502E56" w14:paraId="3E541A00" w14:textId="77777777" w:rsidTr="00160403">
        <w:trPr>
          <w:trHeight w:val="2835"/>
        </w:trPr>
        <w:tc>
          <w:tcPr>
            <w:tcW w:w="846" w:type="dxa"/>
          </w:tcPr>
          <w:p w14:paraId="70B12438" w14:textId="77777777" w:rsidR="00502E56" w:rsidRDefault="00502E56" w:rsidP="00160403">
            <w:r>
              <w:lastRenderedPageBreak/>
              <w:t>Notes:</w:t>
            </w:r>
          </w:p>
        </w:tc>
        <w:tc>
          <w:tcPr>
            <w:tcW w:w="9224" w:type="dxa"/>
          </w:tcPr>
          <w:p w14:paraId="1EC99FAC" w14:textId="77777777" w:rsidR="00502E56" w:rsidRDefault="0033540A" w:rsidP="00160403">
            <w:r>
              <w:t>For cases whe</w:t>
            </w:r>
            <w:r w:rsidR="007969C9">
              <w:t>n the motor isn’t moving. Spin the motor by hand to verify if braking torque is present.</w:t>
            </w:r>
          </w:p>
          <w:p w14:paraId="56C77EB0" w14:textId="37FF4714" w:rsidR="00E31F78" w:rsidRDefault="00E31F78" w:rsidP="00160403">
            <w:r>
              <w:t>Collaborated with Damon Park, Justin Tan, Data collected by Enze Xu.</w:t>
            </w:r>
          </w:p>
        </w:tc>
      </w:tr>
    </w:tbl>
    <w:p w14:paraId="2CDE8C17" w14:textId="71B2B5C6" w:rsidR="003853AF" w:rsidRDefault="003853AF" w:rsidP="001055DF"/>
    <w:p w14:paraId="6FF46231" w14:textId="77777777" w:rsidR="003853AF" w:rsidRDefault="003853AF">
      <w:pPr>
        <w:spacing w:before="0" w:after="160" w:line="259" w:lineRule="auto"/>
        <w:jc w:val="left"/>
      </w:pPr>
      <w:r>
        <w:br w:type="page"/>
      </w:r>
    </w:p>
    <w:p w14:paraId="35CCDFB3" w14:textId="49AEC7AA" w:rsidR="001055DF" w:rsidRPr="00601514" w:rsidRDefault="003853AF" w:rsidP="001055DF">
      <w:pPr>
        <w:pStyle w:val="Heading3"/>
      </w:pPr>
      <w:bookmarkStart w:id="7" w:name="_Toc150715373"/>
      <w:r>
        <w:lastRenderedPageBreak/>
        <w:t xml:space="preserve">Maximum </w:t>
      </w:r>
      <w:r w:rsidR="001055DF">
        <w:t>PWM Frequency Test</w:t>
      </w:r>
      <w:bookmarkEnd w:id="7"/>
      <w:r w:rsidR="00601514">
        <w:t xml:space="preserve"> [2]</w:t>
      </w:r>
    </w:p>
    <w:p w14:paraId="4E4D11C3" w14:textId="5280250B" w:rsidR="003853AF" w:rsidRDefault="003853AF" w:rsidP="003853AF">
      <w:r>
        <w:t>This test validates the maximum PWM frequency</w:t>
      </w:r>
      <w:r w:rsidR="001A4739">
        <w:t>.</w:t>
      </w:r>
      <w:r>
        <w:t xml:space="preserve"> </w:t>
      </w:r>
    </w:p>
    <w:p w14:paraId="7DAF5003" w14:textId="77777777" w:rsidR="003853AF" w:rsidRDefault="003853AF" w:rsidP="007D24CC">
      <w:pPr>
        <w:pStyle w:val="IRNumberedList"/>
        <w:numPr>
          <w:ilvl w:val="0"/>
          <w:numId w:val="13"/>
        </w:numPr>
      </w:pPr>
      <w:r>
        <w:t xml:space="preserve">Connect the load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to the motor driver output.</w:t>
      </w:r>
    </w:p>
    <w:p w14:paraId="71F619F4" w14:textId="0145ECA7" w:rsidR="003853AF" w:rsidRDefault="003853AF" w:rsidP="007D24CC">
      <w:pPr>
        <w:pStyle w:val="IRNumberedList"/>
        <w:numPr>
          <w:ilvl w:val="0"/>
          <w:numId w:val="3"/>
        </w:numPr>
      </w:pPr>
      <w:r>
        <w:t>Use a function generator to generate a Pulse signal from 0 V to 3.3 V at 1 kHz.</w:t>
      </w:r>
    </w:p>
    <w:p w14:paraId="44AAA4EE" w14:textId="3DD29346" w:rsidR="003853AF" w:rsidRDefault="003853AF" w:rsidP="007D24CC">
      <w:pPr>
        <w:pStyle w:val="IRNumberedList"/>
        <w:numPr>
          <w:ilvl w:val="0"/>
          <w:numId w:val="3"/>
        </w:numPr>
      </w:pPr>
      <w:r>
        <w:t xml:space="preserve">Using an oscilloscope, measure </w:t>
      </w:r>
      <w:r w:rsidR="005558CA">
        <w:t>S and either M1 or M2 (one will toggle with S).</w:t>
      </w:r>
    </w:p>
    <w:p w14:paraId="37392EA8" w14:textId="0E247163" w:rsidR="003853AF" w:rsidRPr="006928E4" w:rsidRDefault="00867F79" w:rsidP="007D24CC">
      <w:pPr>
        <w:pStyle w:val="IRNumberedList"/>
        <w:numPr>
          <w:ilvl w:val="0"/>
          <w:numId w:val="3"/>
        </w:numPr>
      </w:pPr>
      <w:r>
        <w:t>Adjust the frequency to match</w:t>
      </w:r>
      <w:r w:rsidR="00C602AF">
        <w:t xml:space="preserve"> duty cycle error.</w:t>
      </w:r>
    </w:p>
    <w:p w14:paraId="0FAEA801" w14:textId="1E5947C7" w:rsidR="001055DF" w:rsidRPr="005E5F94" w:rsidRDefault="00000000" w:rsidP="001055D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 xml:space="preserve">=12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B=0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D=0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,  %</m:t>
          </m:r>
          <m:r>
            <m:rPr>
              <m:nor/>
            </m:rPr>
            <w:rPr>
              <w:rFonts w:ascii="Cambria Math" w:hAnsi="Cambria Math"/>
            </w:rPr>
            <m:t>Duty</m:t>
          </m:r>
          <m:r>
            <w:rPr>
              <w:rFonts w:ascii="Cambria Math" w:hAnsi="Cambria Math"/>
            </w:rPr>
            <m:t xml:space="preserve">=50%,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=1 </m:t>
          </m:r>
          <m:r>
            <m:rPr>
              <m:nor/>
            </m:rPr>
            <w:rPr>
              <w:rFonts w:ascii="Cambria Math" w:hAnsi="Cambria Math"/>
            </w:rPr>
            <m:t>kΩ</m:t>
          </m:r>
        </m:oMath>
      </m:oMathPara>
    </w:p>
    <w:p w14:paraId="221BAEA4" w14:textId="2666C36C" w:rsidR="0059221C" w:rsidRDefault="0059221C" w:rsidP="0059221C">
      <w:pPr>
        <w:pStyle w:val="Caption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>: Maximum PWM Frequency Test Data</w:t>
      </w:r>
    </w:p>
    <w:tbl>
      <w:tblPr>
        <w:tblStyle w:val="PlainTable1"/>
        <w:tblW w:w="0" w:type="auto"/>
        <w:jc w:val="center"/>
        <w:tblLook w:val="0420" w:firstRow="1" w:lastRow="0" w:firstColumn="0" w:lastColumn="0" w:noHBand="0" w:noVBand="1"/>
      </w:tblPr>
      <w:tblGrid>
        <w:gridCol w:w="1469"/>
        <w:gridCol w:w="1452"/>
        <w:gridCol w:w="1552"/>
        <w:gridCol w:w="1723"/>
      </w:tblGrid>
      <w:tr w:rsidR="00A42601" w14:paraId="051F6911" w14:textId="278F2006" w:rsidTr="00B22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3A6FD6E6" w14:textId="77777777" w:rsidR="00A42601" w:rsidRPr="00D4784C" w:rsidRDefault="00A42601" w:rsidP="00DB74DB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Target</m:t>
                </m:r>
              </m:oMath>
            </m:oMathPara>
          </w:p>
          <w:p w14:paraId="6F9419A8" w14:textId="4110F0EC" w:rsidR="00A42601" w:rsidRPr="00C602AF" w:rsidRDefault="00A42601" w:rsidP="00DB74DB">
            <w:pPr>
              <w:pStyle w:val="TableData"/>
              <w:rPr>
                <w:rFonts w:ascii="Cambria Math" w:hAnsi="Cambria Math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%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>Duty Error</m:t>
                </m:r>
              </m:oMath>
            </m:oMathPara>
          </w:p>
        </w:tc>
        <w:tc>
          <w:tcPr>
            <w:tcW w:w="0" w:type="auto"/>
          </w:tcPr>
          <w:p w14:paraId="03ED27B9" w14:textId="77777777" w:rsidR="00A42601" w:rsidRPr="00F34ECD" w:rsidRDefault="00A42601" w:rsidP="00C602AF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397BDF45" w14:textId="3D392A15" w:rsidR="00A42601" w:rsidRPr="00F34ECD" w:rsidRDefault="00A42601" w:rsidP="00C602AF">
            <w:pPr>
              <w:pStyle w:val="TableData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%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Duty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3A5B79ED" w14:textId="77777777" w:rsidR="00A42601" w:rsidRPr="00F34ECD" w:rsidRDefault="00A42601" w:rsidP="00C602AF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5BE02E99" w14:textId="7C0DF8CC" w:rsidR="00A42601" w:rsidRPr="00F34ECD" w:rsidRDefault="00A42601" w:rsidP="00C602AF">
            <w:pPr>
              <w:pStyle w:val="TableData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%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Duty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%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6C3AB656" w14:textId="77777777" w:rsidR="00A42601" w:rsidRPr="00F34ECD" w:rsidRDefault="00A42601" w:rsidP="00A42601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Measured</m:t>
                </m:r>
              </m:oMath>
            </m:oMathPara>
          </w:p>
          <w:p w14:paraId="38CC4DA9" w14:textId="712514EC" w:rsidR="00A42601" w:rsidRDefault="001A4CE8" w:rsidP="00A42601">
            <w:pPr>
              <w:pStyle w:val="TableData"/>
              <w:rPr>
                <w:rFonts w:eastAsia="MS Gothic" w:cs="Arial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  <w:bCs/>
                  </w:rPr>
                  <m:t>Frequency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Hz</m:t>
                    </m:r>
                  </m:e>
                </m:d>
              </m:oMath>
            </m:oMathPara>
          </w:p>
        </w:tc>
      </w:tr>
      <w:tr w:rsidR="0069044D" w14:paraId="3A3C15BA" w14:textId="55454205" w:rsidTr="00B22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210E6567" w14:textId="613F2B71" w:rsidR="0069044D" w:rsidRPr="00C457EC" w:rsidRDefault="0069044D" w:rsidP="0069044D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1%</m:t>
                </m:r>
              </m:oMath>
            </m:oMathPara>
          </w:p>
        </w:tc>
        <w:tc>
          <w:tcPr>
            <w:tcW w:w="0" w:type="auto"/>
            <w:vAlign w:val="center"/>
          </w:tcPr>
          <w:p w14:paraId="4054EB0C" w14:textId="5D1CFAD4" w:rsidR="0069044D" w:rsidRDefault="0069044D" w:rsidP="0069044D">
            <w:pPr>
              <w:pStyle w:val="TableData"/>
              <w:rPr>
                <w:rFonts w:ascii="Georgia Pro Cond" w:eastAsia="MS Gothic" w:hAnsi="Georgia Pro Cond"/>
              </w:rPr>
            </w:pPr>
            <w:r>
              <w:rPr>
                <w:rFonts w:ascii="Georgia Pro Cond" w:eastAsia="MS Gothic" w:hAnsi="Georgia Pro Cond"/>
              </w:rPr>
              <w:t>50.0</w:t>
            </w:r>
          </w:p>
        </w:tc>
        <w:tc>
          <w:tcPr>
            <w:tcW w:w="0" w:type="auto"/>
            <w:vAlign w:val="center"/>
          </w:tcPr>
          <w:p w14:paraId="14CA01E8" w14:textId="68CA6830" w:rsidR="0069044D" w:rsidRPr="00C457EC" w:rsidRDefault="0069044D" w:rsidP="0069044D">
            <w:pPr>
              <w:pStyle w:val="TableData"/>
            </w:pPr>
            <w:r>
              <w:t>51.</w:t>
            </w:r>
            <w:r w:rsidR="00F065E8">
              <w:t>4</w:t>
            </w:r>
          </w:p>
        </w:tc>
        <w:tc>
          <w:tcPr>
            <w:tcW w:w="0" w:type="auto"/>
          </w:tcPr>
          <w:p w14:paraId="5D029860" w14:textId="2906D316" w:rsidR="0069044D" w:rsidRPr="00C457EC" w:rsidRDefault="0069044D" w:rsidP="0069044D">
            <w:pPr>
              <w:pStyle w:val="TableData"/>
            </w:pPr>
            <w:r>
              <w:t>86</w:t>
            </w:r>
            <w:r w:rsidR="00F065E8">
              <w:t>2</w:t>
            </w:r>
          </w:p>
        </w:tc>
      </w:tr>
      <w:tr w:rsidR="0069044D" w14:paraId="3589EA0A" w14:textId="0DD51AA9" w:rsidTr="00B22D4A">
        <w:trPr>
          <w:trHeight w:val="283"/>
          <w:jc w:val="center"/>
        </w:trPr>
        <w:tc>
          <w:tcPr>
            <w:tcW w:w="0" w:type="auto"/>
            <w:vAlign w:val="center"/>
          </w:tcPr>
          <w:p w14:paraId="1950E275" w14:textId="14789F49" w:rsidR="0069044D" w:rsidRDefault="0069044D" w:rsidP="0069044D">
            <w:pPr>
              <w:pStyle w:val="TableData"/>
              <w:rPr>
                <w:rFonts w:cs="Arial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2%</m:t>
                </m:r>
              </m:oMath>
            </m:oMathPara>
          </w:p>
        </w:tc>
        <w:tc>
          <w:tcPr>
            <w:tcW w:w="0" w:type="auto"/>
            <w:vAlign w:val="center"/>
          </w:tcPr>
          <w:p w14:paraId="4F0C5F0C" w14:textId="18E403F0" w:rsidR="0069044D" w:rsidRDefault="0069044D" w:rsidP="0069044D">
            <w:pPr>
              <w:pStyle w:val="TableData"/>
              <w:rPr>
                <w:rFonts w:ascii="Georgia Pro Cond" w:eastAsia="MS Gothic" w:hAnsi="Georgia Pro Cond"/>
              </w:rPr>
            </w:pPr>
            <w:r>
              <w:rPr>
                <w:rFonts w:ascii="Georgia Pro Cond" w:eastAsia="MS Gothic" w:hAnsi="Georgia Pro Cond"/>
              </w:rPr>
              <w:t>50.0</w:t>
            </w:r>
          </w:p>
        </w:tc>
        <w:tc>
          <w:tcPr>
            <w:tcW w:w="0" w:type="auto"/>
            <w:vAlign w:val="center"/>
          </w:tcPr>
          <w:p w14:paraId="28A72035" w14:textId="3DDF60FA" w:rsidR="0069044D" w:rsidRPr="00C457EC" w:rsidRDefault="0069044D" w:rsidP="0069044D">
            <w:pPr>
              <w:pStyle w:val="TableData"/>
            </w:pPr>
            <w:r>
              <w:t>52.</w:t>
            </w:r>
            <w:r w:rsidR="00F065E8">
              <w:t>2</w:t>
            </w:r>
          </w:p>
        </w:tc>
        <w:tc>
          <w:tcPr>
            <w:tcW w:w="0" w:type="auto"/>
          </w:tcPr>
          <w:p w14:paraId="436C731A" w14:textId="70879ADC" w:rsidR="0069044D" w:rsidRPr="00C457EC" w:rsidRDefault="0069044D" w:rsidP="0069044D">
            <w:pPr>
              <w:pStyle w:val="TableData"/>
            </w:pPr>
            <w:r>
              <w:t>17</w:t>
            </w:r>
            <w:r w:rsidR="00F065E8">
              <w:t>18</w:t>
            </w:r>
          </w:p>
        </w:tc>
      </w:tr>
      <w:tr w:rsidR="0069044D" w14:paraId="43EB9EFA" w14:textId="7B92B057" w:rsidTr="00B22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2E1A64AD" w14:textId="7EC00B48" w:rsidR="0069044D" w:rsidRDefault="0069044D" w:rsidP="0069044D">
            <w:pPr>
              <w:pStyle w:val="TableData"/>
            </w:pPr>
            <m:oMathPara>
              <m:oMath>
                <m:r>
                  <w:rPr>
                    <w:rFonts w:ascii="Cambria Math" w:hAnsi="Cambria Math"/>
                  </w:rPr>
                  <m:t>5%</m:t>
                </m:r>
              </m:oMath>
            </m:oMathPara>
          </w:p>
        </w:tc>
        <w:tc>
          <w:tcPr>
            <w:tcW w:w="0" w:type="auto"/>
            <w:vAlign w:val="center"/>
          </w:tcPr>
          <w:p w14:paraId="45950E19" w14:textId="4218BCD9" w:rsidR="0069044D" w:rsidRDefault="0069044D" w:rsidP="0069044D">
            <w:pPr>
              <w:pStyle w:val="TableData"/>
            </w:pPr>
            <w:r>
              <w:t>50.0</w:t>
            </w:r>
          </w:p>
        </w:tc>
        <w:tc>
          <w:tcPr>
            <w:tcW w:w="0" w:type="auto"/>
            <w:vAlign w:val="center"/>
          </w:tcPr>
          <w:p w14:paraId="024AB957" w14:textId="367826BB" w:rsidR="0069044D" w:rsidRDefault="0069044D" w:rsidP="0069044D">
            <w:pPr>
              <w:pStyle w:val="TableData"/>
            </w:pPr>
            <w:r>
              <w:t>54.</w:t>
            </w:r>
            <w:r w:rsidR="00F065E8">
              <w:t>8</w:t>
            </w:r>
          </w:p>
        </w:tc>
        <w:tc>
          <w:tcPr>
            <w:tcW w:w="0" w:type="auto"/>
          </w:tcPr>
          <w:p w14:paraId="4583EE58" w14:textId="3379131D" w:rsidR="0069044D" w:rsidRDefault="0069044D" w:rsidP="0069044D">
            <w:pPr>
              <w:pStyle w:val="TableData"/>
            </w:pPr>
            <w:r>
              <w:t>430</w:t>
            </w:r>
            <w:r w:rsidR="00F065E8">
              <w:t>0</w:t>
            </w:r>
          </w:p>
        </w:tc>
      </w:tr>
      <w:tr w:rsidR="0069044D" w14:paraId="3A5FCC5D" w14:textId="4A78B98D" w:rsidTr="00B22D4A">
        <w:trPr>
          <w:trHeight w:val="283"/>
          <w:jc w:val="center"/>
        </w:trPr>
        <w:tc>
          <w:tcPr>
            <w:tcW w:w="0" w:type="auto"/>
            <w:vAlign w:val="center"/>
          </w:tcPr>
          <w:p w14:paraId="413EA963" w14:textId="38B3B80C" w:rsidR="0069044D" w:rsidRDefault="0069044D" w:rsidP="0069044D">
            <w:pPr>
              <w:pStyle w:val="TableData"/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7%</m:t>
                </m:r>
              </m:oMath>
            </m:oMathPara>
          </w:p>
        </w:tc>
        <w:tc>
          <w:tcPr>
            <w:tcW w:w="0" w:type="auto"/>
            <w:vAlign w:val="center"/>
          </w:tcPr>
          <w:p w14:paraId="1BF51DF3" w14:textId="061A01CF" w:rsidR="0069044D" w:rsidRDefault="0069044D" w:rsidP="0069044D">
            <w:pPr>
              <w:pStyle w:val="TableData"/>
            </w:pPr>
            <w:r>
              <w:t>50.0</w:t>
            </w:r>
          </w:p>
        </w:tc>
        <w:tc>
          <w:tcPr>
            <w:tcW w:w="0" w:type="auto"/>
            <w:vAlign w:val="center"/>
          </w:tcPr>
          <w:p w14:paraId="258AA4BB" w14:textId="5897111B" w:rsidR="0069044D" w:rsidRDefault="0069044D" w:rsidP="0069044D">
            <w:pPr>
              <w:pStyle w:val="TableData"/>
            </w:pPr>
            <w:r>
              <w:t>57.</w:t>
            </w:r>
            <w:r w:rsidR="00F065E8">
              <w:t>2</w:t>
            </w:r>
          </w:p>
        </w:tc>
        <w:tc>
          <w:tcPr>
            <w:tcW w:w="0" w:type="auto"/>
          </w:tcPr>
          <w:p w14:paraId="14733263" w14:textId="49A3D56A" w:rsidR="0069044D" w:rsidRDefault="0069044D" w:rsidP="0069044D">
            <w:pPr>
              <w:pStyle w:val="TableData"/>
            </w:pPr>
            <w:r>
              <w:t>602</w:t>
            </w:r>
            <w:r w:rsidR="00F065E8">
              <w:t>2</w:t>
            </w:r>
          </w:p>
        </w:tc>
      </w:tr>
      <w:tr w:rsidR="0069044D" w14:paraId="54A3F1DD" w14:textId="7D676232" w:rsidTr="00B22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tcW w:w="0" w:type="auto"/>
            <w:vAlign w:val="center"/>
          </w:tcPr>
          <w:p w14:paraId="55C9EB4A" w14:textId="59190788" w:rsidR="0069044D" w:rsidRDefault="0069044D" w:rsidP="0069044D">
            <w:pPr>
              <w:pStyle w:val="TableData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10%</m:t>
                </m:r>
              </m:oMath>
            </m:oMathPara>
          </w:p>
        </w:tc>
        <w:tc>
          <w:tcPr>
            <w:tcW w:w="0" w:type="auto"/>
            <w:vAlign w:val="center"/>
          </w:tcPr>
          <w:p w14:paraId="3E546155" w14:textId="2B3A151F" w:rsidR="0069044D" w:rsidRDefault="0069044D" w:rsidP="0069044D">
            <w:pPr>
              <w:pStyle w:val="TableData"/>
            </w:pPr>
            <w:r>
              <w:t>50.0</w:t>
            </w:r>
          </w:p>
        </w:tc>
        <w:tc>
          <w:tcPr>
            <w:tcW w:w="0" w:type="auto"/>
            <w:vAlign w:val="center"/>
          </w:tcPr>
          <w:p w14:paraId="4626BF7D" w14:textId="164120A5" w:rsidR="0069044D" w:rsidRDefault="00F065E8" w:rsidP="0069044D">
            <w:pPr>
              <w:pStyle w:val="TableData"/>
            </w:pPr>
            <w:r>
              <w:t>60</w:t>
            </w:r>
            <w:r w:rsidR="0069044D">
              <w:t>.0</w:t>
            </w:r>
          </w:p>
        </w:tc>
        <w:tc>
          <w:tcPr>
            <w:tcW w:w="0" w:type="auto"/>
          </w:tcPr>
          <w:p w14:paraId="022F1047" w14:textId="3CA2F7E9" w:rsidR="0069044D" w:rsidRDefault="0069044D" w:rsidP="0069044D">
            <w:pPr>
              <w:pStyle w:val="TableData"/>
            </w:pPr>
            <w:r>
              <w:t>8</w:t>
            </w:r>
            <w:r w:rsidR="00F065E8">
              <w:t>596</w:t>
            </w:r>
          </w:p>
        </w:tc>
      </w:tr>
    </w:tbl>
    <w:p w14:paraId="082FCFE6" w14:textId="77777777" w:rsidR="001055DF" w:rsidRDefault="001055DF" w:rsidP="001055DF"/>
    <w:tbl>
      <w:tblPr>
        <w:tblStyle w:val="TableGrid"/>
        <w:tblW w:w="0" w:type="auto"/>
        <w:tblLook w:val="0400" w:firstRow="0" w:lastRow="0" w:firstColumn="0" w:lastColumn="0" w:noHBand="0" w:noVBand="1"/>
      </w:tblPr>
      <w:tblGrid>
        <w:gridCol w:w="850"/>
        <w:gridCol w:w="9220"/>
      </w:tblGrid>
      <w:tr w:rsidR="00733263" w14:paraId="23B77224" w14:textId="77777777" w:rsidTr="00160403">
        <w:trPr>
          <w:trHeight w:val="2835"/>
        </w:trPr>
        <w:tc>
          <w:tcPr>
            <w:tcW w:w="846" w:type="dxa"/>
          </w:tcPr>
          <w:p w14:paraId="37652A50" w14:textId="77777777" w:rsidR="00733263" w:rsidRDefault="00733263" w:rsidP="00160403">
            <w:r>
              <w:t>Notes:</w:t>
            </w:r>
          </w:p>
        </w:tc>
        <w:tc>
          <w:tcPr>
            <w:tcW w:w="9224" w:type="dxa"/>
          </w:tcPr>
          <w:p w14:paraId="3F150040" w14:textId="0E9C2E78" w:rsidR="00733263" w:rsidRDefault="00493D77" w:rsidP="00160403">
            <w:r>
              <w:t>Collaborated with Damon Park, Justin Tan, Data collected by Enze Xu.</w:t>
            </w:r>
          </w:p>
        </w:tc>
      </w:tr>
    </w:tbl>
    <w:p w14:paraId="4FA28F37" w14:textId="77777777" w:rsidR="00733263" w:rsidRDefault="00733263" w:rsidP="00733263"/>
    <w:p w14:paraId="1B4B6B6E" w14:textId="1A7AC719" w:rsidR="00733263" w:rsidRDefault="00733263" w:rsidP="001A4739">
      <w:pPr>
        <w:spacing w:before="0" w:after="160" w:line="259" w:lineRule="auto"/>
        <w:jc w:val="left"/>
      </w:pPr>
      <w:r>
        <w:br w:type="page"/>
      </w:r>
    </w:p>
    <w:p w14:paraId="2D47624E" w14:textId="64C1D62C" w:rsidR="001055DF" w:rsidRDefault="001055DF" w:rsidP="001055DF">
      <w:pPr>
        <w:pStyle w:val="Heading3"/>
      </w:pPr>
      <w:bookmarkStart w:id="8" w:name="_Toc150715374"/>
      <w:r>
        <w:lastRenderedPageBreak/>
        <w:t>Control Signal Current Draw Test</w:t>
      </w:r>
      <w:bookmarkEnd w:id="8"/>
      <w:r w:rsidR="00601514">
        <w:t xml:space="preserve"> [1]</w:t>
      </w:r>
    </w:p>
    <w:p w14:paraId="158B2D06" w14:textId="7EB0C90C" w:rsidR="001A4739" w:rsidRDefault="001A4739" w:rsidP="001A4739">
      <w:r>
        <w:t xml:space="preserve">This test measures the current draw from the </w:t>
      </w:r>
      <w:r w:rsidR="00305131">
        <w:t>control signals intended to be provided by the MSP430.</w:t>
      </w:r>
    </w:p>
    <w:p w14:paraId="174B0218" w14:textId="77777777" w:rsidR="001A4739" w:rsidRDefault="001A4739" w:rsidP="007D24CC">
      <w:pPr>
        <w:pStyle w:val="IRNumberedList"/>
        <w:numPr>
          <w:ilvl w:val="0"/>
          <w:numId w:val="14"/>
        </w:numPr>
      </w:pPr>
      <w:r>
        <w:t xml:space="preserve">Connect the load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to the motor driver output.</w:t>
      </w:r>
    </w:p>
    <w:p w14:paraId="431F9FAF" w14:textId="3F93E401" w:rsidR="00305131" w:rsidRDefault="00305131" w:rsidP="007D24CC">
      <w:pPr>
        <w:pStyle w:val="IRNumberedList"/>
        <w:numPr>
          <w:ilvl w:val="0"/>
          <w:numId w:val="3"/>
        </w:numPr>
      </w:pPr>
      <w:r>
        <w:t xml:space="preserve">Using an </w:t>
      </w:r>
      <w:r w:rsidR="00840277">
        <w:t>ammeter, measure the current draw</w:t>
      </w:r>
      <w:r w:rsidR="007A0877">
        <w:t>n</w:t>
      </w:r>
      <w:r w:rsidR="00364B83">
        <w:t xml:space="preserve"> by each signal</w:t>
      </w:r>
      <w:r w:rsidR="00F052AF">
        <w:t xml:space="preserve"> when high</w:t>
      </w:r>
      <w:r w:rsidR="00364B83">
        <w:t>.</w:t>
      </w:r>
    </w:p>
    <w:p w14:paraId="12BDC715" w14:textId="5328D310" w:rsidR="001A4739" w:rsidRPr="001A4739" w:rsidRDefault="00DF3A2A" w:rsidP="007D24CC">
      <w:pPr>
        <w:pStyle w:val="IRNumberedList"/>
        <w:numPr>
          <w:ilvl w:val="0"/>
          <w:numId w:val="3"/>
        </w:numPr>
      </w:pPr>
      <w:r>
        <w:t>H</w:t>
      </w:r>
      <w:r w:rsidR="00F052AF">
        <w:t>ave all control signals and the 3v3 input provided by one source. Place an ammeter in series.</w:t>
      </w:r>
    </w:p>
    <w:p w14:paraId="26930335" w14:textId="77777777" w:rsidR="001055DF" w:rsidRPr="006106E5" w:rsidRDefault="00000000" w:rsidP="001055D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 xml:space="preserve">=12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B=3.3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D=3.3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S=3.3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Motor</m:t>
          </m:r>
        </m:oMath>
      </m:oMathPara>
    </w:p>
    <w:p w14:paraId="7EA3387D" w14:textId="615044F5" w:rsidR="00F052AF" w:rsidRPr="005C7783" w:rsidRDefault="00000000" w:rsidP="00F052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=3.893,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=0.591,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=0.743,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3V3</m:t>
              </m:r>
            </m:sub>
          </m:sSub>
          <m:r>
            <w:rPr>
              <w:rFonts w:ascii="Cambria Math" w:hAnsi="Cambria Math"/>
            </w:rPr>
            <m:t xml:space="preserve">=19.545 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=24.178</m:t>
          </m:r>
        </m:oMath>
      </m:oMathPara>
    </w:p>
    <w:tbl>
      <w:tblPr>
        <w:tblStyle w:val="TableGrid"/>
        <w:tblW w:w="0" w:type="auto"/>
        <w:tblLook w:val="0400" w:firstRow="0" w:lastRow="0" w:firstColumn="0" w:lastColumn="0" w:noHBand="0" w:noVBand="1"/>
      </w:tblPr>
      <w:tblGrid>
        <w:gridCol w:w="850"/>
        <w:gridCol w:w="9220"/>
      </w:tblGrid>
      <w:tr w:rsidR="00E57DDF" w14:paraId="5497FFC1" w14:textId="77777777" w:rsidTr="00160403">
        <w:trPr>
          <w:trHeight w:val="2835"/>
        </w:trPr>
        <w:tc>
          <w:tcPr>
            <w:tcW w:w="846" w:type="dxa"/>
          </w:tcPr>
          <w:p w14:paraId="013E7FCF" w14:textId="77777777" w:rsidR="00E57DDF" w:rsidRDefault="00E57DDF" w:rsidP="00160403">
            <w:r>
              <w:t>Notes:</w:t>
            </w:r>
          </w:p>
        </w:tc>
        <w:tc>
          <w:tcPr>
            <w:tcW w:w="9224" w:type="dxa"/>
          </w:tcPr>
          <w:p w14:paraId="55B9D11C" w14:textId="18AF6DFD" w:rsidR="00E57DDF" w:rsidRDefault="00493D77" w:rsidP="00160403">
            <w:r>
              <w:t>Collaborated with Damon Park, Justin Tan, Data collected by Enze Xu.</w:t>
            </w:r>
          </w:p>
        </w:tc>
      </w:tr>
    </w:tbl>
    <w:p w14:paraId="70EEDCEC" w14:textId="56BAFEB5" w:rsidR="001055DF" w:rsidRPr="005C7783" w:rsidRDefault="001055DF" w:rsidP="001055DF"/>
    <w:p w14:paraId="32C2305B" w14:textId="77777777" w:rsidR="005C7783" w:rsidRDefault="005C7783" w:rsidP="001055DF"/>
    <w:p w14:paraId="56EC120E" w14:textId="59E9A7BE" w:rsidR="00E453A4" w:rsidRDefault="00E453A4">
      <w:pPr>
        <w:spacing w:before="0" w:after="160" w:line="259" w:lineRule="auto"/>
        <w:jc w:val="left"/>
      </w:pPr>
      <w:r>
        <w:br w:type="page"/>
      </w:r>
    </w:p>
    <w:p w14:paraId="4ED3A52B" w14:textId="307742C2" w:rsidR="00E453A4" w:rsidRDefault="00E453A4" w:rsidP="00E453A4">
      <w:pPr>
        <w:pStyle w:val="Heading3"/>
      </w:pPr>
      <w:r>
        <w:lastRenderedPageBreak/>
        <w:t xml:space="preserve">Photo of the Power </w:t>
      </w:r>
      <w:proofErr w:type="gramStart"/>
      <w:r>
        <w:t>Supply  [</w:t>
      </w:r>
      <w:proofErr w:type="gramEnd"/>
      <w:r>
        <w:t>1]</w:t>
      </w:r>
    </w:p>
    <w:p w14:paraId="7FA99163" w14:textId="77777777" w:rsidR="005D77CC" w:rsidRDefault="005D77CC" w:rsidP="005D77CC"/>
    <w:p w14:paraId="2F8E8C87" w14:textId="77777777" w:rsidR="005D77CC" w:rsidRPr="005D77CC" w:rsidRDefault="005D77CC" w:rsidP="005D77CC"/>
    <w:p w14:paraId="15275663" w14:textId="66060D6C" w:rsidR="00E453A4" w:rsidRDefault="005D77CC" w:rsidP="005D77CC">
      <w:pPr>
        <w:jc w:val="center"/>
      </w:pPr>
      <w:r>
        <w:rPr>
          <w:noProof/>
        </w:rPr>
        <w:drawing>
          <wp:inline distT="0" distB="0" distL="0" distR="0" wp14:anchorId="113DD316" wp14:editId="3C54981B">
            <wp:extent cx="6400800" cy="4800600"/>
            <wp:effectExtent l="0" t="0" r="0" b="0"/>
            <wp:docPr id="1058774607" name="Picture 1" descr="A hand holding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74607" name="Picture 1" descr="A hand holding a circuit 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EB0B" w14:textId="77777777" w:rsidR="005D77CC" w:rsidRDefault="005D77CC" w:rsidP="00E453A4"/>
    <w:p w14:paraId="1216390F" w14:textId="77777777" w:rsidR="005D77CC" w:rsidRDefault="005D77CC" w:rsidP="00E453A4"/>
    <w:p w14:paraId="499E713D" w14:textId="77777777" w:rsidR="005D77CC" w:rsidRDefault="005D77CC" w:rsidP="00E453A4"/>
    <w:p w14:paraId="6F7B7107" w14:textId="433A590E" w:rsidR="00E453A4" w:rsidRDefault="00E453A4" w:rsidP="00E453A4">
      <w:pPr>
        <w:pStyle w:val="Heading3"/>
      </w:pPr>
      <w:r>
        <w:lastRenderedPageBreak/>
        <w:t>Photo of the Voltage Regulator [1]</w:t>
      </w:r>
    </w:p>
    <w:p w14:paraId="0FB37289" w14:textId="77777777" w:rsidR="005D77CC" w:rsidRDefault="005D77CC" w:rsidP="005D77CC"/>
    <w:p w14:paraId="7F8B7EE6" w14:textId="77777777" w:rsidR="005D77CC" w:rsidRPr="005D77CC" w:rsidRDefault="005D77CC" w:rsidP="005D77CC"/>
    <w:p w14:paraId="056E7481" w14:textId="1D0D445C" w:rsidR="00E453A4" w:rsidRDefault="005D77CC" w:rsidP="005D77CC">
      <w:pPr>
        <w:jc w:val="center"/>
      </w:pPr>
      <w:r>
        <w:rPr>
          <w:noProof/>
        </w:rPr>
        <w:drawing>
          <wp:inline distT="0" distB="0" distL="0" distR="0" wp14:anchorId="21044475" wp14:editId="53BE0863">
            <wp:extent cx="6400800" cy="4800600"/>
            <wp:effectExtent l="0" t="0" r="0" b="0"/>
            <wp:docPr id="1382337969" name="Picture 2" descr="A hand holding a green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37969" name="Picture 2" descr="A hand holding a green circuit 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C0EA" w14:textId="77777777" w:rsidR="005D77CC" w:rsidRDefault="005D77CC" w:rsidP="00E453A4"/>
    <w:p w14:paraId="644C1D9E" w14:textId="77777777" w:rsidR="005D77CC" w:rsidRDefault="005D77CC" w:rsidP="00E453A4"/>
    <w:p w14:paraId="6D524B46" w14:textId="77777777" w:rsidR="005D77CC" w:rsidRDefault="005D77CC" w:rsidP="00E453A4"/>
    <w:p w14:paraId="16F6A9B0" w14:textId="07EB56ED" w:rsidR="00E453A4" w:rsidRDefault="00E453A4" w:rsidP="00E453A4">
      <w:pPr>
        <w:pStyle w:val="Heading3"/>
      </w:pPr>
      <w:r>
        <w:lastRenderedPageBreak/>
        <w:t>Photo of the Motor Driver [1]</w:t>
      </w:r>
    </w:p>
    <w:p w14:paraId="264573C4" w14:textId="77777777" w:rsidR="005D77CC" w:rsidRDefault="005D77CC" w:rsidP="005D77CC"/>
    <w:p w14:paraId="0CB28EDC" w14:textId="77777777" w:rsidR="005D77CC" w:rsidRDefault="005D77CC" w:rsidP="005D77CC"/>
    <w:p w14:paraId="58950DDB" w14:textId="77777777" w:rsidR="005D77CC" w:rsidRPr="005D77CC" w:rsidRDefault="005D77CC" w:rsidP="005D77CC">
      <w:pPr>
        <w:jc w:val="center"/>
      </w:pPr>
    </w:p>
    <w:p w14:paraId="5D73D6C0" w14:textId="2B445BD9" w:rsidR="00E453A4" w:rsidRDefault="005D77CC" w:rsidP="005D77CC">
      <w:pPr>
        <w:jc w:val="center"/>
      </w:pPr>
      <w:r>
        <w:rPr>
          <w:noProof/>
        </w:rPr>
        <w:drawing>
          <wp:inline distT="0" distB="0" distL="0" distR="0" wp14:anchorId="78845E28" wp14:editId="094FC17A">
            <wp:extent cx="6400800" cy="4800600"/>
            <wp:effectExtent l="0" t="0" r="0" b="0"/>
            <wp:docPr id="1710727933" name="Picture 4" descr="A hand holding a green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27933" name="Picture 4" descr="A hand holding a green circuit 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5C30" w14:textId="77777777" w:rsidR="005D77CC" w:rsidRDefault="005D77CC" w:rsidP="00E453A4"/>
    <w:p w14:paraId="01C2F633" w14:textId="77777777" w:rsidR="005D77CC" w:rsidRPr="00E453A4" w:rsidRDefault="005D77CC" w:rsidP="00E453A4"/>
    <w:p w14:paraId="5F35744E" w14:textId="75FB6B3D" w:rsidR="00E453A4" w:rsidRDefault="00E453A4" w:rsidP="00E453A4">
      <w:pPr>
        <w:pStyle w:val="Heading3"/>
      </w:pPr>
      <w:r>
        <w:lastRenderedPageBreak/>
        <w:t>Photo of the Full System [1]</w:t>
      </w:r>
    </w:p>
    <w:p w14:paraId="1515D550" w14:textId="3601298E" w:rsidR="005D77CC" w:rsidRPr="005D77CC" w:rsidRDefault="005D77CC" w:rsidP="005D77CC">
      <w:r>
        <w:rPr>
          <w:noProof/>
        </w:rPr>
        <w:drawing>
          <wp:inline distT="0" distB="0" distL="0" distR="0" wp14:anchorId="65A3F5A4" wp14:editId="475B015A">
            <wp:extent cx="6400800" cy="4800600"/>
            <wp:effectExtent l="0" t="0" r="0" b="0"/>
            <wp:docPr id="2127602861" name="Picture 5" descr="Several green circuit boards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02861" name="Picture 5" descr="Several green circuit boards with wir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F38" w14:textId="77777777" w:rsidR="00E453A4" w:rsidRPr="005C7783" w:rsidRDefault="00E453A4" w:rsidP="00E453A4"/>
    <w:p w14:paraId="2D7A6AE5" w14:textId="55F1D27D" w:rsidR="00E453A4" w:rsidRDefault="00E453A4" w:rsidP="00E453A4"/>
    <w:p w14:paraId="5A119484" w14:textId="77777777" w:rsidR="00E453A4" w:rsidRPr="00E453A4" w:rsidRDefault="00E453A4" w:rsidP="00E453A4"/>
    <w:p w14:paraId="0CA2DB82" w14:textId="77777777" w:rsidR="00E453A4" w:rsidRPr="005C7783" w:rsidRDefault="00E453A4" w:rsidP="00E453A4"/>
    <w:tbl>
      <w:tblPr>
        <w:tblStyle w:val="TableGrid"/>
        <w:tblW w:w="0" w:type="auto"/>
        <w:tblLook w:val="0400" w:firstRow="0" w:lastRow="0" w:firstColumn="0" w:lastColumn="0" w:noHBand="0" w:noVBand="1"/>
      </w:tblPr>
      <w:tblGrid>
        <w:gridCol w:w="850"/>
        <w:gridCol w:w="9220"/>
      </w:tblGrid>
      <w:tr w:rsidR="00E453A4" w14:paraId="78CF98AD" w14:textId="77777777" w:rsidTr="003E6847">
        <w:trPr>
          <w:trHeight w:val="2835"/>
        </w:trPr>
        <w:tc>
          <w:tcPr>
            <w:tcW w:w="846" w:type="dxa"/>
          </w:tcPr>
          <w:p w14:paraId="5ECBCD23" w14:textId="77777777" w:rsidR="00E453A4" w:rsidRDefault="00E453A4" w:rsidP="003E6847">
            <w:r>
              <w:t>Notes:</w:t>
            </w:r>
          </w:p>
        </w:tc>
        <w:tc>
          <w:tcPr>
            <w:tcW w:w="9224" w:type="dxa"/>
          </w:tcPr>
          <w:p w14:paraId="4B89996C" w14:textId="77777777" w:rsidR="00E453A4" w:rsidRDefault="00E453A4" w:rsidP="003E6847"/>
        </w:tc>
      </w:tr>
    </w:tbl>
    <w:p w14:paraId="4F2119E3" w14:textId="77777777" w:rsidR="00E453A4" w:rsidRPr="005C7783" w:rsidRDefault="00E453A4" w:rsidP="00E453A4"/>
    <w:p w14:paraId="73D50953" w14:textId="77777777" w:rsidR="005C7783" w:rsidRPr="005E5F94" w:rsidRDefault="005C7783" w:rsidP="00EE5418">
      <w:pPr>
        <w:spacing w:before="0" w:after="160" w:line="259" w:lineRule="auto"/>
        <w:jc w:val="left"/>
      </w:pPr>
    </w:p>
    <w:sectPr w:rsidR="005C7783" w:rsidRPr="005E5F94" w:rsidSect="005D77CC">
      <w:headerReference w:type="default" r:id="rId12"/>
      <w:footerReference w:type="default" r:id="rId13"/>
      <w:pgSz w:w="12240" w:h="15840"/>
      <w:pgMar w:top="1440" w:right="1080" w:bottom="1440" w:left="1080" w:header="68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BEAD5" w14:textId="77777777" w:rsidR="003C7A65" w:rsidRDefault="003C7A65">
      <w:pPr>
        <w:spacing w:before="0" w:after="0"/>
      </w:pPr>
      <w:r>
        <w:separator/>
      </w:r>
    </w:p>
  </w:endnote>
  <w:endnote w:type="continuationSeparator" w:id="0">
    <w:p w14:paraId="3EC108B8" w14:textId="77777777" w:rsidR="003C7A65" w:rsidRDefault="003C7A65">
      <w:pPr>
        <w:spacing w:before="0" w:after="0"/>
      </w:pPr>
      <w:r>
        <w:continuationSeparator/>
      </w:r>
    </w:p>
  </w:endnote>
  <w:endnote w:type="continuationNotice" w:id="1">
    <w:p w14:paraId="3924C873" w14:textId="77777777" w:rsidR="003C7A65" w:rsidRPr="00943319" w:rsidRDefault="003C7A65" w:rsidP="00943319">
      <w:pPr>
        <w:spacing w:before="0" w:after="0"/>
      </w:pPr>
    </w:p>
    <w:p w14:paraId="532AAD6E" w14:textId="77777777" w:rsidR="003C7A65" w:rsidRPr="00EC1406" w:rsidRDefault="003C7A65" w:rsidP="00EC14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 Pro">
    <w:altName w:val="Georgia Pro"/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 Pro Cond">
    <w:altName w:val="Georgia Pro Cond"/>
    <w:panose1 w:val="02040506050405020303"/>
    <w:charset w:val="00"/>
    <w:family w:val="roman"/>
    <w:pitch w:val="variable"/>
    <w:sig w:usb0="800002AF" w:usb1="0000000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9293706"/>
      <w:docPartObj>
        <w:docPartGallery w:val="Page Numbers (Bottom of Page)"/>
        <w:docPartUnique/>
      </w:docPartObj>
    </w:sdtPr>
    <w:sdtContent>
      <w:p w14:paraId="38FE81B0" w14:textId="7AB98973" w:rsidR="00C77E2E" w:rsidRPr="00510228" w:rsidRDefault="00DD6017" w:rsidP="00E861DA">
        <w:pPr>
          <w:pStyle w:val="Header"/>
        </w:pPr>
        <w:r w:rsidRPr="00510228">
          <w:rPr>
            <w:noProof/>
          </w:rPr>
          <w:drawing>
            <wp:anchor distT="0" distB="0" distL="114300" distR="114300" simplePos="0" relativeHeight="251658240" behindDoc="0" locked="0" layoutInCell="1" allowOverlap="1" wp14:anchorId="6CA66124" wp14:editId="45E9A235">
              <wp:simplePos x="0" y="0"/>
              <wp:positionH relativeFrom="margin">
                <wp:align>left</wp:align>
              </wp:positionH>
              <wp:positionV relativeFrom="paragraph">
                <wp:posOffset>-356972</wp:posOffset>
              </wp:positionV>
              <wp:extent cx="1184873" cy="540000"/>
              <wp:effectExtent l="0" t="0" r="0" b="0"/>
              <wp:wrapSquare wrapText="bothSides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84873" cy="54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C77E2E" w:rsidRPr="00510228">
          <w:ptab w:relativeTo="margin" w:alignment="right" w:leader="none"/>
        </w:r>
        <w:r w:rsidR="00510228">
          <w:fldChar w:fldCharType="begin"/>
        </w:r>
        <w:r w:rsidR="00510228">
          <w:instrText xml:space="preserve"> DATE \@ "yyyy" </w:instrText>
        </w:r>
        <w:r w:rsidR="00510228">
          <w:fldChar w:fldCharType="separate"/>
        </w:r>
        <w:r w:rsidR="00E31F78">
          <w:rPr>
            <w:noProof/>
          </w:rPr>
          <w:t>2024</w:t>
        </w:r>
        <w:r w:rsidR="00510228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7D888" w14:textId="77777777" w:rsidR="003C7A65" w:rsidRDefault="003C7A65">
      <w:pPr>
        <w:spacing w:before="0" w:after="0"/>
      </w:pPr>
      <w:r>
        <w:separator/>
      </w:r>
    </w:p>
  </w:footnote>
  <w:footnote w:type="continuationSeparator" w:id="0">
    <w:p w14:paraId="6C09E93A" w14:textId="77777777" w:rsidR="003C7A65" w:rsidRDefault="003C7A65">
      <w:pPr>
        <w:spacing w:before="0" w:after="0"/>
      </w:pPr>
      <w:r>
        <w:continuationSeparator/>
      </w:r>
    </w:p>
  </w:footnote>
  <w:footnote w:type="continuationNotice" w:id="1">
    <w:p w14:paraId="210F4699" w14:textId="77777777" w:rsidR="003C7A65" w:rsidRDefault="003C7A65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F689" w14:textId="5ADE3066" w:rsidR="00C77E2E" w:rsidRPr="00E861DA" w:rsidRDefault="001055DF" w:rsidP="00E861DA">
    <w:pPr>
      <w:pStyle w:val="Header"/>
    </w:pPr>
    <w:r>
      <w:t>ROBT 3351</w:t>
    </w:r>
    <w:r w:rsidR="00B275B7" w:rsidRPr="00E861DA">
      <w:t xml:space="preserve">: </w:t>
    </w:r>
    <w:r>
      <w:t>Automation Equipment</w:t>
    </w:r>
    <w:r w:rsidR="00C77E2E" w:rsidRPr="00E861DA">
      <w:tab/>
    </w:r>
    <w:r w:rsidR="008F5BE0" w:rsidRPr="00E861DA">
      <w:ptab w:relativeTo="margin" w:alignment="right" w:leader="none"/>
    </w:r>
    <w:r>
      <w:t>Design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6118D"/>
    <w:multiLevelType w:val="multilevel"/>
    <w:tmpl w:val="1410E7B2"/>
    <w:lvl w:ilvl="0">
      <w:start w:val="1"/>
      <w:numFmt w:val="decimal"/>
      <w:pStyle w:val="IRNumberedList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850" w:hanging="425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5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00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25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550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0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25" w:hanging="425"/>
      </w:pPr>
      <w:rPr>
        <w:rFonts w:hint="default"/>
      </w:rPr>
    </w:lvl>
  </w:abstractNum>
  <w:abstractNum w:abstractNumId="1" w15:restartNumberingAfterBreak="0">
    <w:nsid w:val="2A6A62FB"/>
    <w:multiLevelType w:val="multilevel"/>
    <w:tmpl w:val="A04638C6"/>
    <w:styleLink w:val="Style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A6A82"/>
    <w:multiLevelType w:val="multilevel"/>
    <w:tmpl w:val="1EA85362"/>
    <w:styleLink w:val="NewStyle"/>
    <w:lvl w:ilvl="0">
      <w:start w:val="1"/>
      <w:numFmt w:val="decimal"/>
      <w:lvlText w:val="%1."/>
      <w:lvlJc w:val="left"/>
      <w:pPr>
        <w:ind w:left="851" w:hanging="42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4280612A"/>
    <w:multiLevelType w:val="multilevel"/>
    <w:tmpl w:val="2D52302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726B3218"/>
    <w:multiLevelType w:val="multilevel"/>
    <w:tmpl w:val="3D8ED738"/>
    <w:lvl w:ilvl="0">
      <w:start w:val="1"/>
      <w:numFmt w:val="bullet"/>
      <w:pStyle w:val="ListParagraph"/>
      <w:lvlText w:val=""/>
      <w:lvlJc w:val="left"/>
      <w:pPr>
        <w:ind w:left="851" w:hanging="426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276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701" w:hanging="42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26" w:hanging="42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551" w:hanging="42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976" w:hanging="42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401" w:hanging="42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826" w:hanging="426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251" w:hanging="426"/>
      </w:pPr>
      <w:rPr>
        <w:rFonts w:ascii="Wingdings" w:hAnsi="Wingdings" w:hint="default"/>
      </w:rPr>
    </w:lvl>
  </w:abstractNum>
  <w:num w:numId="1" w16cid:durableId="1012345112">
    <w:abstractNumId w:val="1"/>
  </w:num>
  <w:num w:numId="2" w16cid:durableId="1078677682">
    <w:abstractNumId w:val="2"/>
  </w:num>
  <w:num w:numId="3" w16cid:durableId="158155425">
    <w:abstractNumId w:val="0"/>
  </w:num>
  <w:num w:numId="4" w16cid:durableId="978926058">
    <w:abstractNumId w:val="3"/>
  </w:num>
  <w:num w:numId="5" w16cid:durableId="889615214">
    <w:abstractNumId w:val="4"/>
  </w:num>
  <w:num w:numId="6" w16cid:durableId="705721799">
    <w:abstractNumId w:val="0"/>
  </w:num>
  <w:num w:numId="7" w16cid:durableId="15718887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929192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46153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533138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365085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352954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04252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570799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183135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LA0NjYxMTE2MzEyMzBU0lEKTi0uzszPAykwNK0FABg/7YAtAAAA"/>
  </w:docVars>
  <w:rsids>
    <w:rsidRoot w:val="001055DF"/>
    <w:rsid w:val="000002DE"/>
    <w:rsid w:val="0000049C"/>
    <w:rsid w:val="00001F23"/>
    <w:rsid w:val="0000203B"/>
    <w:rsid w:val="00002492"/>
    <w:rsid w:val="00002FE6"/>
    <w:rsid w:val="000034E9"/>
    <w:rsid w:val="00003FD6"/>
    <w:rsid w:val="00004246"/>
    <w:rsid w:val="000045B8"/>
    <w:rsid w:val="00004635"/>
    <w:rsid w:val="0000496E"/>
    <w:rsid w:val="00007934"/>
    <w:rsid w:val="00007E2E"/>
    <w:rsid w:val="0001054D"/>
    <w:rsid w:val="00011347"/>
    <w:rsid w:val="0001220D"/>
    <w:rsid w:val="0001299F"/>
    <w:rsid w:val="00012D9B"/>
    <w:rsid w:val="00013CCD"/>
    <w:rsid w:val="0001450E"/>
    <w:rsid w:val="0001505D"/>
    <w:rsid w:val="0001516C"/>
    <w:rsid w:val="000152BF"/>
    <w:rsid w:val="00015863"/>
    <w:rsid w:val="00015A27"/>
    <w:rsid w:val="0001631D"/>
    <w:rsid w:val="00020038"/>
    <w:rsid w:val="00020839"/>
    <w:rsid w:val="00021CEF"/>
    <w:rsid w:val="00022FEA"/>
    <w:rsid w:val="000232B0"/>
    <w:rsid w:val="000246FF"/>
    <w:rsid w:val="0002512B"/>
    <w:rsid w:val="0002542A"/>
    <w:rsid w:val="000261DE"/>
    <w:rsid w:val="000270B1"/>
    <w:rsid w:val="0003007C"/>
    <w:rsid w:val="00030330"/>
    <w:rsid w:val="00030D87"/>
    <w:rsid w:val="00031E25"/>
    <w:rsid w:val="0003298C"/>
    <w:rsid w:val="00033670"/>
    <w:rsid w:val="00033AFE"/>
    <w:rsid w:val="00033B83"/>
    <w:rsid w:val="00033DF8"/>
    <w:rsid w:val="00034370"/>
    <w:rsid w:val="000351AB"/>
    <w:rsid w:val="00035A21"/>
    <w:rsid w:val="00035A27"/>
    <w:rsid w:val="00036875"/>
    <w:rsid w:val="0003714D"/>
    <w:rsid w:val="00037A14"/>
    <w:rsid w:val="00041B5B"/>
    <w:rsid w:val="00042560"/>
    <w:rsid w:val="000430D9"/>
    <w:rsid w:val="00044570"/>
    <w:rsid w:val="00044B20"/>
    <w:rsid w:val="00044E40"/>
    <w:rsid w:val="00046377"/>
    <w:rsid w:val="00046D0F"/>
    <w:rsid w:val="00047965"/>
    <w:rsid w:val="00051C7C"/>
    <w:rsid w:val="0005275A"/>
    <w:rsid w:val="000527F0"/>
    <w:rsid w:val="00053485"/>
    <w:rsid w:val="00053518"/>
    <w:rsid w:val="00055800"/>
    <w:rsid w:val="0005600E"/>
    <w:rsid w:val="00056234"/>
    <w:rsid w:val="00057153"/>
    <w:rsid w:val="00057494"/>
    <w:rsid w:val="000576AA"/>
    <w:rsid w:val="00060042"/>
    <w:rsid w:val="00060334"/>
    <w:rsid w:val="00061D3A"/>
    <w:rsid w:val="00062979"/>
    <w:rsid w:val="0006330D"/>
    <w:rsid w:val="000634E7"/>
    <w:rsid w:val="000635A2"/>
    <w:rsid w:val="000647B2"/>
    <w:rsid w:val="000658B2"/>
    <w:rsid w:val="00065B50"/>
    <w:rsid w:val="000663BE"/>
    <w:rsid w:val="00067BDA"/>
    <w:rsid w:val="00070913"/>
    <w:rsid w:val="00070E32"/>
    <w:rsid w:val="00070ED9"/>
    <w:rsid w:val="00071CFE"/>
    <w:rsid w:val="000721B0"/>
    <w:rsid w:val="0007226E"/>
    <w:rsid w:val="000731D1"/>
    <w:rsid w:val="000734AB"/>
    <w:rsid w:val="00073B68"/>
    <w:rsid w:val="00074D1C"/>
    <w:rsid w:val="00076086"/>
    <w:rsid w:val="00076110"/>
    <w:rsid w:val="00076B6A"/>
    <w:rsid w:val="0007788A"/>
    <w:rsid w:val="00077E03"/>
    <w:rsid w:val="00081630"/>
    <w:rsid w:val="00081BE9"/>
    <w:rsid w:val="00082952"/>
    <w:rsid w:val="0008461A"/>
    <w:rsid w:val="00084A53"/>
    <w:rsid w:val="00084B48"/>
    <w:rsid w:val="000871B4"/>
    <w:rsid w:val="000914F6"/>
    <w:rsid w:val="00091A50"/>
    <w:rsid w:val="00092A59"/>
    <w:rsid w:val="00093129"/>
    <w:rsid w:val="0009335C"/>
    <w:rsid w:val="00094CBC"/>
    <w:rsid w:val="000964B1"/>
    <w:rsid w:val="00097241"/>
    <w:rsid w:val="00097EA3"/>
    <w:rsid w:val="000A009C"/>
    <w:rsid w:val="000A0336"/>
    <w:rsid w:val="000A17E8"/>
    <w:rsid w:val="000A17EC"/>
    <w:rsid w:val="000A192C"/>
    <w:rsid w:val="000A1B09"/>
    <w:rsid w:val="000A2E08"/>
    <w:rsid w:val="000A3ED0"/>
    <w:rsid w:val="000A42E7"/>
    <w:rsid w:val="000A497D"/>
    <w:rsid w:val="000A595A"/>
    <w:rsid w:val="000A5EFE"/>
    <w:rsid w:val="000A61F6"/>
    <w:rsid w:val="000A66A4"/>
    <w:rsid w:val="000A7CA5"/>
    <w:rsid w:val="000B09C0"/>
    <w:rsid w:val="000B0CE5"/>
    <w:rsid w:val="000B1E52"/>
    <w:rsid w:val="000B3167"/>
    <w:rsid w:val="000B3A5D"/>
    <w:rsid w:val="000B5448"/>
    <w:rsid w:val="000B58F8"/>
    <w:rsid w:val="000B78AA"/>
    <w:rsid w:val="000C0760"/>
    <w:rsid w:val="000C1245"/>
    <w:rsid w:val="000C13A9"/>
    <w:rsid w:val="000C1858"/>
    <w:rsid w:val="000C1E01"/>
    <w:rsid w:val="000C5124"/>
    <w:rsid w:val="000C676D"/>
    <w:rsid w:val="000C6A58"/>
    <w:rsid w:val="000C73FF"/>
    <w:rsid w:val="000C7761"/>
    <w:rsid w:val="000D069A"/>
    <w:rsid w:val="000D1298"/>
    <w:rsid w:val="000D183B"/>
    <w:rsid w:val="000D28DD"/>
    <w:rsid w:val="000D3180"/>
    <w:rsid w:val="000D330D"/>
    <w:rsid w:val="000D4494"/>
    <w:rsid w:val="000D4539"/>
    <w:rsid w:val="000D4D05"/>
    <w:rsid w:val="000D4DE9"/>
    <w:rsid w:val="000D57F9"/>
    <w:rsid w:val="000D609D"/>
    <w:rsid w:val="000D6C1A"/>
    <w:rsid w:val="000D7149"/>
    <w:rsid w:val="000E087B"/>
    <w:rsid w:val="000E35A9"/>
    <w:rsid w:val="000E4C06"/>
    <w:rsid w:val="000E6CBE"/>
    <w:rsid w:val="000E790A"/>
    <w:rsid w:val="000F2D23"/>
    <w:rsid w:val="000F4728"/>
    <w:rsid w:val="000F5EFF"/>
    <w:rsid w:val="000F6954"/>
    <w:rsid w:val="000F738C"/>
    <w:rsid w:val="000F74DB"/>
    <w:rsid w:val="0010000F"/>
    <w:rsid w:val="00100B4D"/>
    <w:rsid w:val="00100D79"/>
    <w:rsid w:val="00104AD2"/>
    <w:rsid w:val="001053C2"/>
    <w:rsid w:val="001055DF"/>
    <w:rsid w:val="001072EE"/>
    <w:rsid w:val="00107887"/>
    <w:rsid w:val="00110794"/>
    <w:rsid w:val="001109B5"/>
    <w:rsid w:val="00110ED9"/>
    <w:rsid w:val="00111883"/>
    <w:rsid w:val="00111D80"/>
    <w:rsid w:val="0011202B"/>
    <w:rsid w:val="00113C00"/>
    <w:rsid w:val="00114F2D"/>
    <w:rsid w:val="0011553D"/>
    <w:rsid w:val="00115C66"/>
    <w:rsid w:val="001163E2"/>
    <w:rsid w:val="00116B76"/>
    <w:rsid w:val="001170D9"/>
    <w:rsid w:val="001172BC"/>
    <w:rsid w:val="00117F2F"/>
    <w:rsid w:val="00120C1B"/>
    <w:rsid w:val="00122134"/>
    <w:rsid w:val="0012220F"/>
    <w:rsid w:val="0012270D"/>
    <w:rsid w:val="001227DB"/>
    <w:rsid w:val="00122908"/>
    <w:rsid w:val="00124066"/>
    <w:rsid w:val="00125236"/>
    <w:rsid w:val="00125E67"/>
    <w:rsid w:val="00125F59"/>
    <w:rsid w:val="00126B58"/>
    <w:rsid w:val="00127720"/>
    <w:rsid w:val="001302E2"/>
    <w:rsid w:val="00130E93"/>
    <w:rsid w:val="001311D0"/>
    <w:rsid w:val="00132474"/>
    <w:rsid w:val="00133BFB"/>
    <w:rsid w:val="00135C98"/>
    <w:rsid w:val="00136C78"/>
    <w:rsid w:val="00136D54"/>
    <w:rsid w:val="00137569"/>
    <w:rsid w:val="00137A1F"/>
    <w:rsid w:val="001407EB"/>
    <w:rsid w:val="00141A3E"/>
    <w:rsid w:val="0014365E"/>
    <w:rsid w:val="0014531A"/>
    <w:rsid w:val="00146221"/>
    <w:rsid w:val="0014656D"/>
    <w:rsid w:val="00146CA9"/>
    <w:rsid w:val="00147B57"/>
    <w:rsid w:val="00152045"/>
    <w:rsid w:val="0015334E"/>
    <w:rsid w:val="001606DB"/>
    <w:rsid w:val="001607A1"/>
    <w:rsid w:val="00160B69"/>
    <w:rsid w:val="001612F5"/>
    <w:rsid w:val="001615FA"/>
    <w:rsid w:val="001618D0"/>
    <w:rsid w:val="001648F9"/>
    <w:rsid w:val="0016680F"/>
    <w:rsid w:val="00166B28"/>
    <w:rsid w:val="00166DB1"/>
    <w:rsid w:val="001709FB"/>
    <w:rsid w:val="00172043"/>
    <w:rsid w:val="00173D00"/>
    <w:rsid w:val="00174A45"/>
    <w:rsid w:val="00175720"/>
    <w:rsid w:val="00175D4C"/>
    <w:rsid w:val="00176151"/>
    <w:rsid w:val="00176F88"/>
    <w:rsid w:val="001770BB"/>
    <w:rsid w:val="00177690"/>
    <w:rsid w:val="001776DB"/>
    <w:rsid w:val="00177987"/>
    <w:rsid w:val="0018013F"/>
    <w:rsid w:val="0018131E"/>
    <w:rsid w:val="00182070"/>
    <w:rsid w:val="0018236C"/>
    <w:rsid w:val="001826FD"/>
    <w:rsid w:val="00183A0F"/>
    <w:rsid w:val="00183D2B"/>
    <w:rsid w:val="00184580"/>
    <w:rsid w:val="001845CA"/>
    <w:rsid w:val="001848C0"/>
    <w:rsid w:val="00184DA3"/>
    <w:rsid w:val="00185A24"/>
    <w:rsid w:val="00185B15"/>
    <w:rsid w:val="00186041"/>
    <w:rsid w:val="00186C84"/>
    <w:rsid w:val="00187079"/>
    <w:rsid w:val="00187231"/>
    <w:rsid w:val="00187982"/>
    <w:rsid w:val="00190EDC"/>
    <w:rsid w:val="0019133D"/>
    <w:rsid w:val="00191720"/>
    <w:rsid w:val="00191A67"/>
    <w:rsid w:val="00191DBD"/>
    <w:rsid w:val="00192800"/>
    <w:rsid w:val="00193704"/>
    <w:rsid w:val="00193B20"/>
    <w:rsid w:val="00193D5B"/>
    <w:rsid w:val="0019598F"/>
    <w:rsid w:val="001966C6"/>
    <w:rsid w:val="0019703E"/>
    <w:rsid w:val="001A2A70"/>
    <w:rsid w:val="001A2ACF"/>
    <w:rsid w:val="001A2B61"/>
    <w:rsid w:val="001A34AC"/>
    <w:rsid w:val="001A3D0F"/>
    <w:rsid w:val="001A3D9C"/>
    <w:rsid w:val="001A4739"/>
    <w:rsid w:val="001A4CE8"/>
    <w:rsid w:val="001A4E75"/>
    <w:rsid w:val="001A5031"/>
    <w:rsid w:val="001A62A8"/>
    <w:rsid w:val="001A6419"/>
    <w:rsid w:val="001A79A6"/>
    <w:rsid w:val="001B04D2"/>
    <w:rsid w:val="001B1AC6"/>
    <w:rsid w:val="001B1E4D"/>
    <w:rsid w:val="001B2323"/>
    <w:rsid w:val="001B2CC8"/>
    <w:rsid w:val="001B2FAE"/>
    <w:rsid w:val="001B3609"/>
    <w:rsid w:val="001B371A"/>
    <w:rsid w:val="001B5655"/>
    <w:rsid w:val="001B58CC"/>
    <w:rsid w:val="001B7DB6"/>
    <w:rsid w:val="001C1508"/>
    <w:rsid w:val="001C1758"/>
    <w:rsid w:val="001C2002"/>
    <w:rsid w:val="001C2635"/>
    <w:rsid w:val="001C3621"/>
    <w:rsid w:val="001C376B"/>
    <w:rsid w:val="001C4D5F"/>
    <w:rsid w:val="001C52F6"/>
    <w:rsid w:val="001C53B6"/>
    <w:rsid w:val="001C6EEC"/>
    <w:rsid w:val="001C754D"/>
    <w:rsid w:val="001C79E6"/>
    <w:rsid w:val="001C7F00"/>
    <w:rsid w:val="001D0585"/>
    <w:rsid w:val="001D1342"/>
    <w:rsid w:val="001D212A"/>
    <w:rsid w:val="001D2D3C"/>
    <w:rsid w:val="001D3C01"/>
    <w:rsid w:val="001D4C94"/>
    <w:rsid w:val="001D5134"/>
    <w:rsid w:val="001D75F8"/>
    <w:rsid w:val="001E0593"/>
    <w:rsid w:val="001E0820"/>
    <w:rsid w:val="001E1FA4"/>
    <w:rsid w:val="001E2D34"/>
    <w:rsid w:val="001E37A9"/>
    <w:rsid w:val="001E3C94"/>
    <w:rsid w:val="001E3DD7"/>
    <w:rsid w:val="001F06FB"/>
    <w:rsid w:val="001F1D63"/>
    <w:rsid w:val="001F1DD2"/>
    <w:rsid w:val="001F26F7"/>
    <w:rsid w:val="001F41D2"/>
    <w:rsid w:val="001F4EA6"/>
    <w:rsid w:val="001F5EC3"/>
    <w:rsid w:val="001F5FA1"/>
    <w:rsid w:val="001F65C8"/>
    <w:rsid w:val="001F7155"/>
    <w:rsid w:val="001F7E0D"/>
    <w:rsid w:val="002010E8"/>
    <w:rsid w:val="00202B08"/>
    <w:rsid w:val="00202E82"/>
    <w:rsid w:val="00204F22"/>
    <w:rsid w:val="002060C6"/>
    <w:rsid w:val="002062C7"/>
    <w:rsid w:val="00210F32"/>
    <w:rsid w:val="00211A16"/>
    <w:rsid w:val="002128CD"/>
    <w:rsid w:val="002132B3"/>
    <w:rsid w:val="00214389"/>
    <w:rsid w:val="00214448"/>
    <w:rsid w:val="00214543"/>
    <w:rsid w:val="00215971"/>
    <w:rsid w:val="00216BC7"/>
    <w:rsid w:val="0022002D"/>
    <w:rsid w:val="00220FE7"/>
    <w:rsid w:val="0022122F"/>
    <w:rsid w:val="00221C8F"/>
    <w:rsid w:val="002229E6"/>
    <w:rsid w:val="002247A1"/>
    <w:rsid w:val="00225A9A"/>
    <w:rsid w:val="0022637D"/>
    <w:rsid w:val="00226A5B"/>
    <w:rsid w:val="00231B75"/>
    <w:rsid w:val="00233020"/>
    <w:rsid w:val="0023361F"/>
    <w:rsid w:val="0023368F"/>
    <w:rsid w:val="00233DDE"/>
    <w:rsid w:val="0023429F"/>
    <w:rsid w:val="002345F5"/>
    <w:rsid w:val="0023678B"/>
    <w:rsid w:val="00237049"/>
    <w:rsid w:val="00237266"/>
    <w:rsid w:val="002409B6"/>
    <w:rsid w:val="00243325"/>
    <w:rsid w:val="0024364B"/>
    <w:rsid w:val="00243FE3"/>
    <w:rsid w:val="00244203"/>
    <w:rsid w:val="002452E2"/>
    <w:rsid w:val="00245512"/>
    <w:rsid w:val="00245B0C"/>
    <w:rsid w:val="00245D96"/>
    <w:rsid w:val="00247042"/>
    <w:rsid w:val="00250368"/>
    <w:rsid w:val="00251599"/>
    <w:rsid w:val="00251B2B"/>
    <w:rsid w:val="00252A16"/>
    <w:rsid w:val="0025667A"/>
    <w:rsid w:val="00257311"/>
    <w:rsid w:val="00257735"/>
    <w:rsid w:val="00257F0C"/>
    <w:rsid w:val="00261A3C"/>
    <w:rsid w:val="00263285"/>
    <w:rsid w:val="00265385"/>
    <w:rsid w:val="00266D35"/>
    <w:rsid w:val="00270E25"/>
    <w:rsid w:val="00270E41"/>
    <w:rsid w:val="00272528"/>
    <w:rsid w:val="00272658"/>
    <w:rsid w:val="0027301C"/>
    <w:rsid w:val="00273D6B"/>
    <w:rsid w:val="00273D8B"/>
    <w:rsid w:val="00273E00"/>
    <w:rsid w:val="002778D4"/>
    <w:rsid w:val="00281B9D"/>
    <w:rsid w:val="00282112"/>
    <w:rsid w:val="00282910"/>
    <w:rsid w:val="00283029"/>
    <w:rsid w:val="002841D4"/>
    <w:rsid w:val="00284852"/>
    <w:rsid w:val="002849B5"/>
    <w:rsid w:val="0028566A"/>
    <w:rsid w:val="0028730D"/>
    <w:rsid w:val="002915D1"/>
    <w:rsid w:val="002936CB"/>
    <w:rsid w:val="00293E1E"/>
    <w:rsid w:val="00294B2E"/>
    <w:rsid w:val="002957C0"/>
    <w:rsid w:val="00295987"/>
    <w:rsid w:val="00296496"/>
    <w:rsid w:val="002966CB"/>
    <w:rsid w:val="002A0961"/>
    <w:rsid w:val="002A0B9E"/>
    <w:rsid w:val="002A1576"/>
    <w:rsid w:val="002A1A5B"/>
    <w:rsid w:val="002A3657"/>
    <w:rsid w:val="002A39B3"/>
    <w:rsid w:val="002A3D9F"/>
    <w:rsid w:val="002A4A0B"/>
    <w:rsid w:val="002A58F0"/>
    <w:rsid w:val="002A5A25"/>
    <w:rsid w:val="002A69ED"/>
    <w:rsid w:val="002A7B41"/>
    <w:rsid w:val="002A7C80"/>
    <w:rsid w:val="002B1C91"/>
    <w:rsid w:val="002B36B8"/>
    <w:rsid w:val="002B3CD7"/>
    <w:rsid w:val="002B500A"/>
    <w:rsid w:val="002B53E5"/>
    <w:rsid w:val="002B57C8"/>
    <w:rsid w:val="002B6BFE"/>
    <w:rsid w:val="002B6D44"/>
    <w:rsid w:val="002B6FC6"/>
    <w:rsid w:val="002B7B1D"/>
    <w:rsid w:val="002C0E80"/>
    <w:rsid w:val="002C2359"/>
    <w:rsid w:val="002C3705"/>
    <w:rsid w:val="002C4BC1"/>
    <w:rsid w:val="002C56B1"/>
    <w:rsid w:val="002C5D27"/>
    <w:rsid w:val="002C69F4"/>
    <w:rsid w:val="002C6A2E"/>
    <w:rsid w:val="002D1E15"/>
    <w:rsid w:val="002D32FD"/>
    <w:rsid w:val="002D3469"/>
    <w:rsid w:val="002D35C3"/>
    <w:rsid w:val="002D3A86"/>
    <w:rsid w:val="002D5356"/>
    <w:rsid w:val="002D5561"/>
    <w:rsid w:val="002D5EC0"/>
    <w:rsid w:val="002D61EF"/>
    <w:rsid w:val="002D727E"/>
    <w:rsid w:val="002D766E"/>
    <w:rsid w:val="002E11EB"/>
    <w:rsid w:val="002E2503"/>
    <w:rsid w:val="002E2AEB"/>
    <w:rsid w:val="002E6AE2"/>
    <w:rsid w:val="002E7BF1"/>
    <w:rsid w:val="002F00EE"/>
    <w:rsid w:val="002F1121"/>
    <w:rsid w:val="002F1F82"/>
    <w:rsid w:val="002F4420"/>
    <w:rsid w:val="002F48A4"/>
    <w:rsid w:val="002F7A8F"/>
    <w:rsid w:val="002F7C77"/>
    <w:rsid w:val="002F7E99"/>
    <w:rsid w:val="003000F2"/>
    <w:rsid w:val="0030051C"/>
    <w:rsid w:val="00300C79"/>
    <w:rsid w:val="00301575"/>
    <w:rsid w:val="00301806"/>
    <w:rsid w:val="00301884"/>
    <w:rsid w:val="00301DC5"/>
    <w:rsid w:val="00302D9A"/>
    <w:rsid w:val="0030363C"/>
    <w:rsid w:val="003042EC"/>
    <w:rsid w:val="00305131"/>
    <w:rsid w:val="003059E6"/>
    <w:rsid w:val="003061E9"/>
    <w:rsid w:val="003077C3"/>
    <w:rsid w:val="00310E58"/>
    <w:rsid w:val="00312BB6"/>
    <w:rsid w:val="003130F1"/>
    <w:rsid w:val="0031334A"/>
    <w:rsid w:val="0031444A"/>
    <w:rsid w:val="0031618B"/>
    <w:rsid w:val="00316539"/>
    <w:rsid w:val="00317B6D"/>
    <w:rsid w:val="0032075E"/>
    <w:rsid w:val="003218DC"/>
    <w:rsid w:val="00321C2F"/>
    <w:rsid w:val="00323122"/>
    <w:rsid w:val="003252F6"/>
    <w:rsid w:val="003273F7"/>
    <w:rsid w:val="00327DDE"/>
    <w:rsid w:val="00331F9E"/>
    <w:rsid w:val="00332D7F"/>
    <w:rsid w:val="0033414A"/>
    <w:rsid w:val="00334969"/>
    <w:rsid w:val="0033540A"/>
    <w:rsid w:val="0033548E"/>
    <w:rsid w:val="003358C8"/>
    <w:rsid w:val="00335B65"/>
    <w:rsid w:val="003363E4"/>
    <w:rsid w:val="003363EE"/>
    <w:rsid w:val="00336BDA"/>
    <w:rsid w:val="00336F13"/>
    <w:rsid w:val="003374C0"/>
    <w:rsid w:val="00337DEF"/>
    <w:rsid w:val="00341E77"/>
    <w:rsid w:val="00342A39"/>
    <w:rsid w:val="00344398"/>
    <w:rsid w:val="003447F7"/>
    <w:rsid w:val="00344EFB"/>
    <w:rsid w:val="00350A10"/>
    <w:rsid w:val="00350FD5"/>
    <w:rsid w:val="0035353D"/>
    <w:rsid w:val="00353B6C"/>
    <w:rsid w:val="00354645"/>
    <w:rsid w:val="00356D97"/>
    <w:rsid w:val="00361406"/>
    <w:rsid w:val="00361897"/>
    <w:rsid w:val="0036385B"/>
    <w:rsid w:val="00364B83"/>
    <w:rsid w:val="00365486"/>
    <w:rsid w:val="003675B9"/>
    <w:rsid w:val="0036772F"/>
    <w:rsid w:val="00367BD8"/>
    <w:rsid w:val="00367F50"/>
    <w:rsid w:val="00370098"/>
    <w:rsid w:val="003710D3"/>
    <w:rsid w:val="003718B9"/>
    <w:rsid w:val="00372F22"/>
    <w:rsid w:val="0037408C"/>
    <w:rsid w:val="00376A8E"/>
    <w:rsid w:val="0038054A"/>
    <w:rsid w:val="003806F0"/>
    <w:rsid w:val="003833A6"/>
    <w:rsid w:val="00383799"/>
    <w:rsid w:val="00384509"/>
    <w:rsid w:val="003853AF"/>
    <w:rsid w:val="00386CF5"/>
    <w:rsid w:val="00390407"/>
    <w:rsid w:val="003907A3"/>
    <w:rsid w:val="00390C56"/>
    <w:rsid w:val="0039131C"/>
    <w:rsid w:val="00394116"/>
    <w:rsid w:val="003949F2"/>
    <w:rsid w:val="00394FB7"/>
    <w:rsid w:val="0039517E"/>
    <w:rsid w:val="00396FF7"/>
    <w:rsid w:val="00397E2A"/>
    <w:rsid w:val="003A05C9"/>
    <w:rsid w:val="003A0796"/>
    <w:rsid w:val="003A197A"/>
    <w:rsid w:val="003A208B"/>
    <w:rsid w:val="003A355D"/>
    <w:rsid w:val="003A377F"/>
    <w:rsid w:val="003A3A8B"/>
    <w:rsid w:val="003A5099"/>
    <w:rsid w:val="003A5609"/>
    <w:rsid w:val="003A73D9"/>
    <w:rsid w:val="003A7B2C"/>
    <w:rsid w:val="003B09D6"/>
    <w:rsid w:val="003B2FD7"/>
    <w:rsid w:val="003B53CB"/>
    <w:rsid w:val="003B560C"/>
    <w:rsid w:val="003B64B7"/>
    <w:rsid w:val="003B6651"/>
    <w:rsid w:val="003C1A13"/>
    <w:rsid w:val="003C4006"/>
    <w:rsid w:val="003C57E7"/>
    <w:rsid w:val="003C5BEB"/>
    <w:rsid w:val="003C64A9"/>
    <w:rsid w:val="003C65A3"/>
    <w:rsid w:val="003C70B8"/>
    <w:rsid w:val="003C7A65"/>
    <w:rsid w:val="003D3A4B"/>
    <w:rsid w:val="003D3D95"/>
    <w:rsid w:val="003D6BA3"/>
    <w:rsid w:val="003D6EC3"/>
    <w:rsid w:val="003D7351"/>
    <w:rsid w:val="003E25B2"/>
    <w:rsid w:val="003E2DE9"/>
    <w:rsid w:val="003E3E50"/>
    <w:rsid w:val="003E436B"/>
    <w:rsid w:val="003E58DE"/>
    <w:rsid w:val="003E7464"/>
    <w:rsid w:val="003E781F"/>
    <w:rsid w:val="003F060F"/>
    <w:rsid w:val="003F14BD"/>
    <w:rsid w:val="003F2E3C"/>
    <w:rsid w:val="003F3C62"/>
    <w:rsid w:val="003F4C6E"/>
    <w:rsid w:val="003F563A"/>
    <w:rsid w:val="003F644D"/>
    <w:rsid w:val="003F69DE"/>
    <w:rsid w:val="003F73F5"/>
    <w:rsid w:val="00402199"/>
    <w:rsid w:val="00404306"/>
    <w:rsid w:val="00404469"/>
    <w:rsid w:val="00404471"/>
    <w:rsid w:val="00404935"/>
    <w:rsid w:val="00405D13"/>
    <w:rsid w:val="00407197"/>
    <w:rsid w:val="004077B7"/>
    <w:rsid w:val="004078C3"/>
    <w:rsid w:val="00410100"/>
    <w:rsid w:val="004108D4"/>
    <w:rsid w:val="004115DA"/>
    <w:rsid w:val="0041237D"/>
    <w:rsid w:val="004133EF"/>
    <w:rsid w:val="00413A16"/>
    <w:rsid w:val="004157F6"/>
    <w:rsid w:val="00416371"/>
    <w:rsid w:val="004201EB"/>
    <w:rsid w:val="004203AD"/>
    <w:rsid w:val="00422233"/>
    <w:rsid w:val="004230F8"/>
    <w:rsid w:val="00423A78"/>
    <w:rsid w:val="004258B5"/>
    <w:rsid w:val="00425FFB"/>
    <w:rsid w:val="004270A5"/>
    <w:rsid w:val="00427521"/>
    <w:rsid w:val="004278A1"/>
    <w:rsid w:val="00427CEA"/>
    <w:rsid w:val="00427D5D"/>
    <w:rsid w:val="004321C4"/>
    <w:rsid w:val="004325DA"/>
    <w:rsid w:val="004332D7"/>
    <w:rsid w:val="00433A32"/>
    <w:rsid w:val="00435492"/>
    <w:rsid w:val="00436B0D"/>
    <w:rsid w:val="0044042F"/>
    <w:rsid w:val="00440686"/>
    <w:rsid w:val="00441343"/>
    <w:rsid w:val="00442333"/>
    <w:rsid w:val="0044534A"/>
    <w:rsid w:val="00445E2D"/>
    <w:rsid w:val="00446FB8"/>
    <w:rsid w:val="00450F97"/>
    <w:rsid w:val="0045150E"/>
    <w:rsid w:val="00452F95"/>
    <w:rsid w:val="00453107"/>
    <w:rsid w:val="00455900"/>
    <w:rsid w:val="00455E05"/>
    <w:rsid w:val="00460CB6"/>
    <w:rsid w:val="00461532"/>
    <w:rsid w:val="00461B11"/>
    <w:rsid w:val="004623B5"/>
    <w:rsid w:val="00462D1F"/>
    <w:rsid w:val="004630C3"/>
    <w:rsid w:val="00464367"/>
    <w:rsid w:val="00467429"/>
    <w:rsid w:val="00467526"/>
    <w:rsid w:val="004704A4"/>
    <w:rsid w:val="0047060F"/>
    <w:rsid w:val="00470956"/>
    <w:rsid w:val="00471932"/>
    <w:rsid w:val="00471BB0"/>
    <w:rsid w:val="00471E2F"/>
    <w:rsid w:val="00473101"/>
    <w:rsid w:val="00473F62"/>
    <w:rsid w:val="00475A0A"/>
    <w:rsid w:val="00475AFC"/>
    <w:rsid w:val="00476259"/>
    <w:rsid w:val="00476742"/>
    <w:rsid w:val="0047712C"/>
    <w:rsid w:val="00480D80"/>
    <w:rsid w:val="00480F68"/>
    <w:rsid w:val="00481D5C"/>
    <w:rsid w:val="00481DED"/>
    <w:rsid w:val="004824A1"/>
    <w:rsid w:val="00482E7E"/>
    <w:rsid w:val="00483AAD"/>
    <w:rsid w:val="00484D92"/>
    <w:rsid w:val="00484F4C"/>
    <w:rsid w:val="004857FE"/>
    <w:rsid w:val="00486032"/>
    <w:rsid w:val="0048725F"/>
    <w:rsid w:val="004875B0"/>
    <w:rsid w:val="0049166B"/>
    <w:rsid w:val="00493311"/>
    <w:rsid w:val="00493C91"/>
    <w:rsid w:val="00493D77"/>
    <w:rsid w:val="00493FCC"/>
    <w:rsid w:val="00495FA8"/>
    <w:rsid w:val="00496509"/>
    <w:rsid w:val="004977BA"/>
    <w:rsid w:val="00497D15"/>
    <w:rsid w:val="004A2FF2"/>
    <w:rsid w:val="004A3FF1"/>
    <w:rsid w:val="004A5232"/>
    <w:rsid w:val="004A70EE"/>
    <w:rsid w:val="004A773E"/>
    <w:rsid w:val="004B01AF"/>
    <w:rsid w:val="004B0708"/>
    <w:rsid w:val="004B0A8B"/>
    <w:rsid w:val="004B0DF3"/>
    <w:rsid w:val="004B11FB"/>
    <w:rsid w:val="004B1966"/>
    <w:rsid w:val="004B1E47"/>
    <w:rsid w:val="004B2162"/>
    <w:rsid w:val="004B2754"/>
    <w:rsid w:val="004B2A01"/>
    <w:rsid w:val="004B3932"/>
    <w:rsid w:val="004B3A01"/>
    <w:rsid w:val="004B3A0F"/>
    <w:rsid w:val="004B4559"/>
    <w:rsid w:val="004B45A1"/>
    <w:rsid w:val="004B4B7E"/>
    <w:rsid w:val="004B585C"/>
    <w:rsid w:val="004B7BB6"/>
    <w:rsid w:val="004C1A28"/>
    <w:rsid w:val="004C2D0F"/>
    <w:rsid w:val="004C4624"/>
    <w:rsid w:val="004C47A3"/>
    <w:rsid w:val="004C6C1F"/>
    <w:rsid w:val="004D1C51"/>
    <w:rsid w:val="004D1C6B"/>
    <w:rsid w:val="004D1D93"/>
    <w:rsid w:val="004D1F4B"/>
    <w:rsid w:val="004D2068"/>
    <w:rsid w:val="004D2414"/>
    <w:rsid w:val="004D47C7"/>
    <w:rsid w:val="004D6356"/>
    <w:rsid w:val="004D653E"/>
    <w:rsid w:val="004D6F30"/>
    <w:rsid w:val="004D6FE1"/>
    <w:rsid w:val="004E0417"/>
    <w:rsid w:val="004E0770"/>
    <w:rsid w:val="004E0D12"/>
    <w:rsid w:val="004E1B86"/>
    <w:rsid w:val="004E2CEF"/>
    <w:rsid w:val="004E316F"/>
    <w:rsid w:val="004E5E37"/>
    <w:rsid w:val="004E5E4D"/>
    <w:rsid w:val="004F0415"/>
    <w:rsid w:val="004F0CCA"/>
    <w:rsid w:val="004F0D65"/>
    <w:rsid w:val="004F3C0A"/>
    <w:rsid w:val="004F48B8"/>
    <w:rsid w:val="004F4E22"/>
    <w:rsid w:val="004F6E99"/>
    <w:rsid w:val="004F7FA0"/>
    <w:rsid w:val="00500066"/>
    <w:rsid w:val="005007EE"/>
    <w:rsid w:val="00500AF2"/>
    <w:rsid w:val="00501D51"/>
    <w:rsid w:val="00501E8B"/>
    <w:rsid w:val="0050223A"/>
    <w:rsid w:val="005027FD"/>
    <w:rsid w:val="00502E56"/>
    <w:rsid w:val="0050306E"/>
    <w:rsid w:val="00503522"/>
    <w:rsid w:val="00504603"/>
    <w:rsid w:val="00504985"/>
    <w:rsid w:val="00504DA9"/>
    <w:rsid w:val="005063FE"/>
    <w:rsid w:val="005071D7"/>
    <w:rsid w:val="00510228"/>
    <w:rsid w:val="00511116"/>
    <w:rsid w:val="00511838"/>
    <w:rsid w:val="0051206D"/>
    <w:rsid w:val="005133A2"/>
    <w:rsid w:val="00513541"/>
    <w:rsid w:val="0051609E"/>
    <w:rsid w:val="0051667C"/>
    <w:rsid w:val="0051722B"/>
    <w:rsid w:val="00517B6A"/>
    <w:rsid w:val="00517B99"/>
    <w:rsid w:val="005204DD"/>
    <w:rsid w:val="00520C59"/>
    <w:rsid w:val="00520C5C"/>
    <w:rsid w:val="00520CE9"/>
    <w:rsid w:val="00520D9C"/>
    <w:rsid w:val="00521E69"/>
    <w:rsid w:val="00522B66"/>
    <w:rsid w:val="00523647"/>
    <w:rsid w:val="00523711"/>
    <w:rsid w:val="00524153"/>
    <w:rsid w:val="00525D82"/>
    <w:rsid w:val="00526E58"/>
    <w:rsid w:val="0052742D"/>
    <w:rsid w:val="00527825"/>
    <w:rsid w:val="00530CEA"/>
    <w:rsid w:val="00531596"/>
    <w:rsid w:val="00531E67"/>
    <w:rsid w:val="00531FFA"/>
    <w:rsid w:val="00532CBF"/>
    <w:rsid w:val="00532CD7"/>
    <w:rsid w:val="0053360E"/>
    <w:rsid w:val="00533D7F"/>
    <w:rsid w:val="00535BFB"/>
    <w:rsid w:val="00535DD4"/>
    <w:rsid w:val="00536A10"/>
    <w:rsid w:val="00536B03"/>
    <w:rsid w:val="00540882"/>
    <w:rsid w:val="00540BE6"/>
    <w:rsid w:val="00541F20"/>
    <w:rsid w:val="00541FA9"/>
    <w:rsid w:val="005425EC"/>
    <w:rsid w:val="00542D0B"/>
    <w:rsid w:val="00542EF2"/>
    <w:rsid w:val="00543710"/>
    <w:rsid w:val="00543AC2"/>
    <w:rsid w:val="005458B7"/>
    <w:rsid w:val="00545D26"/>
    <w:rsid w:val="00546509"/>
    <w:rsid w:val="00546DA6"/>
    <w:rsid w:val="0054729B"/>
    <w:rsid w:val="00551CB2"/>
    <w:rsid w:val="00552415"/>
    <w:rsid w:val="00553059"/>
    <w:rsid w:val="0055465D"/>
    <w:rsid w:val="00554A41"/>
    <w:rsid w:val="00554ADB"/>
    <w:rsid w:val="00554E64"/>
    <w:rsid w:val="00555466"/>
    <w:rsid w:val="005558CA"/>
    <w:rsid w:val="005559B4"/>
    <w:rsid w:val="00556157"/>
    <w:rsid w:val="00560C46"/>
    <w:rsid w:val="00560F31"/>
    <w:rsid w:val="0056292E"/>
    <w:rsid w:val="00563AE8"/>
    <w:rsid w:val="00563EE2"/>
    <w:rsid w:val="00564856"/>
    <w:rsid w:val="00564984"/>
    <w:rsid w:val="00565D94"/>
    <w:rsid w:val="005664ED"/>
    <w:rsid w:val="00566DD4"/>
    <w:rsid w:val="00567A04"/>
    <w:rsid w:val="00567B1A"/>
    <w:rsid w:val="005704D4"/>
    <w:rsid w:val="00571469"/>
    <w:rsid w:val="00572120"/>
    <w:rsid w:val="00573C2F"/>
    <w:rsid w:val="005743DD"/>
    <w:rsid w:val="00575630"/>
    <w:rsid w:val="00575B81"/>
    <w:rsid w:val="00576B18"/>
    <w:rsid w:val="00576CE2"/>
    <w:rsid w:val="00580B56"/>
    <w:rsid w:val="00580DA4"/>
    <w:rsid w:val="00580E1B"/>
    <w:rsid w:val="00580F75"/>
    <w:rsid w:val="0058141C"/>
    <w:rsid w:val="00581B2A"/>
    <w:rsid w:val="00583161"/>
    <w:rsid w:val="005856CA"/>
    <w:rsid w:val="00586678"/>
    <w:rsid w:val="0058776A"/>
    <w:rsid w:val="005910EC"/>
    <w:rsid w:val="005912EA"/>
    <w:rsid w:val="0059221C"/>
    <w:rsid w:val="005953B1"/>
    <w:rsid w:val="0059548B"/>
    <w:rsid w:val="00595D33"/>
    <w:rsid w:val="005968DF"/>
    <w:rsid w:val="005A13F0"/>
    <w:rsid w:val="005A177E"/>
    <w:rsid w:val="005A1A99"/>
    <w:rsid w:val="005A1DDC"/>
    <w:rsid w:val="005A1E3F"/>
    <w:rsid w:val="005A2C26"/>
    <w:rsid w:val="005A4D96"/>
    <w:rsid w:val="005A7800"/>
    <w:rsid w:val="005A7ABD"/>
    <w:rsid w:val="005B0A4C"/>
    <w:rsid w:val="005B0B62"/>
    <w:rsid w:val="005B107E"/>
    <w:rsid w:val="005B235D"/>
    <w:rsid w:val="005B284A"/>
    <w:rsid w:val="005B285A"/>
    <w:rsid w:val="005B483A"/>
    <w:rsid w:val="005B4E35"/>
    <w:rsid w:val="005B55F3"/>
    <w:rsid w:val="005B59DB"/>
    <w:rsid w:val="005B5ACF"/>
    <w:rsid w:val="005B6823"/>
    <w:rsid w:val="005C0576"/>
    <w:rsid w:val="005C0835"/>
    <w:rsid w:val="005C0F83"/>
    <w:rsid w:val="005C172E"/>
    <w:rsid w:val="005C1BE6"/>
    <w:rsid w:val="005C1FE8"/>
    <w:rsid w:val="005C3F99"/>
    <w:rsid w:val="005C45CE"/>
    <w:rsid w:val="005C4839"/>
    <w:rsid w:val="005C5BBC"/>
    <w:rsid w:val="005C70BA"/>
    <w:rsid w:val="005C7783"/>
    <w:rsid w:val="005C7902"/>
    <w:rsid w:val="005D12B9"/>
    <w:rsid w:val="005D1CD5"/>
    <w:rsid w:val="005D2C80"/>
    <w:rsid w:val="005D35EB"/>
    <w:rsid w:val="005D38DE"/>
    <w:rsid w:val="005D3C9D"/>
    <w:rsid w:val="005D3FC0"/>
    <w:rsid w:val="005D457C"/>
    <w:rsid w:val="005D5B93"/>
    <w:rsid w:val="005D6354"/>
    <w:rsid w:val="005D6449"/>
    <w:rsid w:val="005D6515"/>
    <w:rsid w:val="005D6DB9"/>
    <w:rsid w:val="005D7453"/>
    <w:rsid w:val="005D77CC"/>
    <w:rsid w:val="005D7E40"/>
    <w:rsid w:val="005E0A96"/>
    <w:rsid w:val="005E0BFD"/>
    <w:rsid w:val="005E0F87"/>
    <w:rsid w:val="005E3515"/>
    <w:rsid w:val="005E4E7A"/>
    <w:rsid w:val="005E654C"/>
    <w:rsid w:val="005E6983"/>
    <w:rsid w:val="005E702B"/>
    <w:rsid w:val="005E70A7"/>
    <w:rsid w:val="005E74D4"/>
    <w:rsid w:val="005E7684"/>
    <w:rsid w:val="005F004B"/>
    <w:rsid w:val="005F08CC"/>
    <w:rsid w:val="005F09E3"/>
    <w:rsid w:val="005F16D1"/>
    <w:rsid w:val="005F1ECA"/>
    <w:rsid w:val="005F497F"/>
    <w:rsid w:val="005F5209"/>
    <w:rsid w:val="005F5703"/>
    <w:rsid w:val="005F785D"/>
    <w:rsid w:val="006002C6"/>
    <w:rsid w:val="00600DC6"/>
    <w:rsid w:val="00601382"/>
    <w:rsid w:val="00601514"/>
    <w:rsid w:val="006023DE"/>
    <w:rsid w:val="00602BC3"/>
    <w:rsid w:val="00603C4B"/>
    <w:rsid w:val="006041D1"/>
    <w:rsid w:val="006044B9"/>
    <w:rsid w:val="006075E8"/>
    <w:rsid w:val="00610DDD"/>
    <w:rsid w:val="006112C1"/>
    <w:rsid w:val="00611899"/>
    <w:rsid w:val="00612180"/>
    <w:rsid w:val="006150AF"/>
    <w:rsid w:val="00616AA6"/>
    <w:rsid w:val="00620623"/>
    <w:rsid w:val="00620E57"/>
    <w:rsid w:val="00621651"/>
    <w:rsid w:val="00621D95"/>
    <w:rsid w:val="0062301F"/>
    <w:rsid w:val="00623484"/>
    <w:rsid w:val="00625229"/>
    <w:rsid w:val="00626370"/>
    <w:rsid w:val="00627DB9"/>
    <w:rsid w:val="00630038"/>
    <w:rsid w:val="006301BA"/>
    <w:rsid w:val="006309C1"/>
    <w:rsid w:val="006312DD"/>
    <w:rsid w:val="00631A9F"/>
    <w:rsid w:val="00632C47"/>
    <w:rsid w:val="00633943"/>
    <w:rsid w:val="006347B5"/>
    <w:rsid w:val="006363D9"/>
    <w:rsid w:val="00641975"/>
    <w:rsid w:val="00641DDF"/>
    <w:rsid w:val="00642244"/>
    <w:rsid w:val="00642868"/>
    <w:rsid w:val="00642B15"/>
    <w:rsid w:val="00644048"/>
    <w:rsid w:val="006442DD"/>
    <w:rsid w:val="00645031"/>
    <w:rsid w:val="006450B7"/>
    <w:rsid w:val="00645979"/>
    <w:rsid w:val="00645B15"/>
    <w:rsid w:val="00645BBD"/>
    <w:rsid w:val="00646072"/>
    <w:rsid w:val="00647E09"/>
    <w:rsid w:val="006505FB"/>
    <w:rsid w:val="00650A94"/>
    <w:rsid w:val="00650DA8"/>
    <w:rsid w:val="00651D94"/>
    <w:rsid w:val="00651F8D"/>
    <w:rsid w:val="00652787"/>
    <w:rsid w:val="00653DE2"/>
    <w:rsid w:val="00654739"/>
    <w:rsid w:val="006549F9"/>
    <w:rsid w:val="00654BBC"/>
    <w:rsid w:val="00654DB0"/>
    <w:rsid w:val="00655095"/>
    <w:rsid w:val="0065572C"/>
    <w:rsid w:val="006557A0"/>
    <w:rsid w:val="006560E3"/>
    <w:rsid w:val="00656433"/>
    <w:rsid w:val="0065647A"/>
    <w:rsid w:val="00656CD7"/>
    <w:rsid w:val="006574A7"/>
    <w:rsid w:val="00657593"/>
    <w:rsid w:val="0065788E"/>
    <w:rsid w:val="00657B98"/>
    <w:rsid w:val="006611F1"/>
    <w:rsid w:val="00661376"/>
    <w:rsid w:val="00662D17"/>
    <w:rsid w:val="00663C7B"/>
    <w:rsid w:val="006665E7"/>
    <w:rsid w:val="00666A57"/>
    <w:rsid w:val="00666E31"/>
    <w:rsid w:val="0066779E"/>
    <w:rsid w:val="006706CA"/>
    <w:rsid w:val="00670FFA"/>
    <w:rsid w:val="00671350"/>
    <w:rsid w:val="00671A92"/>
    <w:rsid w:val="0067393E"/>
    <w:rsid w:val="00673C4F"/>
    <w:rsid w:val="00674C29"/>
    <w:rsid w:val="00674F31"/>
    <w:rsid w:val="006754EF"/>
    <w:rsid w:val="00676A1A"/>
    <w:rsid w:val="00677980"/>
    <w:rsid w:val="00677E0A"/>
    <w:rsid w:val="00677FF3"/>
    <w:rsid w:val="00680C7E"/>
    <w:rsid w:val="006825B3"/>
    <w:rsid w:val="00682F6A"/>
    <w:rsid w:val="00683B3D"/>
    <w:rsid w:val="00683B7B"/>
    <w:rsid w:val="006852B9"/>
    <w:rsid w:val="006854B4"/>
    <w:rsid w:val="006857B4"/>
    <w:rsid w:val="00685ECC"/>
    <w:rsid w:val="006868AB"/>
    <w:rsid w:val="00687C6B"/>
    <w:rsid w:val="00687ED7"/>
    <w:rsid w:val="0069044D"/>
    <w:rsid w:val="006906CC"/>
    <w:rsid w:val="006924F1"/>
    <w:rsid w:val="006928E4"/>
    <w:rsid w:val="00692D83"/>
    <w:rsid w:val="00693614"/>
    <w:rsid w:val="0069430C"/>
    <w:rsid w:val="006943C3"/>
    <w:rsid w:val="00695F7A"/>
    <w:rsid w:val="006966B4"/>
    <w:rsid w:val="00696E41"/>
    <w:rsid w:val="006973C0"/>
    <w:rsid w:val="0069756C"/>
    <w:rsid w:val="006A1020"/>
    <w:rsid w:val="006A1516"/>
    <w:rsid w:val="006A2F3D"/>
    <w:rsid w:val="006A3B3C"/>
    <w:rsid w:val="006A3F65"/>
    <w:rsid w:val="006A45B8"/>
    <w:rsid w:val="006A4F06"/>
    <w:rsid w:val="006A5096"/>
    <w:rsid w:val="006A5E09"/>
    <w:rsid w:val="006A6E3A"/>
    <w:rsid w:val="006B04C6"/>
    <w:rsid w:val="006B1023"/>
    <w:rsid w:val="006B1659"/>
    <w:rsid w:val="006B16E2"/>
    <w:rsid w:val="006B2D2F"/>
    <w:rsid w:val="006B6243"/>
    <w:rsid w:val="006B7D29"/>
    <w:rsid w:val="006C0972"/>
    <w:rsid w:val="006C0A90"/>
    <w:rsid w:val="006C32AD"/>
    <w:rsid w:val="006C4DA4"/>
    <w:rsid w:val="006C5096"/>
    <w:rsid w:val="006D1DD0"/>
    <w:rsid w:val="006D3BDC"/>
    <w:rsid w:val="006D3EFC"/>
    <w:rsid w:val="006D48C9"/>
    <w:rsid w:val="006D614B"/>
    <w:rsid w:val="006D63E5"/>
    <w:rsid w:val="006D6DCD"/>
    <w:rsid w:val="006D7744"/>
    <w:rsid w:val="006E0789"/>
    <w:rsid w:val="006E0805"/>
    <w:rsid w:val="006E19C0"/>
    <w:rsid w:val="006E2599"/>
    <w:rsid w:val="006E2CA3"/>
    <w:rsid w:val="006E30B9"/>
    <w:rsid w:val="006E3C07"/>
    <w:rsid w:val="006E4C6A"/>
    <w:rsid w:val="006E56D4"/>
    <w:rsid w:val="006E61B4"/>
    <w:rsid w:val="006E68CE"/>
    <w:rsid w:val="006E751C"/>
    <w:rsid w:val="006E75CD"/>
    <w:rsid w:val="006F0BC0"/>
    <w:rsid w:val="006F1763"/>
    <w:rsid w:val="006F2AE8"/>
    <w:rsid w:val="006F486D"/>
    <w:rsid w:val="006F50CD"/>
    <w:rsid w:val="006F58ED"/>
    <w:rsid w:val="006F70DE"/>
    <w:rsid w:val="006F76EB"/>
    <w:rsid w:val="006F79EE"/>
    <w:rsid w:val="00700343"/>
    <w:rsid w:val="007011CF"/>
    <w:rsid w:val="00702019"/>
    <w:rsid w:val="00704454"/>
    <w:rsid w:val="00705E9D"/>
    <w:rsid w:val="00706112"/>
    <w:rsid w:val="00712EB0"/>
    <w:rsid w:val="00712FAD"/>
    <w:rsid w:val="00714EF5"/>
    <w:rsid w:val="007151C6"/>
    <w:rsid w:val="00715312"/>
    <w:rsid w:val="0071695D"/>
    <w:rsid w:val="00716CFA"/>
    <w:rsid w:val="007177AE"/>
    <w:rsid w:val="00720C3D"/>
    <w:rsid w:val="00721082"/>
    <w:rsid w:val="007214EA"/>
    <w:rsid w:val="00721BA8"/>
    <w:rsid w:val="00722586"/>
    <w:rsid w:val="00722DF9"/>
    <w:rsid w:val="00723E3E"/>
    <w:rsid w:val="00727866"/>
    <w:rsid w:val="007278AC"/>
    <w:rsid w:val="00730B73"/>
    <w:rsid w:val="00730B7B"/>
    <w:rsid w:val="0073262B"/>
    <w:rsid w:val="00733263"/>
    <w:rsid w:val="00734DFD"/>
    <w:rsid w:val="00735EEE"/>
    <w:rsid w:val="0073677C"/>
    <w:rsid w:val="00737086"/>
    <w:rsid w:val="007412BB"/>
    <w:rsid w:val="007416BC"/>
    <w:rsid w:val="00741CCB"/>
    <w:rsid w:val="0074267E"/>
    <w:rsid w:val="00742B02"/>
    <w:rsid w:val="00742CF4"/>
    <w:rsid w:val="007437B6"/>
    <w:rsid w:val="00743BDF"/>
    <w:rsid w:val="00743C52"/>
    <w:rsid w:val="007440C8"/>
    <w:rsid w:val="0074517D"/>
    <w:rsid w:val="00745297"/>
    <w:rsid w:val="007501BB"/>
    <w:rsid w:val="0075167C"/>
    <w:rsid w:val="00753D5C"/>
    <w:rsid w:val="00753E48"/>
    <w:rsid w:val="007541AB"/>
    <w:rsid w:val="00754899"/>
    <w:rsid w:val="00756328"/>
    <w:rsid w:val="007577CF"/>
    <w:rsid w:val="007605FA"/>
    <w:rsid w:val="00761218"/>
    <w:rsid w:val="00761B0A"/>
    <w:rsid w:val="007621D7"/>
    <w:rsid w:val="007623CB"/>
    <w:rsid w:val="00764664"/>
    <w:rsid w:val="00765D33"/>
    <w:rsid w:val="0076651C"/>
    <w:rsid w:val="007667FE"/>
    <w:rsid w:val="00766C01"/>
    <w:rsid w:val="00767646"/>
    <w:rsid w:val="00767CBC"/>
    <w:rsid w:val="00767D3B"/>
    <w:rsid w:val="00770634"/>
    <w:rsid w:val="00771EB0"/>
    <w:rsid w:val="00772CAA"/>
    <w:rsid w:val="007731C6"/>
    <w:rsid w:val="0077457C"/>
    <w:rsid w:val="0077562D"/>
    <w:rsid w:val="00775950"/>
    <w:rsid w:val="007764B1"/>
    <w:rsid w:val="00777111"/>
    <w:rsid w:val="0078066A"/>
    <w:rsid w:val="007814AE"/>
    <w:rsid w:val="00785970"/>
    <w:rsid w:val="00785A60"/>
    <w:rsid w:val="00785ECB"/>
    <w:rsid w:val="00786054"/>
    <w:rsid w:val="00786F25"/>
    <w:rsid w:val="0078780E"/>
    <w:rsid w:val="00790418"/>
    <w:rsid w:val="00790C35"/>
    <w:rsid w:val="0079160A"/>
    <w:rsid w:val="00791D6E"/>
    <w:rsid w:val="007938F9"/>
    <w:rsid w:val="00794ADF"/>
    <w:rsid w:val="00795026"/>
    <w:rsid w:val="007961A9"/>
    <w:rsid w:val="0079641A"/>
    <w:rsid w:val="007969C9"/>
    <w:rsid w:val="0079727F"/>
    <w:rsid w:val="007A04FA"/>
    <w:rsid w:val="007A0877"/>
    <w:rsid w:val="007A099D"/>
    <w:rsid w:val="007A147E"/>
    <w:rsid w:val="007A1B02"/>
    <w:rsid w:val="007A2C54"/>
    <w:rsid w:val="007A4500"/>
    <w:rsid w:val="007A49E7"/>
    <w:rsid w:val="007A516E"/>
    <w:rsid w:val="007A5CD8"/>
    <w:rsid w:val="007A68AB"/>
    <w:rsid w:val="007A6B4C"/>
    <w:rsid w:val="007A76F8"/>
    <w:rsid w:val="007A7947"/>
    <w:rsid w:val="007B05D1"/>
    <w:rsid w:val="007B29F5"/>
    <w:rsid w:val="007B4F0E"/>
    <w:rsid w:val="007B4F8E"/>
    <w:rsid w:val="007B551D"/>
    <w:rsid w:val="007B5981"/>
    <w:rsid w:val="007B5CCA"/>
    <w:rsid w:val="007B7474"/>
    <w:rsid w:val="007C1093"/>
    <w:rsid w:val="007C2586"/>
    <w:rsid w:val="007C2C36"/>
    <w:rsid w:val="007C3C59"/>
    <w:rsid w:val="007C4738"/>
    <w:rsid w:val="007C4D53"/>
    <w:rsid w:val="007C617A"/>
    <w:rsid w:val="007C6A38"/>
    <w:rsid w:val="007C75C0"/>
    <w:rsid w:val="007C764E"/>
    <w:rsid w:val="007C7EC5"/>
    <w:rsid w:val="007D00B5"/>
    <w:rsid w:val="007D1B7B"/>
    <w:rsid w:val="007D1DBF"/>
    <w:rsid w:val="007D24CC"/>
    <w:rsid w:val="007D42DA"/>
    <w:rsid w:val="007D4AF1"/>
    <w:rsid w:val="007D538F"/>
    <w:rsid w:val="007D697C"/>
    <w:rsid w:val="007D69AC"/>
    <w:rsid w:val="007D6D33"/>
    <w:rsid w:val="007D7060"/>
    <w:rsid w:val="007D7604"/>
    <w:rsid w:val="007D7629"/>
    <w:rsid w:val="007E0D8A"/>
    <w:rsid w:val="007E14E6"/>
    <w:rsid w:val="007E1645"/>
    <w:rsid w:val="007E224E"/>
    <w:rsid w:val="007E2533"/>
    <w:rsid w:val="007E2669"/>
    <w:rsid w:val="007E415C"/>
    <w:rsid w:val="007E4CC2"/>
    <w:rsid w:val="007E5000"/>
    <w:rsid w:val="007E5F05"/>
    <w:rsid w:val="007E7238"/>
    <w:rsid w:val="007E7DB4"/>
    <w:rsid w:val="007F0216"/>
    <w:rsid w:val="007F126B"/>
    <w:rsid w:val="007F188E"/>
    <w:rsid w:val="007F23C7"/>
    <w:rsid w:val="007F33F8"/>
    <w:rsid w:val="007F3AA1"/>
    <w:rsid w:val="007F3CC3"/>
    <w:rsid w:val="007F5277"/>
    <w:rsid w:val="007F56C7"/>
    <w:rsid w:val="007F6054"/>
    <w:rsid w:val="008000AD"/>
    <w:rsid w:val="00800E74"/>
    <w:rsid w:val="0080296F"/>
    <w:rsid w:val="008029C8"/>
    <w:rsid w:val="008031A8"/>
    <w:rsid w:val="008044B7"/>
    <w:rsid w:val="00805675"/>
    <w:rsid w:val="00805C0F"/>
    <w:rsid w:val="0080609B"/>
    <w:rsid w:val="00806E6C"/>
    <w:rsid w:val="00811581"/>
    <w:rsid w:val="00813148"/>
    <w:rsid w:val="008134D4"/>
    <w:rsid w:val="008153B5"/>
    <w:rsid w:val="008162CA"/>
    <w:rsid w:val="00817DFF"/>
    <w:rsid w:val="00821BE3"/>
    <w:rsid w:val="00823070"/>
    <w:rsid w:val="00823705"/>
    <w:rsid w:val="0082392E"/>
    <w:rsid w:val="00824D2D"/>
    <w:rsid w:val="00826B53"/>
    <w:rsid w:val="0082783D"/>
    <w:rsid w:val="00830CD8"/>
    <w:rsid w:val="00830E10"/>
    <w:rsid w:val="00830F87"/>
    <w:rsid w:val="00833059"/>
    <w:rsid w:val="00834237"/>
    <w:rsid w:val="008342CB"/>
    <w:rsid w:val="00835288"/>
    <w:rsid w:val="00835C58"/>
    <w:rsid w:val="008366EB"/>
    <w:rsid w:val="00836E9C"/>
    <w:rsid w:val="008379EC"/>
    <w:rsid w:val="00840220"/>
    <w:rsid w:val="00840277"/>
    <w:rsid w:val="0084197D"/>
    <w:rsid w:val="00842754"/>
    <w:rsid w:val="00844113"/>
    <w:rsid w:val="0084469F"/>
    <w:rsid w:val="008457F6"/>
    <w:rsid w:val="00846431"/>
    <w:rsid w:val="00846B57"/>
    <w:rsid w:val="0084723C"/>
    <w:rsid w:val="00847422"/>
    <w:rsid w:val="00847572"/>
    <w:rsid w:val="0085107D"/>
    <w:rsid w:val="00851EA1"/>
    <w:rsid w:val="00852592"/>
    <w:rsid w:val="00852919"/>
    <w:rsid w:val="00852BD9"/>
    <w:rsid w:val="00853B5F"/>
    <w:rsid w:val="00853DFD"/>
    <w:rsid w:val="00854AA6"/>
    <w:rsid w:val="00855B0C"/>
    <w:rsid w:val="00855ECE"/>
    <w:rsid w:val="00856194"/>
    <w:rsid w:val="00856575"/>
    <w:rsid w:val="0085670A"/>
    <w:rsid w:val="00856BBF"/>
    <w:rsid w:val="008606AD"/>
    <w:rsid w:val="008606C8"/>
    <w:rsid w:val="00861C7E"/>
    <w:rsid w:val="00862AF3"/>
    <w:rsid w:val="00862C0B"/>
    <w:rsid w:val="008655E3"/>
    <w:rsid w:val="00866C29"/>
    <w:rsid w:val="00866C74"/>
    <w:rsid w:val="0086708F"/>
    <w:rsid w:val="008673C2"/>
    <w:rsid w:val="00867F79"/>
    <w:rsid w:val="008701BB"/>
    <w:rsid w:val="0087209D"/>
    <w:rsid w:val="008728FD"/>
    <w:rsid w:val="00873D07"/>
    <w:rsid w:val="00874D11"/>
    <w:rsid w:val="008758AA"/>
    <w:rsid w:val="00880089"/>
    <w:rsid w:val="0088058E"/>
    <w:rsid w:val="00881268"/>
    <w:rsid w:val="00882DCE"/>
    <w:rsid w:val="00882F32"/>
    <w:rsid w:val="00883FB0"/>
    <w:rsid w:val="0088428B"/>
    <w:rsid w:val="00884910"/>
    <w:rsid w:val="00885862"/>
    <w:rsid w:val="00886C52"/>
    <w:rsid w:val="00887095"/>
    <w:rsid w:val="0089024E"/>
    <w:rsid w:val="008907E0"/>
    <w:rsid w:val="008908DF"/>
    <w:rsid w:val="00891E24"/>
    <w:rsid w:val="00892A47"/>
    <w:rsid w:val="008934C4"/>
    <w:rsid w:val="00895B06"/>
    <w:rsid w:val="00895D7D"/>
    <w:rsid w:val="008967E9"/>
    <w:rsid w:val="00896858"/>
    <w:rsid w:val="00896FFE"/>
    <w:rsid w:val="008A14A3"/>
    <w:rsid w:val="008A2448"/>
    <w:rsid w:val="008A29A5"/>
    <w:rsid w:val="008A2A89"/>
    <w:rsid w:val="008A43C1"/>
    <w:rsid w:val="008A4C2B"/>
    <w:rsid w:val="008A6221"/>
    <w:rsid w:val="008A634B"/>
    <w:rsid w:val="008A6AB2"/>
    <w:rsid w:val="008A73F4"/>
    <w:rsid w:val="008A7EE5"/>
    <w:rsid w:val="008B068F"/>
    <w:rsid w:val="008B1DD2"/>
    <w:rsid w:val="008B26E8"/>
    <w:rsid w:val="008B2B5B"/>
    <w:rsid w:val="008B3777"/>
    <w:rsid w:val="008B3D80"/>
    <w:rsid w:val="008B4ED7"/>
    <w:rsid w:val="008B4F6E"/>
    <w:rsid w:val="008B68FB"/>
    <w:rsid w:val="008B69B9"/>
    <w:rsid w:val="008B76EB"/>
    <w:rsid w:val="008C09CD"/>
    <w:rsid w:val="008C0B58"/>
    <w:rsid w:val="008C15FF"/>
    <w:rsid w:val="008C1758"/>
    <w:rsid w:val="008C2080"/>
    <w:rsid w:val="008C3436"/>
    <w:rsid w:val="008C3D3A"/>
    <w:rsid w:val="008C55E3"/>
    <w:rsid w:val="008C584F"/>
    <w:rsid w:val="008C5904"/>
    <w:rsid w:val="008D01D0"/>
    <w:rsid w:val="008D12C1"/>
    <w:rsid w:val="008D1CCC"/>
    <w:rsid w:val="008D2CC3"/>
    <w:rsid w:val="008D2F0C"/>
    <w:rsid w:val="008D5258"/>
    <w:rsid w:val="008D72F8"/>
    <w:rsid w:val="008D7688"/>
    <w:rsid w:val="008E06A4"/>
    <w:rsid w:val="008E07BE"/>
    <w:rsid w:val="008E14A4"/>
    <w:rsid w:val="008E185D"/>
    <w:rsid w:val="008E44A7"/>
    <w:rsid w:val="008E55F4"/>
    <w:rsid w:val="008E5B7A"/>
    <w:rsid w:val="008E5EFC"/>
    <w:rsid w:val="008E5FD9"/>
    <w:rsid w:val="008E66A1"/>
    <w:rsid w:val="008F0176"/>
    <w:rsid w:val="008F074D"/>
    <w:rsid w:val="008F106F"/>
    <w:rsid w:val="008F14A6"/>
    <w:rsid w:val="008F26B3"/>
    <w:rsid w:val="008F3298"/>
    <w:rsid w:val="008F3599"/>
    <w:rsid w:val="008F4FFC"/>
    <w:rsid w:val="008F58A6"/>
    <w:rsid w:val="008F5BE0"/>
    <w:rsid w:val="008F6393"/>
    <w:rsid w:val="008F661B"/>
    <w:rsid w:val="008F7359"/>
    <w:rsid w:val="008F7670"/>
    <w:rsid w:val="008F797B"/>
    <w:rsid w:val="00900178"/>
    <w:rsid w:val="009013BA"/>
    <w:rsid w:val="0090148B"/>
    <w:rsid w:val="009020E2"/>
    <w:rsid w:val="009020F5"/>
    <w:rsid w:val="00903235"/>
    <w:rsid w:val="00903E15"/>
    <w:rsid w:val="009042B0"/>
    <w:rsid w:val="0090445F"/>
    <w:rsid w:val="00905224"/>
    <w:rsid w:val="009058A1"/>
    <w:rsid w:val="00905F98"/>
    <w:rsid w:val="00906BFD"/>
    <w:rsid w:val="009078F7"/>
    <w:rsid w:val="009079FE"/>
    <w:rsid w:val="00907EFB"/>
    <w:rsid w:val="00910499"/>
    <w:rsid w:val="009106BE"/>
    <w:rsid w:val="00912411"/>
    <w:rsid w:val="00912D77"/>
    <w:rsid w:val="009139C4"/>
    <w:rsid w:val="00913E30"/>
    <w:rsid w:val="0091486E"/>
    <w:rsid w:val="00914EF5"/>
    <w:rsid w:val="009150E0"/>
    <w:rsid w:val="0091523D"/>
    <w:rsid w:val="009159A6"/>
    <w:rsid w:val="0091614B"/>
    <w:rsid w:val="00917363"/>
    <w:rsid w:val="00917BB8"/>
    <w:rsid w:val="009201B3"/>
    <w:rsid w:val="009201C2"/>
    <w:rsid w:val="00921634"/>
    <w:rsid w:val="0092167F"/>
    <w:rsid w:val="00921828"/>
    <w:rsid w:val="0092345F"/>
    <w:rsid w:val="009270DA"/>
    <w:rsid w:val="0092735E"/>
    <w:rsid w:val="009324BB"/>
    <w:rsid w:val="009337FF"/>
    <w:rsid w:val="0093496F"/>
    <w:rsid w:val="00935673"/>
    <w:rsid w:val="00935A6C"/>
    <w:rsid w:val="00935E20"/>
    <w:rsid w:val="00936D4B"/>
    <w:rsid w:val="0093790C"/>
    <w:rsid w:val="00937F11"/>
    <w:rsid w:val="00937F9B"/>
    <w:rsid w:val="00941967"/>
    <w:rsid w:val="00941AE7"/>
    <w:rsid w:val="00941FC6"/>
    <w:rsid w:val="00943319"/>
    <w:rsid w:val="00943745"/>
    <w:rsid w:val="00943920"/>
    <w:rsid w:val="009468E8"/>
    <w:rsid w:val="0094757B"/>
    <w:rsid w:val="00951B1E"/>
    <w:rsid w:val="00951EF8"/>
    <w:rsid w:val="00952AED"/>
    <w:rsid w:val="00953425"/>
    <w:rsid w:val="00954560"/>
    <w:rsid w:val="00954964"/>
    <w:rsid w:val="00954C7C"/>
    <w:rsid w:val="00954C8F"/>
    <w:rsid w:val="00956E32"/>
    <w:rsid w:val="00957700"/>
    <w:rsid w:val="00957C33"/>
    <w:rsid w:val="00957CCE"/>
    <w:rsid w:val="0096037D"/>
    <w:rsid w:val="009611BF"/>
    <w:rsid w:val="00961971"/>
    <w:rsid w:val="0096513A"/>
    <w:rsid w:val="00966043"/>
    <w:rsid w:val="00967109"/>
    <w:rsid w:val="009703E6"/>
    <w:rsid w:val="00972241"/>
    <w:rsid w:val="00972810"/>
    <w:rsid w:val="00974448"/>
    <w:rsid w:val="00977924"/>
    <w:rsid w:val="00981DE7"/>
    <w:rsid w:val="00981E29"/>
    <w:rsid w:val="00982948"/>
    <w:rsid w:val="00985F6B"/>
    <w:rsid w:val="0098669F"/>
    <w:rsid w:val="00991682"/>
    <w:rsid w:val="00992D6C"/>
    <w:rsid w:val="00993B23"/>
    <w:rsid w:val="00993B69"/>
    <w:rsid w:val="009942BC"/>
    <w:rsid w:val="009950E0"/>
    <w:rsid w:val="0099542A"/>
    <w:rsid w:val="00995DFB"/>
    <w:rsid w:val="00996732"/>
    <w:rsid w:val="009967CD"/>
    <w:rsid w:val="0099734A"/>
    <w:rsid w:val="009977FF"/>
    <w:rsid w:val="00997898"/>
    <w:rsid w:val="009A0A4B"/>
    <w:rsid w:val="009A10A3"/>
    <w:rsid w:val="009A13C5"/>
    <w:rsid w:val="009A1C7B"/>
    <w:rsid w:val="009A2DF5"/>
    <w:rsid w:val="009A50E5"/>
    <w:rsid w:val="009A77BC"/>
    <w:rsid w:val="009A7D73"/>
    <w:rsid w:val="009B012D"/>
    <w:rsid w:val="009B0B25"/>
    <w:rsid w:val="009B0BD4"/>
    <w:rsid w:val="009B0C33"/>
    <w:rsid w:val="009B26FD"/>
    <w:rsid w:val="009B2F50"/>
    <w:rsid w:val="009B41F1"/>
    <w:rsid w:val="009B42A6"/>
    <w:rsid w:val="009B4354"/>
    <w:rsid w:val="009B44C0"/>
    <w:rsid w:val="009B499E"/>
    <w:rsid w:val="009B4E23"/>
    <w:rsid w:val="009B4E49"/>
    <w:rsid w:val="009B6A06"/>
    <w:rsid w:val="009B7832"/>
    <w:rsid w:val="009C0BBA"/>
    <w:rsid w:val="009C10B5"/>
    <w:rsid w:val="009C130F"/>
    <w:rsid w:val="009C17BE"/>
    <w:rsid w:val="009C2736"/>
    <w:rsid w:val="009C2853"/>
    <w:rsid w:val="009C4A5C"/>
    <w:rsid w:val="009C50D5"/>
    <w:rsid w:val="009C6910"/>
    <w:rsid w:val="009D1343"/>
    <w:rsid w:val="009D1EF8"/>
    <w:rsid w:val="009D2038"/>
    <w:rsid w:val="009D21AE"/>
    <w:rsid w:val="009D2779"/>
    <w:rsid w:val="009D384A"/>
    <w:rsid w:val="009D41FA"/>
    <w:rsid w:val="009D4C21"/>
    <w:rsid w:val="009D4EFA"/>
    <w:rsid w:val="009D5D39"/>
    <w:rsid w:val="009E0318"/>
    <w:rsid w:val="009E4419"/>
    <w:rsid w:val="009E543A"/>
    <w:rsid w:val="009E5CF8"/>
    <w:rsid w:val="009E6C0D"/>
    <w:rsid w:val="009E7B7B"/>
    <w:rsid w:val="009F0103"/>
    <w:rsid w:val="009F0D4C"/>
    <w:rsid w:val="009F131F"/>
    <w:rsid w:val="009F1C65"/>
    <w:rsid w:val="009F3227"/>
    <w:rsid w:val="009F3917"/>
    <w:rsid w:val="009F409D"/>
    <w:rsid w:val="009F4B62"/>
    <w:rsid w:val="009F5FCC"/>
    <w:rsid w:val="009F6066"/>
    <w:rsid w:val="009F63FF"/>
    <w:rsid w:val="009F7B4E"/>
    <w:rsid w:val="009F7CEF"/>
    <w:rsid w:val="00A00B13"/>
    <w:rsid w:val="00A00D59"/>
    <w:rsid w:val="00A035A7"/>
    <w:rsid w:val="00A03DEF"/>
    <w:rsid w:val="00A03FF6"/>
    <w:rsid w:val="00A051B9"/>
    <w:rsid w:val="00A052EF"/>
    <w:rsid w:val="00A054EE"/>
    <w:rsid w:val="00A055C9"/>
    <w:rsid w:val="00A0564D"/>
    <w:rsid w:val="00A0640E"/>
    <w:rsid w:val="00A06910"/>
    <w:rsid w:val="00A0714C"/>
    <w:rsid w:val="00A07BD9"/>
    <w:rsid w:val="00A07CEF"/>
    <w:rsid w:val="00A115FC"/>
    <w:rsid w:val="00A126C3"/>
    <w:rsid w:val="00A12BB1"/>
    <w:rsid w:val="00A134E8"/>
    <w:rsid w:val="00A13791"/>
    <w:rsid w:val="00A16458"/>
    <w:rsid w:val="00A16C17"/>
    <w:rsid w:val="00A16C8C"/>
    <w:rsid w:val="00A215CB"/>
    <w:rsid w:val="00A2174E"/>
    <w:rsid w:val="00A22792"/>
    <w:rsid w:val="00A22DBA"/>
    <w:rsid w:val="00A23C06"/>
    <w:rsid w:val="00A277A5"/>
    <w:rsid w:val="00A27D44"/>
    <w:rsid w:val="00A27EB7"/>
    <w:rsid w:val="00A27F36"/>
    <w:rsid w:val="00A327D6"/>
    <w:rsid w:val="00A337BF"/>
    <w:rsid w:val="00A35114"/>
    <w:rsid w:val="00A356DB"/>
    <w:rsid w:val="00A359AB"/>
    <w:rsid w:val="00A35DFB"/>
    <w:rsid w:val="00A365DE"/>
    <w:rsid w:val="00A404F9"/>
    <w:rsid w:val="00A40955"/>
    <w:rsid w:val="00A409FE"/>
    <w:rsid w:val="00A40FA4"/>
    <w:rsid w:val="00A417D2"/>
    <w:rsid w:val="00A4211A"/>
    <w:rsid w:val="00A42528"/>
    <w:rsid w:val="00A42601"/>
    <w:rsid w:val="00A42F8C"/>
    <w:rsid w:val="00A4591E"/>
    <w:rsid w:val="00A462D7"/>
    <w:rsid w:val="00A466E1"/>
    <w:rsid w:val="00A473BF"/>
    <w:rsid w:val="00A47E2E"/>
    <w:rsid w:val="00A50613"/>
    <w:rsid w:val="00A506AC"/>
    <w:rsid w:val="00A525B2"/>
    <w:rsid w:val="00A526C3"/>
    <w:rsid w:val="00A52993"/>
    <w:rsid w:val="00A532F5"/>
    <w:rsid w:val="00A549B4"/>
    <w:rsid w:val="00A54AFA"/>
    <w:rsid w:val="00A54C48"/>
    <w:rsid w:val="00A55338"/>
    <w:rsid w:val="00A55F5D"/>
    <w:rsid w:val="00A57123"/>
    <w:rsid w:val="00A57D0F"/>
    <w:rsid w:val="00A57E1A"/>
    <w:rsid w:val="00A601ED"/>
    <w:rsid w:val="00A60301"/>
    <w:rsid w:val="00A60F71"/>
    <w:rsid w:val="00A617C5"/>
    <w:rsid w:val="00A61BEC"/>
    <w:rsid w:val="00A62E3A"/>
    <w:rsid w:val="00A634D1"/>
    <w:rsid w:val="00A63F1F"/>
    <w:rsid w:val="00A646DA"/>
    <w:rsid w:val="00A65DF0"/>
    <w:rsid w:val="00A679D5"/>
    <w:rsid w:val="00A67C94"/>
    <w:rsid w:val="00A70934"/>
    <w:rsid w:val="00A715D4"/>
    <w:rsid w:val="00A719CB"/>
    <w:rsid w:val="00A71C46"/>
    <w:rsid w:val="00A71D90"/>
    <w:rsid w:val="00A7264C"/>
    <w:rsid w:val="00A72B99"/>
    <w:rsid w:val="00A74575"/>
    <w:rsid w:val="00A75D42"/>
    <w:rsid w:val="00A76B1B"/>
    <w:rsid w:val="00A76F84"/>
    <w:rsid w:val="00A773CC"/>
    <w:rsid w:val="00A77849"/>
    <w:rsid w:val="00A80C93"/>
    <w:rsid w:val="00A815E1"/>
    <w:rsid w:val="00A8184C"/>
    <w:rsid w:val="00A81958"/>
    <w:rsid w:val="00A81EB7"/>
    <w:rsid w:val="00A82C6B"/>
    <w:rsid w:val="00A83666"/>
    <w:rsid w:val="00A83A1B"/>
    <w:rsid w:val="00A84091"/>
    <w:rsid w:val="00A854DC"/>
    <w:rsid w:val="00A86E32"/>
    <w:rsid w:val="00A86EAF"/>
    <w:rsid w:val="00A877A0"/>
    <w:rsid w:val="00A910D4"/>
    <w:rsid w:val="00A91119"/>
    <w:rsid w:val="00A915EA"/>
    <w:rsid w:val="00A937E1"/>
    <w:rsid w:val="00A95CAB"/>
    <w:rsid w:val="00A97A4B"/>
    <w:rsid w:val="00AA0778"/>
    <w:rsid w:val="00AA170D"/>
    <w:rsid w:val="00AA1FD9"/>
    <w:rsid w:val="00AA2159"/>
    <w:rsid w:val="00AA23F8"/>
    <w:rsid w:val="00AA244B"/>
    <w:rsid w:val="00AA2630"/>
    <w:rsid w:val="00AA3C27"/>
    <w:rsid w:val="00AA3F0B"/>
    <w:rsid w:val="00AA6991"/>
    <w:rsid w:val="00AA7060"/>
    <w:rsid w:val="00AA72D0"/>
    <w:rsid w:val="00AA7AEE"/>
    <w:rsid w:val="00AB07D2"/>
    <w:rsid w:val="00AB0927"/>
    <w:rsid w:val="00AB0BB0"/>
    <w:rsid w:val="00AB1405"/>
    <w:rsid w:val="00AB15C0"/>
    <w:rsid w:val="00AB23D1"/>
    <w:rsid w:val="00AB284A"/>
    <w:rsid w:val="00AB2BAE"/>
    <w:rsid w:val="00AB2E54"/>
    <w:rsid w:val="00AB3201"/>
    <w:rsid w:val="00AB3621"/>
    <w:rsid w:val="00AB3DFD"/>
    <w:rsid w:val="00AB4BB4"/>
    <w:rsid w:val="00AB533B"/>
    <w:rsid w:val="00AB5965"/>
    <w:rsid w:val="00AB66B8"/>
    <w:rsid w:val="00AB7FA3"/>
    <w:rsid w:val="00AC0DF7"/>
    <w:rsid w:val="00AC2495"/>
    <w:rsid w:val="00AC29C5"/>
    <w:rsid w:val="00AC3EAB"/>
    <w:rsid w:val="00AC4299"/>
    <w:rsid w:val="00AC6119"/>
    <w:rsid w:val="00AC64BD"/>
    <w:rsid w:val="00AC65F9"/>
    <w:rsid w:val="00AC6B91"/>
    <w:rsid w:val="00AC7069"/>
    <w:rsid w:val="00AD0450"/>
    <w:rsid w:val="00AD0DFE"/>
    <w:rsid w:val="00AD0E55"/>
    <w:rsid w:val="00AD14CD"/>
    <w:rsid w:val="00AD2289"/>
    <w:rsid w:val="00AD2763"/>
    <w:rsid w:val="00AD277C"/>
    <w:rsid w:val="00AD2A8C"/>
    <w:rsid w:val="00AD2D55"/>
    <w:rsid w:val="00AD5E2F"/>
    <w:rsid w:val="00AD7B96"/>
    <w:rsid w:val="00AE0AB7"/>
    <w:rsid w:val="00AE0CE7"/>
    <w:rsid w:val="00AE1B7E"/>
    <w:rsid w:val="00AE367D"/>
    <w:rsid w:val="00AE4BA1"/>
    <w:rsid w:val="00AE4BE6"/>
    <w:rsid w:val="00AE50DF"/>
    <w:rsid w:val="00AE5BBC"/>
    <w:rsid w:val="00AE6E34"/>
    <w:rsid w:val="00AE74AE"/>
    <w:rsid w:val="00AE79A5"/>
    <w:rsid w:val="00AF03FA"/>
    <w:rsid w:val="00AF0EDC"/>
    <w:rsid w:val="00AF296F"/>
    <w:rsid w:val="00AF380E"/>
    <w:rsid w:val="00AF4211"/>
    <w:rsid w:val="00AF45B9"/>
    <w:rsid w:val="00AF70B4"/>
    <w:rsid w:val="00B010D3"/>
    <w:rsid w:val="00B011D2"/>
    <w:rsid w:val="00B01D92"/>
    <w:rsid w:val="00B028DB"/>
    <w:rsid w:val="00B03B8F"/>
    <w:rsid w:val="00B049B0"/>
    <w:rsid w:val="00B05B43"/>
    <w:rsid w:val="00B0654C"/>
    <w:rsid w:val="00B06AEE"/>
    <w:rsid w:val="00B0759E"/>
    <w:rsid w:val="00B101CA"/>
    <w:rsid w:val="00B12249"/>
    <w:rsid w:val="00B142B9"/>
    <w:rsid w:val="00B15E1A"/>
    <w:rsid w:val="00B15F03"/>
    <w:rsid w:val="00B16538"/>
    <w:rsid w:val="00B2044A"/>
    <w:rsid w:val="00B2066B"/>
    <w:rsid w:val="00B221C8"/>
    <w:rsid w:val="00B22632"/>
    <w:rsid w:val="00B22763"/>
    <w:rsid w:val="00B23F21"/>
    <w:rsid w:val="00B24C5F"/>
    <w:rsid w:val="00B2655B"/>
    <w:rsid w:val="00B265BF"/>
    <w:rsid w:val="00B26AAA"/>
    <w:rsid w:val="00B27139"/>
    <w:rsid w:val="00B275B7"/>
    <w:rsid w:val="00B27D6D"/>
    <w:rsid w:val="00B30215"/>
    <w:rsid w:val="00B316ED"/>
    <w:rsid w:val="00B3244B"/>
    <w:rsid w:val="00B330D3"/>
    <w:rsid w:val="00B33672"/>
    <w:rsid w:val="00B353E4"/>
    <w:rsid w:val="00B35E34"/>
    <w:rsid w:val="00B3621E"/>
    <w:rsid w:val="00B36519"/>
    <w:rsid w:val="00B36A3D"/>
    <w:rsid w:val="00B36D04"/>
    <w:rsid w:val="00B37338"/>
    <w:rsid w:val="00B415E7"/>
    <w:rsid w:val="00B41A1E"/>
    <w:rsid w:val="00B41ABA"/>
    <w:rsid w:val="00B42B01"/>
    <w:rsid w:val="00B432A9"/>
    <w:rsid w:val="00B447D4"/>
    <w:rsid w:val="00B44AB2"/>
    <w:rsid w:val="00B4554B"/>
    <w:rsid w:val="00B463F3"/>
    <w:rsid w:val="00B5019B"/>
    <w:rsid w:val="00B51519"/>
    <w:rsid w:val="00B52627"/>
    <w:rsid w:val="00B533C5"/>
    <w:rsid w:val="00B538E4"/>
    <w:rsid w:val="00B555C7"/>
    <w:rsid w:val="00B55DDD"/>
    <w:rsid w:val="00B6001E"/>
    <w:rsid w:val="00B60484"/>
    <w:rsid w:val="00B61DA5"/>
    <w:rsid w:val="00B62341"/>
    <w:rsid w:val="00B624B4"/>
    <w:rsid w:val="00B625E0"/>
    <w:rsid w:val="00B627E6"/>
    <w:rsid w:val="00B64D64"/>
    <w:rsid w:val="00B66359"/>
    <w:rsid w:val="00B663CE"/>
    <w:rsid w:val="00B67070"/>
    <w:rsid w:val="00B673D7"/>
    <w:rsid w:val="00B70343"/>
    <w:rsid w:val="00B70BC8"/>
    <w:rsid w:val="00B72F8B"/>
    <w:rsid w:val="00B73F17"/>
    <w:rsid w:val="00B75244"/>
    <w:rsid w:val="00B8020A"/>
    <w:rsid w:val="00B83276"/>
    <w:rsid w:val="00B8506F"/>
    <w:rsid w:val="00B851D8"/>
    <w:rsid w:val="00B87F5D"/>
    <w:rsid w:val="00B91830"/>
    <w:rsid w:val="00B91F47"/>
    <w:rsid w:val="00B926F3"/>
    <w:rsid w:val="00B92C9E"/>
    <w:rsid w:val="00B92E85"/>
    <w:rsid w:val="00B92E86"/>
    <w:rsid w:val="00B935E7"/>
    <w:rsid w:val="00B9387C"/>
    <w:rsid w:val="00B94B7C"/>
    <w:rsid w:val="00B969EE"/>
    <w:rsid w:val="00B978AF"/>
    <w:rsid w:val="00BA157C"/>
    <w:rsid w:val="00BA2465"/>
    <w:rsid w:val="00BA377A"/>
    <w:rsid w:val="00BA4B2D"/>
    <w:rsid w:val="00BA5CF7"/>
    <w:rsid w:val="00BA6070"/>
    <w:rsid w:val="00BA6B8E"/>
    <w:rsid w:val="00BA6CE7"/>
    <w:rsid w:val="00BA6FE2"/>
    <w:rsid w:val="00BA770A"/>
    <w:rsid w:val="00BA77D7"/>
    <w:rsid w:val="00BA7E54"/>
    <w:rsid w:val="00BB0136"/>
    <w:rsid w:val="00BB0F79"/>
    <w:rsid w:val="00BB19F8"/>
    <w:rsid w:val="00BB1E4E"/>
    <w:rsid w:val="00BB2E91"/>
    <w:rsid w:val="00BB4207"/>
    <w:rsid w:val="00BB54D6"/>
    <w:rsid w:val="00BB6EF9"/>
    <w:rsid w:val="00BB7261"/>
    <w:rsid w:val="00BC0115"/>
    <w:rsid w:val="00BC0C30"/>
    <w:rsid w:val="00BC12E0"/>
    <w:rsid w:val="00BC1E1D"/>
    <w:rsid w:val="00BC3BB3"/>
    <w:rsid w:val="00BC40D3"/>
    <w:rsid w:val="00BC4620"/>
    <w:rsid w:val="00BC5883"/>
    <w:rsid w:val="00BC7033"/>
    <w:rsid w:val="00BC757F"/>
    <w:rsid w:val="00BC76EF"/>
    <w:rsid w:val="00BD0798"/>
    <w:rsid w:val="00BD178C"/>
    <w:rsid w:val="00BD183F"/>
    <w:rsid w:val="00BD1F1C"/>
    <w:rsid w:val="00BD27EA"/>
    <w:rsid w:val="00BD3604"/>
    <w:rsid w:val="00BD3A85"/>
    <w:rsid w:val="00BD46CA"/>
    <w:rsid w:val="00BD598D"/>
    <w:rsid w:val="00BD6C25"/>
    <w:rsid w:val="00BE21E7"/>
    <w:rsid w:val="00BE28A2"/>
    <w:rsid w:val="00BE572D"/>
    <w:rsid w:val="00BE69C2"/>
    <w:rsid w:val="00BF1CD5"/>
    <w:rsid w:val="00BF2D32"/>
    <w:rsid w:val="00BF504D"/>
    <w:rsid w:val="00BF5145"/>
    <w:rsid w:val="00BF5C95"/>
    <w:rsid w:val="00C005EB"/>
    <w:rsid w:val="00C01796"/>
    <w:rsid w:val="00C018B5"/>
    <w:rsid w:val="00C01CA4"/>
    <w:rsid w:val="00C048FE"/>
    <w:rsid w:val="00C04AD2"/>
    <w:rsid w:val="00C05241"/>
    <w:rsid w:val="00C0540C"/>
    <w:rsid w:val="00C058C9"/>
    <w:rsid w:val="00C06702"/>
    <w:rsid w:val="00C06C36"/>
    <w:rsid w:val="00C10999"/>
    <w:rsid w:val="00C11AD4"/>
    <w:rsid w:val="00C11AD8"/>
    <w:rsid w:val="00C11B63"/>
    <w:rsid w:val="00C12046"/>
    <w:rsid w:val="00C12524"/>
    <w:rsid w:val="00C13051"/>
    <w:rsid w:val="00C141DD"/>
    <w:rsid w:val="00C14294"/>
    <w:rsid w:val="00C1441A"/>
    <w:rsid w:val="00C14E99"/>
    <w:rsid w:val="00C15413"/>
    <w:rsid w:val="00C158AE"/>
    <w:rsid w:val="00C1787E"/>
    <w:rsid w:val="00C2062D"/>
    <w:rsid w:val="00C20B40"/>
    <w:rsid w:val="00C222C0"/>
    <w:rsid w:val="00C23234"/>
    <w:rsid w:val="00C249C0"/>
    <w:rsid w:val="00C2575F"/>
    <w:rsid w:val="00C26287"/>
    <w:rsid w:val="00C26843"/>
    <w:rsid w:val="00C26B85"/>
    <w:rsid w:val="00C272FE"/>
    <w:rsid w:val="00C27D0E"/>
    <w:rsid w:val="00C27EA5"/>
    <w:rsid w:val="00C3014F"/>
    <w:rsid w:val="00C30FEE"/>
    <w:rsid w:val="00C3169D"/>
    <w:rsid w:val="00C3265B"/>
    <w:rsid w:val="00C32EF4"/>
    <w:rsid w:val="00C33A24"/>
    <w:rsid w:val="00C356E3"/>
    <w:rsid w:val="00C360F2"/>
    <w:rsid w:val="00C362BA"/>
    <w:rsid w:val="00C371FB"/>
    <w:rsid w:val="00C373B5"/>
    <w:rsid w:val="00C37802"/>
    <w:rsid w:val="00C37A2F"/>
    <w:rsid w:val="00C42C1A"/>
    <w:rsid w:val="00C42CA7"/>
    <w:rsid w:val="00C42D20"/>
    <w:rsid w:val="00C446FB"/>
    <w:rsid w:val="00C457EC"/>
    <w:rsid w:val="00C46440"/>
    <w:rsid w:val="00C47344"/>
    <w:rsid w:val="00C502E8"/>
    <w:rsid w:val="00C51464"/>
    <w:rsid w:val="00C52877"/>
    <w:rsid w:val="00C52F5C"/>
    <w:rsid w:val="00C54922"/>
    <w:rsid w:val="00C54F92"/>
    <w:rsid w:val="00C602AF"/>
    <w:rsid w:val="00C60505"/>
    <w:rsid w:val="00C60A70"/>
    <w:rsid w:val="00C6282B"/>
    <w:rsid w:val="00C63040"/>
    <w:rsid w:val="00C6306C"/>
    <w:rsid w:val="00C632C5"/>
    <w:rsid w:val="00C63DDC"/>
    <w:rsid w:val="00C643F6"/>
    <w:rsid w:val="00C65A20"/>
    <w:rsid w:val="00C665F4"/>
    <w:rsid w:val="00C66EBA"/>
    <w:rsid w:val="00C67D04"/>
    <w:rsid w:val="00C7022D"/>
    <w:rsid w:val="00C70820"/>
    <w:rsid w:val="00C71E63"/>
    <w:rsid w:val="00C761FF"/>
    <w:rsid w:val="00C76522"/>
    <w:rsid w:val="00C77E29"/>
    <w:rsid w:val="00C77E2E"/>
    <w:rsid w:val="00C802E7"/>
    <w:rsid w:val="00C80362"/>
    <w:rsid w:val="00C80CE3"/>
    <w:rsid w:val="00C82A31"/>
    <w:rsid w:val="00C85823"/>
    <w:rsid w:val="00C8609A"/>
    <w:rsid w:val="00C86FAB"/>
    <w:rsid w:val="00C904BF"/>
    <w:rsid w:val="00C90915"/>
    <w:rsid w:val="00C90CAF"/>
    <w:rsid w:val="00C93106"/>
    <w:rsid w:val="00C93422"/>
    <w:rsid w:val="00C9443D"/>
    <w:rsid w:val="00C94583"/>
    <w:rsid w:val="00C95422"/>
    <w:rsid w:val="00C95BC4"/>
    <w:rsid w:val="00C95BD3"/>
    <w:rsid w:val="00C95CA5"/>
    <w:rsid w:val="00C95D20"/>
    <w:rsid w:val="00C972B3"/>
    <w:rsid w:val="00C97747"/>
    <w:rsid w:val="00C97A15"/>
    <w:rsid w:val="00C97DBA"/>
    <w:rsid w:val="00CA05DB"/>
    <w:rsid w:val="00CA2A98"/>
    <w:rsid w:val="00CA331E"/>
    <w:rsid w:val="00CA3D12"/>
    <w:rsid w:val="00CA4288"/>
    <w:rsid w:val="00CA4741"/>
    <w:rsid w:val="00CA4E90"/>
    <w:rsid w:val="00CA63E8"/>
    <w:rsid w:val="00CA71B3"/>
    <w:rsid w:val="00CB0F69"/>
    <w:rsid w:val="00CB2672"/>
    <w:rsid w:val="00CB26E2"/>
    <w:rsid w:val="00CB2B1F"/>
    <w:rsid w:val="00CB41C5"/>
    <w:rsid w:val="00CB56F6"/>
    <w:rsid w:val="00CB6498"/>
    <w:rsid w:val="00CB7040"/>
    <w:rsid w:val="00CB70E0"/>
    <w:rsid w:val="00CC1CC7"/>
    <w:rsid w:val="00CC2165"/>
    <w:rsid w:val="00CC2A9F"/>
    <w:rsid w:val="00CC4FF2"/>
    <w:rsid w:val="00CC546C"/>
    <w:rsid w:val="00CC7C42"/>
    <w:rsid w:val="00CC7F4C"/>
    <w:rsid w:val="00CD00F6"/>
    <w:rsid w:val="00CD12E2"/>
    <w:rsid w:val="00CD1C9A"/>
    <w:rsid w:val="00CD24FB"/>
    <w:rsid w:val="00CD490F"/>
    <w:rsid w:val="00CD4E85"/>
    <w:rsid w:val="00CD4F7B"/>
    <w:rsid w:val="00CD5B2E"/>
    <w:rsid w:val="00CD5CA3"/>
    <w:rsid w:val="00CD6DFA"/>
    <w:rsid w:val="00CD7720"/>
    <w:rsid w:val="00CD787E"/>
    <w:rsid w:val="00CD79CD"/>
    <w:rsid w:val="00CE159D"/>
    <w:rsid w:val="00CE1D64"/>
    <w:rsid w:val="00CE3038"/>
    <w:rsid w:val="00CE5496"/>
    <w:rsid w:val="00CE54AA"/>
    <w:rsid w:val="00CE600B"/>
    <w:rsid w:val="00CE7386"/>
    <w:rsid w:val="00CF0EED"/>
    <w:rsid w:val="00CF228A"/>
    <w:rsid w:val="00CF37E8"/>
    <w:rsid w:val="00CF383C"/>
    <w:rsid w:val="00CF3AD7"/>
    <w:rsid w:val="00CF42BF"/>
    <w:rsid w:val="00CF443E"/>
    <w:rsid w:val="00CF5961"/>
    <w:rsid w:val="00CF599B"/>
    <w:rsid w:val="00CF5F0F"/>
    <w:rsid w:val="00CF6CFB"/>
    <w:rsid w:val="00CF6F9F"/>
    <w:rsid w:val="00CF709B"/>
    <w:rsid w:val="00D005FA"/>
    <w:rsid w:val="00D00FDA"/>
    <w:rsid w:val="00D02B21"/>
    <w:rsid w:val="00D03015"/>
    <w:rsid w:val="00D048A5"/>
    <w:rsid w:val="00D05220"/>
    <w:rsid w:val="00D058A2"/>
    <w:rsid w:val="00D05FE3"/>
    <w:rsid w:val="00D06BE9"/>
    <w:rsid w:val="00D06D22"/>
    <w:rsid w:val="00D10A57"/>
    <w:rsid w:val="00D11566"/>
    <w:rsid w:val="00D134CE"/>
    <w:rsid w:val="00D14BB8"/>
    <w:rsid w:val="00D16AFF"/>
    <w:rsid w:val="00D176E0"/>
    <w:rsid w:val="00D17CFF"/>
    <w:rsid w:val="00D2036A"/>
    <w:rsid w:val="00D212C7"/>
    <w:rsid w:val="00D23CB7"/>
    <w:rsid w:val="00D24718"/>
    <w:rsid w:val="00D24C00"/>
    <w:rsid w:val="00D2517E"/>
    <w:rsid w:val="00D2647C"/>
    <w:rsid w:val="00D269CF"/>
    <w:rsid w:val="00D276D0"/>
    <w:rsid w:val="00D27C1B"/>
    <w:rsid w:val="00D30B2B"/>
    <w:rsid w:val="00D31289"/>
    <w:rsid w:val="00D32AB2"/>
    <w:rsid w:val="00D33A81"/>
    <w:rsid w:val="00D33F30"/>
    <w:rsid w:val="00D359BD"/>
    <w:rsid w:val="00D363A0"/>
    <w:rsid w:val="00D36FC7"/>
    <w:rsid w:val="00D377D3"/>
    <w:rsid w:val="00D37CAC"/>
    <w:rsid w:val="00D4010F"/>
    <w:rsid w:val="00D404BD"/>
    <w:rsid w:val="00D40993"/>
    <w:rsid w:val="00D4142B"/>
    <w:rsid w:val="00D43B01"/>
    <w:rsid w:val="00D4489E"/>
    <w:rsid w:val="00D4527A"/>
    <w:rsid w:val="00D4581A"/>
    <w:rsid w:val="00D47E37"/>
    <w:rsid w:val="00D51101"/>
    <w:rsid w:val="00D5276B"/>
    <w:rsid w:val="00D52D26"/>
    <w:rsid w:val="00D52E4D"/>
    <w:rsid w:val="00D55465"/>
    <w:rsid w:val="00D609FE"/>
    <w:rsid w:val="00D642E8"/>
    <w:rsid w:val="00D65046"/>
    <w:rsid w:val="00D65C19"/>
    <w:rsid w:val="00D65E37"/>
    <w:rsid w:val="00D702D0"/>
    <w:rsid w:val="00D712C5"/>
    <w:rsid w:val="00D71622"/>
    <w:rsid w:val="00D72FEF"/>
    <w:rsid w:val="00D73A54"/>
    <w:rsid w:val="00D76463"/>
    <w:rsid w:val="00D7729F"/>
    <w:rsid w:val="00D77402"/>
    <w:rsid w:val="00D77B08"/>
    <w:rsid w:val="00D77C5C"/>
    <w:rsid w:val="00D77D15"/>
    <w:rsid w:val="00D80194"/>
    <w:rsid w:val="00D81B17"/>
    <w:rsid w:val="00D81B42"/>
    <w:rsid w:val="00D83410"/>
    <w:rsid w:val="00D83A03"/>
    <w:rsid w:val="00D83F90"/>
    <w:rsid w:val="00D84F13"/>
    <w:rsid w:val="00D85B4A"/>
    <w:rsid w:val="00D86060"/>
    <w:rsid w:val="00D872D6"/>
    <w:rsid w:val="00D9103A"/>
    <w:rsid w:val="00D92202"/>
    <w:rsid w:val="00D93191"/>
    <w:rsid w:val="00D93221"/>
    <w:rsid w:val="00D95B52"/>
    <w:rsid w:val="00D972CD"/>
    <w:rsid w:val="00DA0245"/>
    <w:rsid w:val="00DA0436"/>
    <w:rsid w:val="00DA191F"/>
    <w:rsid w:val="00DA2AC4"/>
    <w:rsid w:val="00DA3B84"/>
    <w:rsid w:val="00DA48AA"/>
    <w:rsid w:val="00DA5B5E"/>
    <w:rsid w:val="00DA6B6D"/>
    <w:rsid w:val="00DA7E0C"/>
    <w:rsid w:val="00DA7E3A"/>
    <w:rsid w:val="00DB01CC"/>
    <w:rsid w:val="00DB0417"/>
    <w:rsid w:val="00DB5114"/>
    <w:rsid w:val="00DB54EF"/>
    <w:rsid w:val="00DB5900"/>
    <w:rsid w:val="00DB61A1"/>
    <w:rsid w:val="00DB652B"/>
    <w:rsid w:val="00DC01F6"/>
    <w:rsid w:val="00DC0B69"/>
    <w:rsid w:val="00DC266E"/>
    <w:rsid w:val="00DC2A1E"/>
    <w:rsid w:val="00DC3BD5"/>
    <w:rsid w:val="00DC40CC"/>
    <w:rsid w:val="00DC4824"/>
    <w:rsid w:val="00DC4835"/>
    <w:rsid w:val="00DC7445"/>
    <w:rsid w:val="00DD06B8"/>
    <w:rsid w:val="00DD1298"/>
    <w:rsid w:val="00DD2BAA"/>
    <w:rsid w:val="00DD3648"/>
    <w:rsid w:val="00DD6017"/>
    <w:rsid w:val="00DD73F7"/>
    <w:rsid w:val="00DE0406"/>
    <w:rsid w:val="00DE1DEB"/>
    <w:rsid w:val="00DE260E"/>
    <w:rsid w:val="00DE387D"/>
    <w:rsid w:val="00DE3D79"/>
    <w:rsid w:val="00DE542B"/>
    <w:rsid w:val="00DE5CD6"/>
    <w:rsid w:val="00DE5DD4"/>
    <w:rsid w:val="00DE5F30"/>
    <w:rsid w:val="00DE63C1"/>
    <w:rsid w:val="00DE6749"/>
    <w:rsid w:val="00DE6EBA"/>
    <w:rsid w:val="00DE78E6"/>
    <w:rsid w:val="00DF0F60"/>
    <w:rsid w:val="00DF13C9"/>
    <w:rsid w:val="00DF17AC"/>
    <w:rsid w:val="00DF231A"/>
    <w:rsid w:val="00DF3A2A"/>
    <w:rsid w:val="00DF4684"/>
    <w:rsid w:val="00E0086C"/>
    <w:rsid w:val="00E01308"/>
    <w:rsid w:val="00E03AC5"/>
    <w:rsid w:val="00E04B60"/>
    <w:rsid w:val="00E0583B"/>
    <w:rsid w:val="00E05A36"/>
    <w:rsid w:val="00E06EF1"/>
    <w:rsid w:val="00E1044D"/>
    <w:rsid w:val="00E12753"/>
    <w:rsid w:val="00E1294A"/>
    <w:rsid w:val="00E12E10"/>
    <w:rsid w:val="00E12E6E"/>
    <w:rsid w:val="00E15797"/>
    <w:rsid w:val="00E16117"/>
    <w:rsid w:val="00E16224"/>
    <w:rsid w:val="00E168C4"/>
    <w:rsid w:val="00E1714E"/>
    <w:rsid w:val="00E172B3"/>
    <w:rsid w:val="00E177E0"/>
    <w:rsid w:val="00E17C44"/>
    <w:rsid w:val="00E208C3"/>
    <w:rsid w:val="00E21552"/>
    <w:rsid w:val="00E22001"/>
    <w:rsid w:val="00E2222A"/>
    <w:rsid w:val="00E22DDB"/>
    <w:rsid w:val="00E22F8A"/>
    <w:rsid w:val="00E23746"/>
    <w:rsid w:val="00E23EA5"/>
    <w:rsid w:val="00E244BE"/>
    <w:rsid w:val="00E24A28"/>
    <w:rsid w:val="00E25D81"/>
    <w:rsid w:val="00E27214"/>
    <w:rsid w:val="00E27B98"/>
    <w:rsid w:val="00E31F78"/>
    <w:rsid w:val="00E32A14"/>
    <w:rsid w:val="00E336DE"/>
    <w:rsid w:val="00E33BF6"/>
    <w:rsid w:val="00E33F1F"/>
    <w:rsid w:val="00E341DB"/>
    <w:rsid w:val="00E34B78"/>
    <w:rsid w:val="00E3556E"/>
    <w:rsid w:val="00E35593"/>
    <w:rsid w:val="00E356C1"/>
    <w:rsid w:val="00E37DDF"/>
    <w:rsid w:val="00E4042B"/>
    <w:rsid w:val="00E41ACF"/>
    <w:rsid w:val="00E4396F"/>
    <w:rsid w:val="00E44496"/>
    <w:rsid w:val="00E4490E"/>
    <w:rsid w:val="00E44FC8"/>
    <w:rsid w:val="00E453A4"/>
    <w:rsid w:val="00E4563C"/>
    <w:rsid w:val="00E47222"/>
    <w:rsid w:val="00E47275"/>
    <w:rsid w:val="00E47921"/>
    <w:rsid w:val="00E503F5"/>
    <w:rsid w:val="00E50906"/>
    <w:rsid w:val="00E51A8A"/>
    <w:rsid w:val="00E523AD"/>
    <w:rsid w:val="00E5274A"/>
    <w:rsid w:val="00E549C1"/>
    <w:rsid w:val="00E54B85"/>
    <w:rsid w:val="00E55B04"/>
    <w:rsid w:val="00E57748"/>
    <w:rsid w:val="00E57DDF"/>
    <w:rsid w:val="00E60386"/>
    <w:rsid w:val="00E61676"/>
    <w:rsid w:val="00E61709"/>
    <w:rsid w:val="00E61C65"/>
    <w:rsid w:val="00E625CF"/>
    <w:rsid w:val="00E62972"/>
    <w:rsid w:val="00E63914"/>
    <w:rsid w:val="00E644A4"/>
    <w:rsid w:val="00E64FA4"/>
    <w:rsid w:val="00E65213"/>
    <w:rsid w:val="00E65C03"/>
    <w:rsid w:val="00E65D8B"/>
    <w:rsid w:val="00E67D86"/>
    <w:rsid w:val="00E711FA"/>
    <w:rsid w:val="00E719C2"/>
    <w:rsid w:val="00E7220C"/>
    <w:rsid w:val="00E72710"/>
    <w:rsid w:val="00E728ED"/>
    <w:rsid w:val="00E72A88"/>
    <w:rsid w:val="00E73548"/>
    <w:rsid w:val="00E746D8"/>
    <w:rsid w:val="00E749E6"/>
    <w:rsid w:val="00E76006"/>
    <w:rsid w:val="00E766A1"/>
    <w:rsid w:val="00E7692E"/>
    <w:rsid w:val="00E77963"/>
    <w:rsid w:val="00E801FD"/>
    <w:rsid w:val="00E804C5"/>
    <w:rsid w:val="00E81497"/>
    <w:rsid w:val="00E82D42"/>
    <w:rsid w:val="00E84559"/>
    <w:rsid w:val="00E8469A"/>
    <w:rsid w:val="00E8482F"/>
    <w:rsid w:val="00E848D1"/>
    <w:rsid w:val="00E855A2"/>
    <w:rsid w:val="00E861DA"/>
    <w:rsid w:val="00E872CF"/>
    <w:rsid w:val="00E9087B"/>
    <w:rsid w:val="00E9236C"/>
    <w:rsid w:val="00E92467"/>
    <w:rsid w:val="00E93420"/>
    <w:rsid w:val="00E938EB"/>
    <w:rsid w:val="00E94167"/>
    <w:rsid w:val="00E9643E"/>
    <w:rsid w:val="00E96F71"/>
    <w:rsid w:val="00E973A0"/>
    <w:rsid w:val="00EA20BC"/>
    <w:rsid w:val="00EA21AB"/>
    <w:rsid w:val="00EA371A"/>
    <w:rsid w:val="00EA3CB9"/>
    <w:rsid w:val="00EA42C3"/>
    <w:rsid w:val="00EA503F"/>
    <w:rsid w:val="00EA5BC1"/>
    <w:rsid w:val="00EA6988"/>
    <w:rsid w:val="00EA701C"/>
    <w:rsid w:val="00EA7658"/>
    <w:rsid w:val="00EA7DC7"/>
    <w:rsid w:val="00EB01A3"/>
    <w:rsid w:val="00EB0300"/>
    <w:rsid w:val="00EB03DB"/>
    <w:rsid w:val="00EB0986"/>
    <w:rsid w:val="00EB2601"/>
    <w:rsid w:val="00EB345C"/>
    <w:rsid w:val="00EB3AD0"/>
    <w:rsid w:val="00EB3CC0"/>
    <w:rsid w:val="00EB3E77"/>
    <w:rsid w:val="00EB49C5"/>
    <w:rsid w:val="00EB5431"/>
    <w:rsid w:val="00EB61AF"/>
    <w:rsid w:val="00EB64AB"/>
    <w:rsid w:val="00EB6C22"/>
    <w:rsid w:val="00EB6F13"/>
    <w:rsid w:val="00EB7482"/>
    <w:rsid w:val="00EB794B"/>
    <w:rsid w:val="00EB7D5A"/>
    <w:rsid w:val="00EC009B"/>
    <w:rsid w:val="00EC0AC6"/>
    <w:rsid w:val="00EC1406"/>
    <w:rsid w:val="00EC14E7"/>
    <w:rsid w:val="00EC33E2"/>
    <w:rsid w:val="00EC38FC"/>
    <w:rsid w:val="00EC5400"/>
    <w:rsid w:val="00EC6645"/>
    <w:rsid w:val="00ED04AC"/>
    <w:rsid w:val="00ED1DE7"/>
    <w:rsid w:val="00ED3120"/>
    <w:rsid w:val="00ED40DA"/>
    <w:rsid w:val="00ED42E1"/>
    <w:rsid w:val="00ED5A22"/>
    <w:rsid w:val="00ED661C"/>
    <w:rsid w:val="00ED6B38"/>
    <w:rsid w:val="00ED74F7"/>
    <w:rsid w:val="00EE02D9"/>
    <w:rsid w:val="00EE1DE6"/>
    <w:rsid w:val="00EE30A0"/>
    <w:rsid w:val="00EE3CB2"/>
    <w:rsid w:val="00EE3D92"/>
    <w:rsid w:val="00EE460B"/>
    <w:rsid w:val="00EE4C47"/>
    <w:rsid w:val="00EE5418"/>
    <w:rsid w:val="00EE5DE3"/>
    <w:rsid w:val="00EE6A99"/>
    <w:rsid w:val="00EF0CFD"/>
    <w:rsid w:val="00EF247A"/>
    <w:rsid w:val="00EF2E59"/>
    <w:rsid w:val="00EF33D9"/>
    <w:rsid w:val="00EF5A96"/>
    <w:rsid w:val="00EF6F96"/>
    <w:rsid w:val="00EF7199"/>
    <w:rsid w:val="00EF7239"/>
    <w:rsid w:val="00EF7573"/>
    <w:rsid w:val="00F0013C"/>
    <w:rsid w:val="00F03084"/>
    <w:rsid w:val="00F031FE"/>
    <w:rsid w:val="00F05057"/>
    <w:rsid w:val="00F051CD"/>
    <w:rsid w:val="00F052AF"/>
    <w:rsid w:val="00F0573F"/>
    <w:rsid w:val="00F06093"/>
    <w:rsid w:val="00F06443"/>
    <w:rsid w:val="00F065E8"/>
    <w:rsid w:val="00F10476"/>
    <w:rsid w:val="00F1092B"/>
    <w:rsid w:val="00F10EB4"/>
    <w:rsid w:val="00F1119A"/>
    <w:rsid w:val="00F11808"/>
    <w:rsid w:val="00F1285C"/>
    <w:rsid w:val="00F14FE4"/>
    <w:rsid w:val="00F16414"/>
    <w:rsid w:val="00F16B47"/>
    <w:rsid w:val="00F16B50"/>
    <w:rsid w:val="00F173AC"/>
    <w:rsid w:val="00F1756A"/>
    <w:rsid w:val="00F175FC"/>
    <w:rsid w:val="00F21209"/>
    <w:rsid w:val="00F236A5"/>
    <w:rsid w:val="00F2541F"/>
    <w:rsid w:val="00F25A69"/>
    <w:rsid w:val="00F25E3D"/>
    <w:rsid w:val="00F26834"/>
    <w:rsid w:val="00F2683A"/>
    <w:rsid w:val="00F27D48"/>
    <w:rsid w:val="00F30755"/>
    <w:rsid w:val="00F30888"/>
    <w:rsid w:val="00F30E00"/>
    <w:rsid w:val="00F31409"/>
    <w:rsid w:val="00F3154C"/>
    <w:rsid w:val="00F31FAB"/>
    <w:rsid w:val="00F32CB9"/>
    <w:rsid w:val="00F33AD6"/>
    <w:rsid w:val="00F33EFB"/>
    <w:rsid w:val="00F34087"/>
    <w:rsid w:val="00F34D4E"/>
    <w:rsid w:val="00F361F4"/>
    <w:rsid w:val="00F3716D"/>
    <w:rsid w:val="00F40324"/>
    <w:rsid w:val="00F40A62"/>
    <w:rsid w:val="00F41150"/>
    <w:rsid w:val="00F420D7"/>
    <w:rsid w:val="00F425D6"/>
    <w:rsid w:val="00F42DC0"/>
    <w:rsid w:val="00F45F31"/>
    <w:rsid w:val="00F50E5B"/>
    <w:rsid w:val="00F51AEE"/>
    <w:rsid w:val="00F527AA"/>
    <w:rsid w:val="00F52FE1"/>
    <w:rsid w:val="00F53DD2"/>
    <w:rsid w:val="00F56D9F"/>
    <w:rsid w:val="00F62055"/>
    <w:rsid w:val="00F63693"/>
    <w:rsid w:val="00F658EC"/>
    <w:rsid w:val="00F659C0"/>
    <w:rsid w:val="00F65F99"/>
    <w:rsid w:val="00F6652B"/>
    <w:rsid w:val="00F66652"/>
    <w:rsid w:val="00F66908"/>
    <w:rsid w:val="00F67579"/>
    <w:rsid w:val="00F678BF"/>
    <w:rsid w:val="00F701DF"/>
    <w:rsid w:val="00F7105C"/>
    <w:rsid w:val="00F735C4"/>
    <w:rsid w:val="00F74A02"/>
    <w:rsid w:val="00F75E1A"/>
    <w:rsid w:val="00F7653E"/>
    <w:rsid w:val="00F76A29"/>
    <w:rsid w:val="00F76C71"/>
    <w:rsid w:val="00F7780B"/>
    <w:rsid w:val="00F80C1A"/>
    <w:rsid w:val="00F80C80"/>
    <w:rsid w:val="00F818BF"/>
    <w:rsid w:val="00F847EE"/>
    <w:rsid w:val="00F84EDC"/>
    <w:rsid w:val="00F87CB6"/>
    <w:rsid w:val="00F87E86"/>
    <w:rsid w:val="00F90027"/>
    <w:rsid w:val="00F922FC"/>
    <w:rsid w:val="00F931C0"/>
    <w:rsid w:val="00F93DF8"/>
    <w:rsid w:val="00F95865"/>
    <w:rsid w:val="00F96CFB"/>
    <w:rsid w:val="00F97283"/>
    <w:rsid w:val="00FA4395"/>
    <w:rsid w:val="00FA4EF4"/>
    <w:rsid w:val="00FA56FC"/>
    <w:rsid w:val="00FA5E14"/>
    <w:rsid w:val="00FA6560"/>
    <w:rsid w:val="00FB2876"/>
    <w:rsid w:val="00FB55FC"/>
    <w:rsid w:val="00FB5ED7"/>
    <w:rsid w:val="00FB7922"/>
    <w:rsid w:val="00FC16FA"/>
    <w:rsid w:val="00FC1F8F"/>
    <w:rsid w:val="00FC23AC"/>
    <w:rsid w:val="00FC2425"/>
    <w:rsid w:val="00FD1680"/>
    <w:rsid w:val="00FD17DF"/>
    <w:rsid w:val="00FD214B"/>
    <w:rsid w:val="00FD28A7"/>
    <w:rsid w:val="00FD29DA"/>
    <w:rsid w:val="00FD300E"/>
    <w:rsid w:val="00FD491D"/>
    <w:rsid w:val="00FD572E"/>
    <w:rsid w:val="00FD72FB"/>
    <w:rsid w:val="00FD73AB"/>
    <w:rsid w:val="00FE0DB2"/>
    <w:rsid w:val="00FE138F"/>
    <w:rsid w:val="00FE4E3B"/>
    <w:rsid w:val="00FE589F"/>
    <w:rsid w:val="00FE67DB"/>
    <w:rsid w:val="00FE7B92"/>
    <w:rsid w:val="00FF29AA"/>
    <w:rsid w:val="00FF2A0B"/>
    <w:rsid w:val="00FF4430"/>
    <w:rsid w:val="00FF4BDE"/>
    <w:rsid w:val="00FF557B"/>
    <w:rsid w:val="00FF612C"/>
    <w:rsid w:val="00FF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8B7541"/>
  <w15:chartTrackingRefBased/>
  <w15:docId w15:val="{8A45B1F7-0355-4D70-B036-F16BF9E69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5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IR Normal"/>
    <w:qFormat/>
    <w:rsid w:val="009B26FD"/>
    <w:pPr>
      <w:spacing w:before="120" w:after="120" w:line="360" w:lineRule="auto"/>
      <w:jc w:val="both"/>
    </w:pPr>
    <w:rPr>
      <w:rFonts w:ascii="Georgia Pro" w:eastAsia="MS Mincho" w:hAnsi="Georgia Pro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343"/>
    <w:pPr>
      <w:keepNext/>
      <w:keepLines/>
      <w:pBdr>
        <w:bottom w:val="single" w:sz="4" w:space="1" w:color="auto"/>
      </w:pBdr>
      <w:spacing w:before="360"/>
      <w:ind w:right="5103"/>
      <w:jc w:val="left"/>
      <w:outlineLvl w:val="0"/>
    </w:pPr>
    <w:rPr>
      <w:rFonts w:ascii="Georgia Pro Cond" w:eastAsiaTheme="majorEastAsia" w:hAnsi="Georgia Pro Cond" w:cstheme="majorBidi"/>
      <w:smallCaps/>
      <w:sz w:val="36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1055DF"/>
    <w:pPr>
      <w:numPr>
        <w:ilvl w:val="1"/>
        <w:numId w:val="4"/>
      </w:numPr>
      <w:pBdr>
        <w:bottom w:val="none" w:sz="0" w:space="0" w:color="auto"/>
      </w:pBdr>
      <w:tabs>
        <w:tab w:val="left" w:pos="567"/>
      </w:tabs>
      <w:spacing w:before="200"/>
      <w:ind w:right="2850"/>
      <w:outlineLvl w:val="1"/>
    </w:pPr>
    <w:rPr>
      <w:rFonts w:cs="Arial"/>
      <w:bCs/>
      <w:sz w:val="32"/>
      <w:szCs w:val="28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343"/>
    <w:pPr>
      <w:keepNext/>
      <w:keepLines/>
      <w:tabs>
        <w:tab w:val="left" w:pos="851"/>
        <w:tab w:val="left" w:pos="1701"/>
      </w:tabs>
      <w:outlineLvl w:val="2"/>
    </w:pPr>
    <w:rPr>
      <w:rFonts w:eastAsiaTheme="majorEastAsia" w:cs="Arial"/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134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13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13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4134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34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34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neAbove">
    <w:name w:val="Line Above"/>
    <w:basedOn w:val="Heading1"/>
    <w:next w:val="Normal"/>
    <w:link w:val="LineAboveChar"/>
    <w:autoRedefine/>
    <w:uiPriority w:val="6"/>
    <w:qFormat/>
    <w:rsid w:val="00441343"/>
    <w:pPr>
      <w:pBdr>
        <w:top w:val="double" w:sz="4" w:space="1" w:color="auto"/>
      </w:pBdr>
    </w:pPr>
    <w:rPr>
      <w:rFonts w:ascii="Times New Roman" w:hAnsi="Times New Roman"/>
      <w:color w:val="002060"/>
      <w:sz w:val="44"/>
    </w:rPr>
  </w:style>
  <w:style w:type="character" w:customStyle="1" w:styleId="LineAboveChar">
    <w:name w:val="Line Above Char"/>
    <w:basedOn w:val="Heading1Char"/>
    <w:link w:val="LineAbove"/>
    <w:uiPriority w:val="6"/>
    <w:rsid w:val="00441343"/>
    <w:rPr>
      <w:rFonts w:ascii="Times New Roman" w:eastAsiaTheme="majorEastAsia" w:hAnsi="Times New Roman" w:cstheme="majorBidi"/>
      <w:smallCaps/>
      <w:color w:val="002060"/>
      <w:sz w:val="4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41343"/>
    <w:rPr>
      <w:rFonts w:ascii="Georgia Pro Cond" w:eastAsiaTheme="majorEastAsia" w:hAnsi="Georgia Pro Cond" w:cstheme="majorBidi"/>
      <w:smallCaps/>
      <w:sz w:val="36"/>
      <w:szCs w:val="32"/>
    </w:rPr>
  </w:style>
  <w:style w:type="paragraph" w:customStyle="1" w:styleId="LineBelow">
    <w:name w:val="Line Below"/>
    <w:link w:val="LineBelowChar"/>
    <w:autoRedefine/>
    <w:uiPriority w:val="6"/>
    <w:qFormat/>
    <w:rsid w:val="00441343"/>
    <w:pPr>
      <w:pBdr>
        <w:bottom w:val="double" w:sz="4" w:space="1" w:color="000000" w:themeColor="text1"/>
      </w:pBdr>
      <w:spacing w:before="120" w:after="120" w:line="240" w:lineRule="auto"/>
    </w:pPr>
    <w:rPr>
      <w:rFonts w:ascii="Microsoft JhengHei UI" w:eastAsia="Microsoft JhengHei UI" w:hAnsi="Microsoft JhengHei UI" w:cstheme="majorBidi"/>
      <w:sz w:val="40"/>
      <w:szCs w:val="32"/>
    </w:rPr>
  </w:style>
  <w:style w:type="character" w:customStyle="1" w:styleId="LineBelowChar">
    <w:name w:val="Line Below Char"/>
    <w:basedOn w:val="Heading1Char"/>
    <w:link w:val="LineBelow"/>
    <w:uiPriority w:val="6"/>
    <w:rsid w:val="00441343"/>
    <w:rPr>
      <w:rFonts w:ascii="Microsoft JhengHei UI" w:eastAsia="Microsoft JhengHei UI" w:hAnsi="Microsoft JhengHei UI" w:cstheme="majorBidi"/>
      <w:smallCaps w:val="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5DF"/>
    <w:rPr>
      <w:rFonts w:ascii="Georgia Pro Cond" w:eastAsiaTheme="majorEastAsia" w:hAnsi="Georgia Pro Cond" w:cs="Arial"/>
      <w:bCs/>
      <w:smallCap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41343"/>
    <w:rPr>
      <w:rFonts w:ascii="Georgia Pro" w:eastAsiaTheme="majorEastAsia" w:hAnsi="Georgia Pro" w:cs="Arial"/>
      <w:b/>
      <w:bCs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41343"/>
    <w:rPr>
      <w:rFonts w:asciiTheme="majorHAnsi" w:eastAsiaTheme="majorEastAsia" w:hAnsiTheme="majorHAnsi" w:cstheme="majorBidi"/>
      <w:b/>
      <w:bCs/>
      <w:i/>
      <w:iCs/>
      <w:color w:val="4472C4" w:themeColor="accent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4134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41343"/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441343"/>
    <w:rPr>
      <w:rFonts w:asciiTheme="majorHAnsi" w:eastAsiaTheme="majorEastAsia" w:hAnsiTheme="majorHAnsi" w:cstheme="majorBidi"/>
      <w:i/>
      <w:iCs/>
      <w:color w:val="404040" w:themeColor="text1" w:themeTint="BF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343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343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Header">
    <w:name w:val="header"/>
    <w:aliases w:val="IR Header"/>
    <w:basedOn w:val="Normal"/>
    <w:link w:val="HeaderChar"/>
    <w:autoRedefine/>
    <w:uiPriority w:val="4"/>
    <w:qFormat/>
    <w:rsid w:val="00441343"/>
    <w:pPr>
      <w:tabs>
        <w:tab w:val="center" w:pos="5040"/>
        <w:tab w:val="right" w:pos="10080"/>
      </w:tabs>
      <w:spacing w:before="0" w:after="0" w:line="240" w:lineRule="auto"/>
    </w:pPr>
    <w:rPr>
      <w:sz w:val="18"/>
      <w:szCs w:val="18"/>
    </w:rPr>
  </w:style>
  <w:style w:type="character" w:customStyle="1" w:styleId="HeaderChar">
    <w:name w:val="Header Char"/>
    <w:aliases w:val="IR Header Char"/>
    <w:basedOn w:val="DefaultParagraphFont"/>
    <w:link w:val="Header"/>
    <w:uiPriority w:val="4"/>
    <w:rsid w:val="00441343"/>
    <w:rPr>
      <w:rFonts w:ascii="Georgia Pro" w:eastAsia="MS Mincho" w:hAnsi="Georgia Pro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41343"/>
    <w:pPr>
      <w:tabs>
        <w:tab w:val="center" w:pos="5040"/>
        <w:tab w:val="right" w:pos="10080"/>
      </w:tabs>
      <w:spacing w:after="0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41343"/>
    <w:rPr>
      <w:rFonts w:ascii="Georgia Pro" w:eastAsia="MS Mincho" w:hAnsi="Georgia Pro"/>
      <w:szCs w:val="20"/>
    </w:rPr>
  </w:style>
  <w:style w:type="paragraph" w:styleId="ListParagraph">
    <w:name w:val="List Paragraph"/>
    <w:aliases w:val="IR List Paragraph"/>
    <w:basedOn w:val="Normal"/>
    <w:uiPriority w:val="5"/>
    <w:qFormat/>
    <w:rsid w:val="00441343"/>
    <w:pPr>
      <w:numPr>
        <w:numId w:val="5"/>
      </w:numPr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441343"/>
  </w:style>
  <w:style w:type="paragraph" w:styleId="Caption">
    <w:name w:val="caption"/>
    <w:basedOn w:val="Normal"/>
    <w:next w:val="Normal"/>
    <w:uiPriority w:val="6"/>
    <w:unhideWhenUsed/>
    <w:qFormat/>
    <w:rsid w:val="00441343"/>
    <w:pPr>
      <w:spacing w:before="0" w:after="240"/>
      <w:jc w:val="center"/>
    </w:pPr>
    <w:rPr>
      <w:i/>
      <w:iCs/>
      <w:szCs w:val="18"/>
    </w:rPr>
  </w:style>
  <w:style w:type="table" w:styleId="TableGrid">
    <w:name w:val="Table Grid"/>
    <w:basedOn w:val="TableNormal"/>
    <w:uiPriority w:val="59"/>
    <w:rsid w:val="00441343"/>
    <w:pPr>
      <w:spacing w:after="0" w:line="240" w:lineRule="auto"/>
    </w:pPr>
    <w:rPr>
      <w:rFonts w:eastAsia="MS Minch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IR Title"/>
    <w:basedOn w:val="Normal"/>
    <w:next w:val="Normal"/>
    <w:link w:val="TitleChar"/>
    <w:uiPriority w:val="3"/>
    <w:qFormat/>
    <w:rsid w:val="00441343"/>
    <w:pPr>
      <w:spacing w:before="0" w:after="0" w:line="300" w:lineRule="auto"/>
      <w:jc w:val="center"/>
    </w:pPr>
    <w:rPr>
      <w:rFonts w:ascii="Georgia Pro Cond" w:eastAsiaTheme="majorEastAsia" w:hAnsi="Georgia Pro Cond" w:cstheme="majorBidi"/>
      <w:b/>
      <w:kern w:val="28"/>
      <w:sz w:val="44"/>
      <w:szCs w:val="52"/>
    </w:rPr>
  </w:style>
  <w:style w:type="character" w:customStyle="1" w:styleId="TitleChar">
    <w:name w:val="Title Char"/>
    <w:aliases w:val="IR Title Char"/>
    <w:basedOn w:val="DefaultParagraphFont"/>
    <w:link w:val="Title"/>
    <w:uiPriority w:val="3"/>
    <w:rsid w:val="00441343"/>
    <w:rPr>
      <w:rFonts w:ascii="Georgia Pro Cond" w:eastAsiaTheme="majorEastAsia" w:hAnsi="Georgia Pro Cond" w:cstheme="majorBidi"/>
      <w:b/>
      <w:kern w:val="28"/>
      <w:sz w:val="44"/>
      <w:szCs w:val="52"/>
    </w:rPr>
  </w:style>
  <w:style w:type="paragraph" w:styleId="Subtitle">
    <w:name w:val="Subtitle"/>
    <w:basedOn w:val="Title"/>
    <w:next w:val="Normal"/>
    <w:link w:val="SubtitleChar"/>
    <w:uiPriority w:val="11"/>
    <w:qFormat/>
    <w:rsid w:val="00441343"/>
    <w:pPr>
      <w:spacing w:line="360" w:lineRule="auto"/>
    </w:pPr>
    <w:rPr>
      <w:rFonts w:ascii="Georgia Pro" w:hAnsi="Georgia Pro"/>
      <w:b w:val="0"/>
      <w:noProof/>
      <w:sz w:val="22"/>
      <w:lang w:val="en-US" w:eastAsia="en-CA"/>
    </w:rPr>
  </w:style>
  <w:style w:type="character" w:customStyle="1" w:styleId="SubtitleChar">
    <w:name w:val="Subtitle Char"/>
    <w:basedOn w:val="DefaultParagraphFont"/>
    <w:link w:val="Subtitle"/>
    <w:uiPriority w:val="11"/>
    <w:rsid w:val="00441343"/>
    <w:rPr>
      <w:rFonts w:ascii="Georgia Pro" w:eastAsiaTheme="majorEastAsia" w:hAnsi="Georgia Pro" w:cstheme="majorBidi"/>
      <w:noProof/>
      <w:kern w:val="28"/>
      <w:szCs w:val="52"/>
      <w:lang w:val="en-US" w:eastAsia="en-CA"/>
    </w:rPr>
  </w:style>
  <w:style w:type="paragraph" w:customStyle="1" w:styleId="Figures">
    <w:name w:val="Figures"/>
    <w:basedOn w:val="Caption"/>
    <w:uiPriority w:val="6"/>
    <w:qFormat/>
    <w:rsid w:val="00441343"/>
    <w:pPr>
      <w:spacing w:after="120"/>
    </w:pPr>
  </w:style>
  <w:style w:type="paragraph" w:customStyle="1" w:styleId="TitlePageInfo">
    <w:name w:val="Title Page Info"/>
    <w:basedOn w:val="Normal"/>
    <w:uiPriority w:val="6"/>
    <w:qFormat/>
    <w:rsid w:val="00441343"/>
    <w:pPr>
      <w:spacing w:before="0" w:after="0"/>
      <w:ind w:firstLine="29"/>
      <w:jc w:val="left"/>
    </w:pPr>
  </w:style>
  <w:style w:type="table" w:styleId="GridTable1Light">
    <w:name w:val="Grid Table 1 Light"/>
    <w:basedOn w:val="TableNormal"/>
    <w:uiPriority w:val="46"/>
    <w:rsid w:val="00441343"/>
    <w:pPr>
      <w:spacing w:after="0" w:line="240" w:lineRule="auto"/>
    </w:pPr>
    <w:rPr>
      <w:rFonts w:eastAsia="MS Mincho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41343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343"/>
    <w:rPr>
      <w:rFonts w:ascii="Segoe UI" w:eastAsia="MS Mincho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41343"/>
    <w:rPr>
      <w:color w:val="808080"/>
    </w:rPr>
  </w:style>
  <w:style w:type="table" w:styleId="GridTable4">
    <w:name w:val="Grid Table 4"/>
    <w:basedOn w:val="TableNormal"/>
    <w:uiPriority w:val="49"/>
    <w:rsid w:val="0044134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">
    <w:name w:val="List Table 1 Light"/>
    <w:basedOn w:val="TableNormal"/>
    <w:uiPriority w:val="46"/>
    <w:rsid w:val="004413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44134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">
    <w:name w:val="List Table 6 Colorful"/>
    <w:basedOn w:val="TableNormal"/>
    <w:uiPriority w:val="51"/>
    <w:rsid w:val="0044134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44134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44134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6Colorful-Accent3">
    <w:name w:val="List Table 6 Colorful Accent 3"/>
    <w:basedOn w:val="TableNormal"/>
    <w:uiPriority w:val="51"/>
    <w:rsid w:val="0044134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3">
    <w:name w:val="List Table 2 Accent 3"/>
    <w:basedOn w:val="TableNormal"/>
    <w:uiPriority w:val="47"/>
    <w:rsid w:val="0044134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44134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13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1343"/>
    <w:rPr>
      <w:color w:val="954F72" w:themeColor="followedHyperlink"/>
      <w:u w:val="single"/>
    </w:rPr>
  </w:style>
  <w:style w:type="table" w:styleId="GridTable4-Accent5">
    <w:name w:val="Grid Table 4 Accent 5"/>
    <w:basedOn w:val="TableNormal"/>
    <w:uiPriority w:val="49"/>
    <w:rsid w:val="0044134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44134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3">
    <w:name w:val="Grid Table 2 Accent 3"/>
    <w:basedOn w:val="TableNormal"/>
    <w:uiPriority w:val="47"/>
    <w:rsid w:val="00441343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Subtle1">
    <w:name w:val="Table Subtle 1"/>
    <w:basedOn w:val="TableNormal"/>
    <w:uiPriority w:val="99"/>
    <w:rsid w:val="00441343"/>
    <w:pPr>
      <w:spacing w:before="120" w:after="120" w:line="240" w:lineRule="auto"/>
      <w:ind w:firstLine="426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rsid w:val="00441343"/>
    <w:pPr>
      <w:spacing w:before="120" w:after="120" w:line="240" w:lineRule="auto"/>
      <w:ind w:firstLine="426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441343"/>
    <w:pPr>
      <w:spacing w:before="120" w:after="120" w:line="240" w:lineRule="auto"/>
      <w:ind w:firstLine="426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3">
    <w:name w:val="Plain Table 3"/>
    <w:basedOn w:val="TableNormal"/>
    <w:uiPriority w:val="43"/>
    <w:rsid w:val="004413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4413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4134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uiPriority w:val="6"/>
    <w:qFormat/>
    <w:rsid w:val="00441343"/>
    <w:pPr>
      <w:spacing w:after="0" w:line="240" w:lineRule="auto"/>
      <w:ind w:firstLine="426"/>
      <w:jc w:val="both"/>
    </w:pPr>
    <w:rPr>
      <w:rFonts w:ascii="Georgia Pro" w:eastAsia="MS Mincho" w:hAnsi="Georgia Pro" w:cs="Times New Roman"/>
      <w:szCs w:val="24"/>
    </w:rPr>
  </w:style>
  <w:style w:type="table" w:styleId="GridTable3-Accent3">
    <w:name w:val="Grid Table 3 Accent 3"/>
    <w:basedOn w:val="TableNormal"/>
    <w:uiPriority w:val="48"/>
    <w:rsid w:val="0044134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44134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Data">
    <w:name w:val="Table Data"/>
    <w:basedOn w:val="NoSpacing"/>
    <w:link w:val="TableDataChar"/>
    <w:uiPriority w:val="6"/>
    <w:qFormat/>
    <w:rsid w:val="00441343"/>
    <w:pPr>
      <w:spacing w:before="60" w:after="60"/>
      <w:ind w:firstLine="0"/>
      <w:jc w:val="left"/>
    </w:pPr>
    <w:rPr>
      <w:bCs/>
    </w:rPr>
  </w:style>
  <w:style w:type="numbering" w:customStyle="1" w:styleId="Style1">
    <w:name w:val="Style1"/>
    <w:uiPriority w:val="99"/>
    <w:rsid w:val="00441343"/>
    <w:pPr>
      <w:numPr>
        <w:numId w:val="1"/>
      </w:numPr>
    </w:pPr>
  </w:style>
  <w:style w:type="numbering" w:customStyle="1" w:styleId="NewStyle">
    <w:name w:val="NewStyle"/>
    <w:uiPriority w:val="99"/>
    <w:rsid w:val="00441343"/>
    <w:pPr>
      <w:numPr>
        <w:numId w:val="2"/>
      </w:numPr>
    </w:pPr>
  </w:style>
  <w:style w:type="paragraph" w:customStyle="1" w:styleId="IRNumberedList">
    <w:name w:val="IR Numbered List"/>
    <w:basedOn w:val="Normal"/>
    <w:uiPriority w:val="1"/>
    <w:qFormat/>
    <w:rsid w:val="00441343"/>
    <w:pPr>
      <w:numPr>
        <w:numId w:val="6"/>
      </w:numPr>
      <w:contextualSpacing/>
    </w:pPr>
  </w:style>
  <w:style w:type="character" w:customStyle="1" w:styleId="TableDataChar">
    <w:name w:val="Table Data Char"/>
    <w:basedOn w:val="DefaultParagraphFont"/>
    <w:link w:val="TableData"/>
    <w:uiPriority w:val="6"/>
    <w:rsid w:val="001055DF"/>
    <w:rPr>
      <w:rFonts w:ascii="Georgia Pro" w:eastAsia="MS Mincho" w:hAnsi="Georgia Pro" w:cs="Times New Roman"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egacho\OneDrive%20-%20BCIT\Documents\Custom%20Office%20Templates\Quiz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Mih18</b:Tag>
    <b:SourceType>DocumentFromInternetSite</b:SourceType>
    <b:Guid>{1E6E291A-8BA3-47D9-BD98-CCE50D9C1111}</b:Guid>
    <b:Author>
      <b:Author>
        <b:NameList>
          <b:Person>
            <b:Last>Sima</b:Last>
            <b:First>Mihai</b:First>
          </b:Person>
        </b:NameList>
      </b:Author>
    </b:Author>
    <b:Title>ECE380 Electronic Circuits II - Laboratory Manual - Experiment 01: Two-Stage Amplifiers</b:Title>
    <b:Year>2018</b:Year>
    <b:Month>September</b:Month>
    <b:YearAccessed>2019</b:YearAccessed>
    <b:MonthAccessed>September</b:MonthAccessed>
    <b:DayAccessed>22</b:DayAccessed>
    <b:URL>https://www.ece.uvic.ca/~msima/TEACHING/COURSES/ECE_380/PROTECTED/LAB/ECE_380_Lab_Experiment_01_2018.pdf</b:URL>
    <b:RefOrder>1</b:RefOrder>
  </b:Source>
</b:Sources>
</file>

<file path=customXml/itemProps1.xml><?xml version="1.0" encoding="utf-8"?>
<ds:datastoreItem xmlns:ds="http://schemas.openxmlformats.org/officeDocument/2006/customXml" ds:itemID="{972DA289-503E-4A99-B0C2-E3F070AB7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C:\Users\iregacho\OneDrive - BCIT\Documents\Custom Office Templates\QuizTemplate.dotx</Template>
  <TotalTime>7678</TotalTime>
  <Pages>14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Isaiah Regacho</dc:creator>
  <cp:keywords/>
  <dc:description/>
  <cp:lastModifiedBy>Enze Xu</cp:lastModifiedBy>
  <cp:revision>146</cp:revision>
  <cp:lastPrinted>2021-11-23T17:53:00Z</cp:lastPrinted>
  <dcterms:created xsi:type="dcterms:W3CDTF">2023-11-30T03:09:00Z</dcterms:created>
  <dcterms:modified xsi:type="dcterms:W3CDTF">2024-12-10T16:53:00Z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5811f7c8-3c87-49dd-a080-34aad453c89c</vt:lpwstr>
  </property>
</Properties>
</file>